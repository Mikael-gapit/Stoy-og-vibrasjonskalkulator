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527EA" w:rsidR="00B95643" w:rsidRDefault="00B95643" w14:paraId="672A6659" w14:textId="77777777">
      <w:pPr>
        <w:pStyle w:val="Topptekst"/>
        <w:tabs>
          <w:tab w:val="left" w:pos="720"/>
        </w:tabs>
        <w:jc w:val="both"/>
        <w:rPr>
          <w:b/>
        </w:rPr>
      </w:pPr>
    </w:p>
    <w:p w:rsidRPr="004527EA" w:rsidR="00B95643" w:rsidRDefault="00B95643" w14:paraId="0A37501D" w14:textId="77777777">
      <w:pPr>
        <w:pStyle w:val="Topptekst"/>
        <w:tabs>
          <w:tab w:val="left" w:pos="720"/>
        </w:tabs>
        <w:jc w:val="both"/>
      </w:pPr>
    </w:p>
    <w:p w:rsidRPr="004527EA" w:rsidR="00B95643" w:rsidRDefault="00B95643" w14:paraId="5DAB6C7B" w14:textId="77777777">
      <w:pPr>
        <w:pStyle w:val="Topptekst"/>
        <w:tabs>
          <w:tab w:val="left" w:pos="720"/>
        </w:tabs>
        <w:jc w:val="both"/>
      </w:pPr>
    </w:p>
    <w:p w:rsidRPr="004527EA" w:rsidR="00B95643" w:rsidRDefault="00B95643" w14:paraId="02EB378F" w14:textId="77777777">
      <w:pPr>
        <w:pStyle w:val="Topptekst"/>
        <w:tabs>
          <w:tab w:val="left" w:pos="720"/>
        </w:tabs>
        <w:jc w:val="both"/>
      </w:pPr>
    </w:p>
    <w:p w:rsidRPr="004527EA" w:rsidR="00B95643" w:rsidRDefault="00B95643" w14:paraId="6A05A809" w14:textId="77777777">
      <w:pPr>
        <w:pStyle w:val="Topptekst"/>
        <w:tabs>
          <w:tab w:val="left" w:pos="720"/>
        </w:tabs>
        <w:jc w:val="both"/>
      </w:pPr>
    </w:p>
    <w:p w:rsidRPr="004527EA" w:rsidR="00B95643" w:rsidRDefault="00B95643" w14:paraId="5A39BBE3" w14:textId="77777777">
      <w:pPr>
        <w:pStyle w:val="Topptekst"/>
        <w:tabs>
          <w:tab w:val="left" w:pos="720"/>
        </w:tabs>
        <w:jc w:val="both"/>
      </w:pPr>
    </w:p>
    <w:p w:rsidRPr="004527EA" w:rsidR="00B95643" w:rsidRDefault="00B95643" w14:paraId="41C8F396" w14:textId="77777777">
      <w:pPr>
        <w:pStyle w:val="Topptekst"/>
        <w:tabs>
          <w:tab w:val="left" w:pos="720"/>
        </w:tabs>
        <w:jc w:val="both"/>
      </w:pPr>
    </w:p>
    <w:p w:rsidRPr="004527EA" w:rsidR="00B95643" w:rsidRDefault="00B95643" w14:paraId="72A3D3EC" w14:textId="77777777">
      <w:pPr>
        <w:pStyle w:val="Topptekst"/>
        <w:tabs>
          <w:tab w:val="left" w:pos="720"/>
        </w:tabs>
        <w:jc w:val="both"/>
      </w:pPr>
    </w:p>
    <w:p w:rsidRPr="004527EA" w:rsidR="00B95643" w:rsidRDefault="00B95643" w14:paraId="0D0B940D" w14:textId="77777777">
      <w:pPr>
        <w:pStyle w:val="Topptekst"/>
        <w:tabs>
          <w:tab w:val="left" w:pos="720"/>
        </w:tabs>
      </w:pPr>
    </w:p>
    <w:p w:rsidRPr="004527EA" w:rsidR="00B95643" w:rsidRDefault="00B95643" w14:paraId="0E27B00A" w14:textId="77777777">
      <w:pPr>
        <w:pStyle w:val="Topptekst"/>
        <w:tabs>
          <w:tab w:val="left" w:pos="720"/>
        </w:tabs>
      </w:pPr>
    </w:p>
    <w:p w:rsidRPr="004527EA" w:rsidR="00B95643" w:rsidRDefault="00B95643" w14:paraId="10C891A0" w14:textId="77777777">
      <w:pPr>
        <w:pStyle w:val="Topptekst"/>
        <w:tabs>
          <w:tab w:val="left" w:pos="720"/>
        </w:tabs>
        <w:jc w:val="center"/>
        <w:rPr>
          <w:b/>
          <w:bCs/>
          <w:sz w:val="56"/>
        </w:rPr>
      </w:pPr>
      <w:r w:rsidRPr="004527EA">
        <w:rPr>
          <w:b/>
          <w:bCs/>
          <w:sz w:val="56"/>
        </w:rPr>
        <w:t>HMS-håndbok</w:t>
      </w:r>
    </w:p>
    <w:p w:rsidRPr="004527EA" w:rsidR="00B95643" w:rsidRDefault="00B95643" w14:paraId="60061E4C" w14:textId="77777777">
      <w:pPr>
        <w:pStyle w:val="Topptekst"/>
        <w:tabs>
          <w:tab w:val="left" w:pos="720"/>
        </w:tabs>
        <w:jc w:val="center"/>
        <w:rPr>
          <w:b/>
          <w:bCs/>
          <w:sz w:val="56"/>
        </w:rPr>
      </w:pPr>
    </w:p>
    <w:p w:rsidRPr="004527EA" w:rsidR="00B95643" w:rsidRDefault="00B95643" w14:paraId="5E44C2DB" w14:textId="77777777">
      <w:pPr>
        <w:pStyle w:val="Topptekst"/>
        <w:tabs>
          <w:tab w:val="left" w:pos="720"/>
        </w:tabs>
        <w:jc w:val="center"/>
        <w:rPr>
          <w:b/>
          <w:bCs/>
          <w:sz w:val="56"/>
        </w:rPr>
      </w:pPr>
      <w:r w:rsidRPr="004527EA">
        <w:rPr>
          <w:b/>
          <w:bCs/>
          <w:sz w:val="56"/>
        </w:rPr>
        <w:t>for medarbeidere</w:t>
      </w:r>
    </w:p>
    <w:p w:rsidRPr="004527EA" w:rsidR="00B95643" w:rsidRDefault="00B95643" w14:paraId="44EAFD9C" w14:textId="77777777">
      <w:pPr>
        <w:pStyle w:val="Topptekst"/>
        <w:tabs>
          <w:tab w:val="left" w:pos="720"/>
        </w:tabs>
        <w:jc w:val="center"/>
        <w:rPr>
          <w:b/>
          <w:bCs/>
          <w:sz w:val="56"/>
        </w:rPr>
      </w:pPr>
    </w:p>
    <w:p w:rsidRPr="004527EA" w:rsidR="00B95643" w:rsidRDefault="00B95643" w14:paraId="5FDD1F99" w14:textId="77777777">
      <w:pPr>
        <w:pStyle w:val="Topptekst"/>
        <w:tabs>
          <w:tab w:val="left" w:pos="720"/>
        </w:tabs>
        <w:jc w:val="center"/>
        <w:rPr>
          <w:b/>
          <w:bCs/>
          <w:sz w:val="56"/>
        </w:rPr>
      </w:pPr>
      <w:r w:rsidRPr="004527EA">
        <w:rPr>
          <w:b/>
          <w:bCs/>
          <w:sz w:val="56"/>
        </w:rPr>
        <w:t>i</w:t>
      </w:r>
    </w:p>
    <w:p w:rsidRPr="004527EA" w:rsidR="00B95643" w:rsidRDefault="00B95643" w14:paraId="4B94D5A5" w14:textId="77777777">
      <w:pPr>
        <w:pStyle w:val="Topptekst"/>
        <w:tabs>
          <w:tab w:val="left" w:pos="720"/>
        </w:tabs>
        <w:jc w:val="center"/>
        <w:rPr>
          <w:b/>
          <w:bCs/>
          <w:sz w:val="56"/>
        </w:rPr>
      </w:pPr>
    </w:p>
    <w:p w:rsidRPr="004527EA" w:rsidR="00B95643" w:rsidRDefault="00B95643" w14:paraId="0CE80A18" w14:textId="77777777">
      <w:pPr>
        <w:pStyle w:val="Topptekst"/>
        <w:tabs>
          <w:tab w:val="left" w:pos="720"/>
        </w:tabs>
        <w:jc w:val="center"/>
        <w:rPr>
          <w:b/>
          <w:bCs/>
          <w:sz w:val="56"/>
        </w:rPr>
      </w:pPr>
      <w:r w:rsidRPr="004527EA">
        <w:rPr>
          <w:b/>
          <w:bCs/>
          <w:sz w:val="56"/>
        </w:rPr>
        <w:t>Bravida Norge AS</w:t>
      </w:r>
    </w:p>
    <w:p w:rsidRPr="004527EA" w:rsidR="00B95643" w:rsidRDefault="00B95643" w14:paraId="3DEEC669" w14:textId="77777777">
      <w:pPr>
        <w:pStyle w:val="Topptekst"/>
        <w:tabs>
          <w:tab w:val="left" w:pos="720"/>
        </w:tabs>
        <w:jc w:val="center"/>
        <w:rPr>
          <w:sz w:val="56"/>
        </w:rPr>
      </w:pPr>
    </w:p>
    <w:p w:rsidRPr="004527EA" w:rsidR="00B95643" w:rsidRDefault="00B95643" w14:paraId="3656B9AB" w14:textId="77777777">
      <w:pPr>
        <w:pStyle w:val="Topptekst"/>
        <w:tabs>
          <w:tab w:val="left" w:pos="720"/>
        </w:tabs>
        <w:jc w:val="both"/>
      </w:pPr>
    </w:p>
    <w:p w:rsidRPr="004527EA" w:rsidR="00B95643" w:rsidRDefault="00B95643" w14:paraId="45FB0818" w14:textId="77777777">
      <w:pPr>
        <w:pStyle w:val="Topptekst"/>
        <w:tabs>
          <w:tab w:val="left" w:pos="720"/>
        </w:tabs>
        <w:jc w:val="both"/>
      </w:pPr>
    </w:p>
    <w:p w:rsidRPr="004527EA" w:rsidR="00B95643" w:rsidRDefault="00B95643" w14:paraId="049F31CB" w14:textId="77777777">
      <w:pPr>
        <w:pStyle w:val="Topptekst"/>
        <w:tabs>
          <w:tab w:val="left" w:pos="720"/>
        </w:tabs>
        <w:jc w:val="both"/>
      </w:pPr>
    </w:p>
    <w:p w:rsidRPr="004527EA" w:rsidR="00B95643" w:rsidRDefault="00B95643" w14:paraId="7BAB6A5F" w14:textId="77777777">
      <w:pPr>
        <w:pStyle w:val="Topptekst"/>
        <w:tabs>
          <w:tab w:val="left" w:pos="720"/>
        </w:tabs>
        <w:jc w:val="both"/>
      </w:pPr>
      <w:r w:rsidRPr="004527EA">
        <w:t xml:space="preserve"> </w:t>
      </w:r>
      <w:r w:rsidRPr="004527EA">
        <w:tab/>
      </w:r>
      <w:r w:rsidRPr="004527EA">
        <w:t xml:space="preserve">                               </w:t>
      </w:r>
    </w:p>
    <w:p w:rsidRPr="004527EA" w:rsidR="00B95643" w:rsidRDefault="00B95643" w14:paraId="53128261" w14:textId="77777777">
      <w:pPr>
        <w:pStyle w:val="Topptekst"/>
        <w:tabs>
          <w:tab w:val="left" w:pos="720"/>
        </w:tabs>
        <w:jc w:val="both"/>
      </w:pPr>
      <w:r w:rsidRPr="004527EA">
        <w:tab/>
      </w:r>
      <w:r w:rsidRPr="004527EA">
        <w:tab/>
      </w:r>
      <w:r w:rsidRPr="004527EA">
        <w:tab/>
      </w:r>
    </w:p>
    <w:p w:rsidRPr="004527EA" w:rsidR="00B95643" w:rsidRDefault="00B95643" w14:paraId="62486C05" w14:textId="77777777">
      <w:pPr>
        <w:pStyle w:val="Topptekst"/>
        <w:tabs>
          <w:tab w:val="left" w:pos="720"/>
        </w:tabs>
        <w:jc w:val="both"/>
      </w:pPr>
    </w:p>
    <w:p w:rsidRPr="004527EA" w:rsidR="00B95643" w:rsidRDefault="00B95643" w14:paraId="4101652C" w14:textId="77777777">
      <w:pPr>
        <w:pStyle w:val="Topptekst"/>
        <w:tabs>
          <w:tab w:val="left" w:pos="720"/>
        </w:tabs>
        <w:jc w:val="both"/>
      </w:pPr>
    </w:p>
    <w:p w:rsidRPr="004527EA" w:rsidR="00B95643" w:rsidRDefault="00B95643" w14:paraId="4B99056E" w14:textId="77777777">
      <w:pPr>
        <w:pStyle w:val="Topptekst"/>
        <w:tabs>
          <w:tab w:val="left" w:pos="720"/>
        </w:tabs>
        <w:jc w:val="both"/>
      </w:pPr>
    </w:p>
    <w:p w:rsidRPr="004527EA" w:rsidR="00B95643" w:rsidRDefault="00B95643" w14:paraId="1299C43A" w14:textId="77777777">
      <w:pPr>
        <w:pStyle w:val="Topptekst"/>
        <w:tabs>
          <w:tab w:val="left" w:pos="720"/>
        </w:tabs>
        <w:jc w:val="both"/>
      </w:pPr>
    </w:p>
    <w:p w:rsidRPr="004527EA" w:rsidR="00B95643" w:rsidRDefault="00B95643" w14:paraId="4DDBEF00" w14:textId="77777777">
      <w:pPr>
        <w:pStyle w:val="Topptekst"/>
        <w:tabs>
          <w:tab w:val="left" w:pos="720"/>
        </w:tabs>
        <w:jc w:val="both"/>
      </w:pPr>
    </w:p>
    <w:p w:rsidRPr="004527EA" w:rsidR="00B95643" w:rsidRDefault="00B95643" w14:paraId="3461D779" w14:textId="77777777">
      <w:pPr>
        <w:pStyle w:val="Topptekst"/>
        <w:tabs>
          <w:tab w:val="left" w:pos="720"/>
        </w:tabs>
        <w:jc w:val="both"/>
      </w:pPr>
    </w:p>
    <w:p w:rsidRPr="004527EA" w:rsidR="00B95643" w:rsidRDefault="00B95643" w14:paraId="3CF2D8B6" w14:textId="77777777">
      <w:pPr>
        <w:pStyle w:val="Topptekst"/>
        <w:tabs>
          <w:tab w:val="left" w:pos="720"/>
        </w:tabs>
        <w:jc w:val="both"/>
      </w:pPr>
    </w:p>
    <w:p w:rsidRPr="004527EA" w:rsidR="00B95643" w:rsidRDefault="00B95643" w14:paraId="0FB78278" w14:textId="77777777">
      <w:pPr>
        <w:pStyle w:val="Topptekst"/>
        <w:tabs>
          <w:tab w:val="left" w:pos="720"/>
        </w:tabs>
        <w:jc w:val="both"/>
      </w:pPr>
    </w:p>
    <w:p w:rsidRPr="004527EA" w:rsidR="00B95643" w:rsidRDefault="00B95643" w14:paraId="1FC39945" w14:textId="77777777">
      <w:pPr>
        <w:pStyle w:val="Topptekst"/>
        <w:tabs>
          <w:tab w:val="left" w:pos="720"/>
        </w:tabs>
        <w:jc w:val="both"/>
      </w:pPr>
    </w:p>
    <w:p w:rsidRPr="004527EA" w:rsidR="00B95643" w:rsidRDefault="00B95643" w14:paraId="0562CB0E" w14:textId="77777777">
      <w:pPr>
        <w:pStyle w:val="Topptekst"/>
        <w:tabs>
          <w:tab w:val="left" w:pos="720"/>
        </w:tabs>
        <w:jc w:val="both"/>
      </w:pPr>
    </w:p>
    <w:p w:rsidRPr="004527EA" w:rsidR="00B95643" w:rsidRDefault="00B95643" w14:paraId="34CE0A41" w14:textId="77777777">
      <w:pPr>
        <w:pStyle w:val="Topptekst"/>
        <w:tabs>
          <w:tab w:val="left" w:pos="720"/>
        </w:tabs>
        <w:jc w:val="both"/>
      </w:pPr>
    </w:p>
    <w:p w:rsidRPr="004527EA" w:rsidR="00B95643" w:rsidRDefault="00B95643" w14:paraId="62EBF3C5" w14:textId="77777777">
      <w:pPr>
        <w:pStyle w:val="Topptekst"/>
        <w:tabs>
          <w:tab w:val="left" w:pos="720"/>
        </w:tabs>
        <w:jc w:val="both"/>
      </w:pPr>
    </w:p>
    <w:p w:rsidRPr="004527EA" w:rsidR="00B95643" w:rsidRDefault="00B95643" w14:paraId="6D98A12B" w14:textId="77777777">
      <w:pPr>
        <w:pStyle w:val="Topptekst"/>
        <w:tabs>
          <w:tab w:val="left" w:pos="720"/>
        </w:tabs>
        <w:jc w:val="both"/>
      </w:pPr>
    </w:p>
    <w:p w:rsidRPr="004527EA" w:rsidR="00B95643" w:rsidRDefault="00B95643" w14:paraId="2946DB82" w14:textId="77777777">
      <w:pPr>
        <w:pStyle w:val="Topptekst"/>
        <w:tabs>
          <w:tab w:val="left" w:pos="720"/>
        </w:tabs>
        <w:jc w:val="both"/>
      </w:pPr>
    </w:p>
    <w:p w:rsidRPr="004527EA" w:rsidR="00B95643" w:rsidRDefault="00B95643" w14:paraId="5997CC1D" w14:textId="77777777">
      <w:pPr>
        <w:pStyle w:val="Topptekst"/>
        <w:tabs>
          <w:tab w:val="left" w:pos="720"/>
        </w:tabs>
        <w:jc w:val="both"/>
      </w:pPr>
    </w:p>
    <w:p w:rsidRPr="004527EA" w:rsidR="00B95643" w:rsidRDefault="00B95643" w14:paraId="110FFD37" w14:textId="77777777">
      <w:pPr>
        <w:pStyle w:val="Topptekst"/>
        <w:tabs>
          <w:tab w:val="left" w:pos="720"/>
        </w:tabs>
        <w:jc w:val="both"/>
      </w:pPr>
    </w:p>
    <w:p w:rsidRPr="004527EA" w:rsidR="00B95643" w:rsidRDefault="00B95643" w14:paraId="4AB87068" w14:textId="77777777">
      <w:pPr>
        <w:pStyle w:val="Topptekst"/>
        <w:tabs>
          <w:tab w:val="left" w:pos="720"/>
        </w:tabs>
        <w:jc w:val="both"/>
        <w:rPr>
          <w:b/>
          <w:bCs/>
        </w:rPr>
      </w:pPr>
      <w:r w:rsidRPr="004527EA">
        <w:rPr>
          <w:b/>
          <w:bCs/>
        </w:rPr>
        <w:tab/>
      </w:r>
      <w:r w:rsidRPr="004527EA">
        <w:rPr>
          <w:b/>
          <w:bCs/>
        </w:rPr>
        <w:t>Innholdsfortegnelse:</w:t>
      </w:r>
    </w:p>
    <w:p w:rsidRPr="004527EA" w:rsidR="00B95643" w:rsidRDefault="00B95643" w14:paraId="6B699379" w14:textId="77777777">
      <w:pPr>
        <w:pStyle w:val="Topptekst"/>
        <w:tabs>
          <w:tab w:val="left" w:pos="720"/>
        </w:tabs>
        <w:jc w:val="both"/>
        <w:rPr>
          <w:b/>
          <w:bCs/>
        </w:rPr>
      </w:pPr>
    </w:p>
    <w:p w:rsidRPr="004527EA" w:rsidR="00B95643" w:rsidRDefault="00B95643" w14:paraId="3FE9F23F" w14:textId="77777777">
      <w:pPr>
        <w:pStyle w:val="Topptekst"/>
        <w:tabs>
          <w:tab w:val="left" w:pos="720"/>
        </w:tabs>
        <w:jc w:val="both"/>
      </w:pPr>
    </w:p>
    <w:p w:rsidRPr="004527EA" w:rsidR="00B95643" w:rsidRDefault="00B95643" w14:paraId="23FCB997" w14:textId="77777777">
      <w:pPr>
        <w:pStyle w:val="Topptekst"/>
        <w:tabs>
          <w:tab w:val="left" w:pos="720"/>
        </w:tabs>
        <w:jc w:val="both"/>
      </w:pPr>
      <w:r w:rsidRPr="004527EA">
        <w:t>1</w:t>
      </w:r>
      <w:r w:rsidRPr="004527EA">
        <w:tab/>
      </w:r>
      <w:r w:rsidRPr="004527EA">
        <w:t xml:space="preserve">Velkommen til Bravida </w:t>
      </w:r>
    </w:p>
    <w:p w:rsidRPr="004527EA" w:rsidR="00B95643" w:rsidRDefault="00B95643" w14:paraId="1F72F646" w14:textId="77777777">
      <w:pPr>
        <w:pStyle w:val="Topptekst"/>
        <w:tabs>
          <w:tab w:val="left" w:pos="720"/>
        </w:tabs>
        <w:jc w:val="both"/>
      </w:pPr>
    </w:p>
    <w:p w:rsidRPr="004527EA" w:rsidR="00B95643" w:rsidRDefault="00B95643" w14:paraId="1C404C10" w14:textId="77777777">
      <w:pPr>
        <w:pStyle w:val="Topptekst"/>
        <w:tabs>
          <w:tab w:val="left" w:pos="720"/>
        </w:tabs>
        <w:jc w:val="both"/>
      </w:pPr>
      <w:r w:rsidRPr="004527EA">
        <w:t>2</w:t>
      </w:r>
      <w:r w:rsidRPr="004527EA">
        <w:tab/>
      </w:r>
      <w:r w:rsidRPr="004527EA">
        <w:t>Målsetting</w:t>
      </w:r>
    </w:p>
    <w:p w:rsidRPr="004527EA" w:rsidR="00B95643" w:rsidRDefault="00B95643" w14:paraId="08CE6F91" w14:textId="77777777">
      <w:pPr>
        <w:pStyle w:val="Topptekst"/>
        <w:tabs>
          <w:tab w:val="left" w:pos="720"/>
        </w:tabs>
        <w:jc w:val="both"/>
      </w:pPr>
    </w:p>
    <w:p w:rsidRPr="004527EA" w:rsidR="00B95643" w:rsidRDefault="00B95643" w14:paraId="38FAC7E5" w14:textId="77777777">
      <w:pPr>
        <w:pStyle w:val="Topptekst"/>
        <w:tabs>
          <w:tab w:val="left" w:pos="720"/>
        </w:tabs>
        <w:jc w:val="both"/>
      </w:pPr>
      <w:r w:rsidRPr="004527EA">
        <w:t>3</w:t>
      </w:r>
      <w:r w:rsidRPr="004527EA">
        <w:tab/>
      </w:r>
      <w:r w:rsidRPr="004527EA">
        <w:t>Når kreves særskilt oppmerksomhet</w:t>
      </w:r>
    </w:p>
    <w:p w:rsidRPr="004527EA" w:rsidR="00B95643" w:rsidRDefault="00B95643" w14:paraId="61CDCEAD" w14:textId="77777777">
      <w:pPr>
        <w:pStyle w:val="Topptekst"/>
        <w:tabs>
          <w:tab w:val="left" w:pos="720"/>
        </w:tabs>
        <w:jc w:val="both"/>
      </w:pPr>
    </w:p>
    <w:p w:rsidRPr="004527EA" w:rsidR="00B95643" w:rsidRDefault="00B95643" w14:paraId="6D39BD77" w14:textId="77777777">
      <w:pPr>
        <w:pStyle w:val="Topptekst"/>
        <w:tabs>
          <w:tab w:val="left" w:pos="720"/>
        </w:tabs>
        <w:jc w:val="both"/>
      </w:pPr>
      <w:r w:rsidRPr="004527EA">
        <w:t>4</w:t>
      </w:r>
      <w:r w:rsidRPr="004527EA">
        <w:tab/>
      </w:r>
      <w:r w:rsidRPr="004527EA">
        <w:t>Forkortelser og definisjoner</w:t>
      </w:r>
    </w:p>
    <w:p w:rsidRPr="004527EA" w:rsidR="00B95643" w:rsidRDefault="00B95643" w14:paraId="6BB9E253" w14:textId="77777777">
      <w:pPr>
        <w:pStyle w:val="Topptekst"/>
        <w:tabs>
          <w:tab w:val="left" w:pos="720"/>
        </w:tabs>
        <w:jc w:val="both"/>
      </w:pPr>
    </w:p>
    <w:p w:rsidRPr="004527EA" w:rsidR="00B95643" w:rsidRDefault="00B95643" w14:paraId="7B835C64" w14:textId="77777777">
      <w:pPr>
        <w:pStyle w:val="Topptekst"/>
        <w:tabs>
          <w:tab w:val="left" w:pos="720"/>
        </w:tabs>
        <w:jc w:val="both"/>
      </w:pPr>
      <w:r w:rsidRPr="004527EA">
        <w:t>5</w:t>
      </w:r>
      <w:r w:rsidRPr="004527EA">
        <w:tab/>
      </w:r>
      <w:r w:rsidRPr="004527EA">
        <w:t>Ansvar for HMS aktivitetene</w:t>
      </w:r>
    </w:p>
    <w:p w:rsidRPr="004527EA" w:rsidR="00B95643" w:rsidRDefault="00B95643" w14:paraId="23DE523C" w14:textId="77777777">
      <w:pPr>
        <w:pStyle w:val="Topptekst"/>
        <w:tabs>
          <w:tab w:val="left" w:pos="720"/>
        </w:tabs>
        <w:jc w:val="both"/>
      </w:pPr>
    </w:p>
    <w:p w:rsidRPr="004527EA" w:rsidR="00B95643" w:rsidRDefault="00B95643" w14:paraId="37A7A706" w14:textId="77777777">
      <w:pPr>
        <w:pStyle w:val="Topptekst"/>
        <w:tabs>
          <w:tab w:val="left" w:pos="720"/>
        </w:tabs>
        <w:jc w:val="both"/>
        <w:rPr>
          <w:sz w:val="18"/>
        </w:rPr>
      </w:pPr>
      <w:r w:rsidRPr="004527EA">
        <w:t>6</w:t>
      </w:r>
      <w:r w:rsidRPr="004527EA">
        <w:tab/>
      </w:r>
      <w:r w:rsidRPr="004527EA">
        <w:rPr>
          <w:sz w:val="18"/>
        </w:rPr>
        <w:t>Organisering av HMS aktivitetene</w:t>
      </w:r>
    </w:p>
    <w:p w:rsidRPr="004527EA" w:rsidR="00B95643" w:rsidRDefault="00B95643" w14:paraId="52E56223" w14:textId="77777777">
      <w:pPr>
        <w:pStyle w:val="Topptekst"/>
        <w:tabs>
          <w:tab w:val="left" w:pos="720"/>
        </w:tabs>
        <w:jc w:val="both"/>
        <w:rPr>
          <w:sz w:val="18"/>
        </w:rPr>
      </w:pPr>
    </w:p>
    <w:p w:rsidRPr="004527EA" w:rsidR="00B95643" w:rsidRDefault="00B95643" w14:paraId="4D704346" w14:textId="77777777">
      <w:pPr>
        <w:pStyle w:val="Topptekst"/>
        <w:tabs>
          <w:tab w:val="left" w:pos="720"/>
        </w:tabs>
        <w:jc w:val="both"/>
        <w:rPr>
          <w:sz w:val="18"/>
        </w:rPr>
      </w:pPr>
      <w:r w:rsidRPr="004527EA">
        <w:rPr>
          <w:sz w:val="18"/>
        </w:rPr>
        <w:t>7</w:t>
      </w:r>
      <w:r w:rsidRPr="004527EA">
        <w:rPr>
          <w:sz w:val="18"/>
        </w:rPr>
        <w:tab/>
      </w:r>
      <w:r w:rsidRPr="004527EA">
        <w:rPr>
          <w:sz w:val="18"/>
        </w:rPr>
        <w:t>Hvordan man tar opp og løser arbeidsmiljøproblemer</w:t>
      </w:r>
    </w:p>
    <w:p w:rsidRPr="004527EA" w:rsidR="00B95643" w:rsidRDefault="00B95643" w14:paraId="07547A01" w14:textId="77777777">
      <w:pPr>
        <w:pStyle w:val="Topptekst"/>
        <w:tabs>
          <w:tab w:val="left" w:pos="720"/>
        </w:tabs>
        <w:jc w:val="both"/>
        <w:rPr>
          <w:sz w:val="18"/>
        </w:rPr>
      </w:pPr>
    </w:p>
    <w:p w:rsidRPr="004527EA" w:rsidR="00B95643" w:rsidRDefault="00B95643" w14:paraId="7F57EC20" w14:textId="77777777">
      <w:pPr>
        <w:pStyle w:val="Topptekst"/>
        <w:tabs>
          <w:tab w:val="left" w:pos="720"/>
        </w:tabs>
        <w:jc w:val="both"/>
        <w:rPr>
          <w:sz w:val="18"/>
        </w:rPr>
      </w:pPr>
      <w:r w:rsidRPr="004527EA">
        <w:rPr>
          <w:sz w:val="18"/>
        </w:rPr>
        <w:t>8</w:t>
      </w:r>
      <w:r w:rsidRPr="004527EA">
        <w:rPr>
          <w:sz w:val="18"/>
        </w:rPr>
        <w:tab/>
      </w:r>
      <w:r w:rsidRPr="004527EA">
        <w:rPr>
          <w:sz w:val="18"/>
        </w:rPr>
        <w:t>Personlig verneutstyr</w:t>
      </w:r>
    </w:p>
    <w:p w:rsidRPr="004527EA" w:rsidR="00B95643" w:rsidRDefault="00B95643" w14:paraId="5043CB0F" w14:textId="77777777">
      <w:pPr>
        <w:pStyle w:val="Topptekst"/>
        <w:tabs>
          <w:tab w:val="left" w:pos="720"/>
        </w:tabs>
        <w:jc w:val="both"/>
        <w:rPr>
          <w:sz w:val="18"/>
        </w:rPr>
      </w:pPr>
    </w:p>
    <w:p w:rsidRPr="004527EA" w:rsidR="00B95643" w:rsidRDefault="00B95643" w14:paraId="37D387FE" w14:textId="27BC6ADA">
      <w:pPr>
        <w:pStyle w:val="Topptekst"/>
        <w:tabs>
          <w:tab w:val="left" w:pos="720"/>
        </w:tabs>
        <w:jc w:val="both"/>
        <w:rPr>
          <w:sz w:val="18"/>
        </w:rPr>
      </w:pPr>
      <w:r w:rsidRPr="004527EA">
        <w:rPr>
          <w:sz w:val="18"/>
        </w:rPr>
        <w:t>9</w:t>
      </w:r>
      <w:r w:rsidRPr="004527EA">
        <w:rPr>
          <w:sz w:val="18"/>
        </w:rPr>
        <w:tab/>
      </w:r>
      <w:r w:rsidRPr="004527EA">
        <w:rPr>
          <w:sz w:val="18"/>
        </w:rPr>
        <w:t>Forholdsregler ved spesielle arbeids</w:t>
      </w:r>
      <w:r w:rsidR="009A7012">
        <w:rPr>
          <w:sz w:val="18"/>
        </w:rPr>
        <w:t xml:space="preserve"> </w:t>
      </w:r>
      <w:r w:rsidRPr="004527EA">
        <w:rPr>
          <w:sz w:val="18"/>
        </w:rPr>
        <w:t>operasjoner</w:t>
      </w:r>
    </w:p>
    <w:p w:rsidRPr="004527EA" w:rsidR="00B95643" w:rsidRDefault="00B95643" w14:paraId="07459315" w14:textId="77777777">
      <w:pPr>
        <w:pStyle w:val="Topptekst"/>
        <w:tabs>
          <w:tab w:val="left" w:pos="720"/>
        </w:tabs>
        <w:jc w:val="both"/>
        <w:rPr>
          <w:sz w:val="18"/>
        </w:rPr>
      </w:pPr>
    </w:p>
    <w:p w:rsidRPr="004527EA" w:rsidR="00B95643" w:rsidRDefault="00B95643" w14:paraId="5C458DD2" w14:textId="77777777">
      <w:pPr>
        <w:pStyle w:val="Topptekst"/>
        <w:tabs>
          <w:tab w:val="left" w:pos="720"/>
        </w:tabs>
        <w:jc w:val="both"/>
        <w:rPr>
          <w:sz w:val="18"/>
        </w:rPr>
      </w:pPr>
      <w:r w:rsidRPr="004527EA">
        <w:rPr>
          <w:sz w:val="18"/>
        </w:rPr>
        <w:t>10</w:t>
      </w:r>
      <w:r w:rsidRPr="004527EA">
        <w:rPr>
          <w:sz w:val="18"/>
        </w:rPr>
        <w:tab/>
      </w:r>
      <w:r w:rsidRPr="004527EA">
        <w:rPr>
          <w:sz w:val="18"/>
        </w:rPr>
        <w:t>Krav til kvalifikasjoner</w:t>
      </w:r>
    </w:p>
    <w:p w:rsidRPr="004527EA" w:rsidR="00B95643" w:rsidRDefault="00B95643" w14:paraId="6537F28F" w14:textId="77777777">
      <w:pPr>
        <w:pStyle w:val="Topptekst"/>
        <w:tabs>
          <w:tab w:val="left" w:pos="720"/>
        </w:tabs>
        <w:jc w:val="both"/>
        <w:rPr>
          <w:sz w:val="18"/>
        </w:rPr>
      </w:pPr>
    </w:p>
    <w:p w:rsidRPr="004527EA" w:rsidR="00B95643" w:rsidRDefault="00B95643" w14:paraId="65AA6077" w14:textId="77777777">
      <w:pPr>
        <w:pStyle w:val="Topptekst"/>
        <w:tabs>
          <w:tab w:val="left" w:pos="720"/>
        </w:tabs>
        <w:jc w:val="both"/>
        <w:rPr>
          <w:sz w:val="18"/>
        </w:rPr>
      </w:pPr>
      <w:r w:rsidRPr="004527EA">
        <w:rPr>
          <w:sz w:val="18"/>
        </w:rPr>
        <w:t>11</w:t>
      </w:r>
      <w:r w:rsidRPr="004527EA">
        <w:rPr>
          <w:sz w:val="18"/>
        </w:rPr>
        <w:tab/>
      </w:r>
      <w:r w:rsidRPr="004527EA">
        <w:rPr>
          <w:sz w:val="18"/>
        </w:rPr>
        <w:t>Risikoanalyse</w:t>
      </w:r>
      <w:r w:rsidRPr="004527EA" w:rsidR="00F467CC">
        <w:rPr>
          <w:sz w:val="18"/>
        </w:rPr>
        <w:t>/Sikker jobbanalyse (SJA)</w:t>
      </w:r>
    </w:p>
    <w:p w:rsidRPr="004527EA" w:rsidR="00B95643" w:rsidRDefault="00B95643" w14:paraId="6DFB9E20" w14:textId="77777777">
      <w:pPr>
        <w:pStyle w:val="Topptekst"/>
        <w:tabs>
          <w:tab w:val="left" w:pos="720"/>
        </w:tabs>
        <w:jc w:val="both"/>
        <w:rPr>
          <w:sz w:val="18"/>
        </w:rPr>
      </w:pPr>
    </w:p>
    <w:p w:rsidRPr="004527EA" w:rsidR="00B95643" w:rsidRDefault="00B95643" w14:paraId="0E5CC63A" w14:textId="77777777">
      <w:pPr>
        <w:pStyle w:val="Topptekst"/>
        <w:tabs>
          <w:tab w:val="left" w:pos="720"/>
        </w:tabs>
        <w:jc w:val="both"/>
        <w:rPr>
          <w:sz w:val="18"/>
        </w:rPr>
      </w:pPr>
      <w:r w:rsidRPr="004527EA">
        <w:rPr>
          <w:sz w:val="18"/>
        </w:rPr>
        <w:t>12</w:t>
      </w:r>
      <w:r w:rsidRPr="004527EA">
        <w:rPr>
          <w:sz w:val="18"/>
        </w:rPr>
        <w:tab/>
      </w:r>
      <w:r w:rsidRPr="004527EA">
        <w:rPr>
          <w:sz w:val="18"/>
        </w:rPr>
        <w:t>Kartlegging</w:t>
      </w:r>
    </w:p>
    <w:p w:rsidRPr="004527EA" w:rsidR="00B95643" w:rsidRDefault="00B95643" w14:paraId="70DF9E56" w14:textId="77777777">
      <w:pPr>
        <w:pStyle w:val="Topptekst"/>
        <w:tabs>
          <w:tab w:val="left" w:pos="720"/>
        </w:tabs>
        <w:jc w:val="both"/>
        <w:rPr>
          <w:sz w:val="18"/>
        </w:rPr>
      </w:pPr>
    </w:p>
    <w:p w:rsidRPr="004527EA" w:rsidR="00B95643" w:rsidRDefault="00B95643" w14:paraId="628743F3" w14:textId="77777777">
      <w:pPr>
        <w:pStyle w:val="Topptekst"/>
        <w:tabs>
          <w:tab w:val="left" w:pos="720"/>
        </w:tabs>
        <w:jc w:val="both"/>
        <w:rPr>
          <w:sz w:val="18"/>
        </w:rPr>
      </w:pPr>
      <w:r w:rsidRPr="004527EA">
        <w:rPr>
          <w:sz w:val="18"/>
        </w:rPr>
        <w:t>13</w:t>
      </w:r>
      <w:r w:rsidRPr="004527EA">
        <w:rPr>
          <w:sz w:val="18"/>
        </w:rPr>
        <w:tab/>
      </w:r>
      <w:r w:rsidRPr="004527EA">
        <w:rPr>
          <w:sz w:val="18"/>
        </w:rPr>
        <w:t>Avvik</w:t>
      </w:r>
    </w:p>
    <w:p w:rsidRPr="004527EA" w:rsidR="00B95643" w:rsidRDefault="00B95643" w14:paraId="44E871BC" w14:textId="77777777">
      <w:pPr>
        <w:pStyle w:val="Topptekst"/>
        <w:tabs>
          <w:tab w:val="left" w:pos="720"/>
        </w:tabs>
        <w:jc w:val="both"/>
        <w:rPr>
          <w:sz w:val="18"/>
        </w:rPr>
      </w:pPr>
    </w:p>
    <w:p w:rsidRPr="004527EA" w:rsidR="00B95643" w:rsidRDefault="00B95643" w14:paraId="182F0372" w14:textId="77777777">
      <w:pPr>
        <w:pStyle w:val="Topptekst"/>
        <w:tabs>
          <w:tab w:val="left" w:pos="720"/>
        </w:tabs>
        <w:jc w:val="both"/>
        <w:rPr>
          <w:sz w:val="18"/>
        </w:rPr>
      </w:pPr>
      <w:r w:rsidRPr="004527EA">
        <w:rPr>
          <w:sz w:val="18"/>
        </w:rPr>
        <w:t>14</w:t>
      </w:r>
      <w:r w:rsidRPr="004527EA">
        <w:rPr>
          <w:sz w:val="18"/>
        </w:rPr>
        <w:tab/>
      </w:r>
      <w:r w:rsidRPr="004527EA">
        <w:rPr>
          <w:sz w:val="18"/>
        </w:rPr>
        <w:t>Sykdom</w:t>
      </w:r>
    </w:p>
    <w:p w:rsidRPr="004527EA" w:rsidR="00B95643" w:rsidRDefault="00B95643" w14:paraId="144A5D23" w14:textId="77777777">
      <w:pPr>
        <w:pStyle w:val="Topptekst"/>
        <w:tabs>
          <w:tab w:val="left" w:pos="720"/>
        </w:tabs>
        <w:jc w:val="both"/>
        <w:rPr>
          <w:sz w:val="18"/>
        </w:rPr>
      </w:pPr>
    </w:p>
    <w:p w:rsidRPr="004527EA" w:rsidR="00B95643" w:rsidRDefault="00B95643" w14:paraId="0690EC88" w14:textId="77777777">
      <w:pPr>
        <w:pStyle w:val="Topptekst"/>
        <w:tabs>
          <w:tab w:val="left" w:pos="720"/>
        </w:tabs>
        <w:jc w:val="both"/>
        <w:rPr>
          <w:sz w:val="18"/>
        </w:rPr>
      </w:pPr>
      <w:r w:rsidRPr="004527EA">
        <w:rPr>
          <w:sz w:val="18"/>
        </w:rPr>
        <w:t>15</w:t>
      </w:r>
      <w:r w:rsidRPr="004527EA">
        <w:rPr>
          <w:sz w:val="18"/>
        </w:rPr>
        <w:tab/>
      </w:r>
      <w:r w:rsidRPr="004527EA">
        <w:rPr>
          <w:sz w:val="18"/>
        </w:rPr>
        <w:t>Berusende midler</w:t>
      </w:r>
    </w:p>
    <w:p w:rsidRPr="004527EA" w:rsidR="00B95643" w:rsidRDefault="00B95643" w14:paraId="738610EB" w14:textId="77777777">
      <w:pPr>
        <w:pStyle w:val="Topptekst"/>
        <w:tabs>
          <w:tab w:val="left" w:pos="720"/>
        </w:tabs>
        <w:jc w:val="both"/>
        <w:rPr>
          <w:sz w:val="18"/>
        </w:rPr>
      </w:pPr>
    </w:p>
    <w:p w:rsidRPr="004527EA" w:rsidR="00B95643" w:rsidRDefault="00B95643" w14:paraId="011DAB63" w14:textId="77777777">
      <w:pPr>
        <w:pStyle w:val="Topptekst"/>
        <w:tabs>
          <w:tab w:val="left" w:pos="720"/>
        </w:tabs>
        <w:jc w:val="both"/>
        <w:rPr>
          <w:sz w:val="18"/>
        </w:rPr>
      </w:pPr>
      <w:r w:rsidRPr="004527EA">
        <w:rPr>
          <w:sz w:val="18"/>
        </w:rPr>
        <w:t>16</w:t>
      </w:r>
      <w:r w:rsidRPr="004527EA">
        <w:rPr>
          <w:sz w:val="18"/>
        </w:rPr>
        <w:tab/>
      </w:r>
      <w:r w:rsidRPr="004527EA">
        <w:rPr>
          <w:sz w:val="18"/>
        </w:rPr>
        <w:t>Orden og renhold</w:t>
      </w:r>
    </w:p>
    <w:p w:rsidRPr="004527EA" w:rsidR="00B95643" w:rsidRDefault="00B95643" w14:paraId="637805D2" w14:textId="77777777">
      <w:pPr>
        <w:pStyle w:val="Topptekst"/>
        <w:tabs>
          <w:tab w:val="left" w:pos="720"/>
        </w:tabs>
        <w:jc w:val="both"/>
        <w:rPr>
          <w:sz w:val="18"/>
        </w:rPr>
      </w:pPr>
    </w:p>
    <w:p w:rsidRPr="004527EA" w:rsidR="00B95643" w:rsidRDefault="00B95643" w14:paraId="25031399" w14:textId="77777777">
      <w:pPr>
        <w:pStyle w:val="Topptekst"/>
        <w:tabs>
          <w:tab w:val="left" w:pos="720"/>
        </w:tabs>
        <w:jc w:val="both"/>
        <w:rPr>
          <w:sz w:val="18"/>
        </w:rPr>
      </w:pPr>
      <w:r w:rsidRPr="004527EA">
        <w:rPr>
          <w:sz w:val="18"/>
        </w:rPr>
        <w:t>17</w:t>
      </w:r>
      <w:r w:rsidRPr="004527EA">
        <w:rPr>
          <w:sz w:val="18"/>
        </w:rPr>
        <w:tab/>
      </w:r>
      <w:r w:rsidRPr="004527EA">
        <w:rPr>
          <w:sz w:val="18"/>
        </w:rPr>
        <w:t>Brannvern</w:t>
      </w:r>
    </w:p>
    <w:p w:rsidRPr="004527EA" w:rsidR="00B95643" w:rsidRDefault="00B95643" w14:paraId="463F29E8" w14:textId="77777777">
      <w:pPr>
        <w:pStyle w:val="Topptekst"/>
        <w:tabs>
          <w:tab w:val="left" w:pos="720"/>
        </w:tabs>
        <w:jc w:val="both"/>
        <w:rPr>
          <w:sz w:val="18"/>
        </w:rPr>
      </w:pPr>
    </w:p>
    <w:p w:rsidRPr="004527EA" w:rsidR="00B95643" w:rsidRDefault="00B95643" w14:paraId="34174A91" w14:textId="77777777">
      <w:pPr>
        <w:pStyle w:val="Topptekst"/>
        <w:tabs>
          <w:tab w:val="left" w:pos="720"/>
        </w:tabs>
        <w:jc w:val="both"/>
        <w:rPr>
          <w:sz w:val="18"/>
        </w:rPr>
      </w:pPr>
      <w:r w:rsidRPr="004527EA">
        <w:rPr>
          <w:sz w:val="18"/>
        </w:rPr>
        <w:t>18</w:t>
      </w:r>
      <w:r w:rsidRPr="004527EA">
        <w:rPr>
          <w:sz w:val="18"/>
        </w:rPr>
        <w:tab/>
      </w:r>
      <w:r w:rsidRPr="004527EA">
        <w:rPr>
          <w:sz w:val="18"/>
        </w:rPr>
        <w:t>Kjemiske stoffer</w:t>
      </w:r>
    </w:p>
    <w:p w:rsidRPr="004527EA" w:rsidR="00B95643" w:rsidRDefault="00B95643" w14:paraId="3B7B4B86" w14:textId="77777777">
      <w:pPr>
        <w:pStyle w:val="Topptekst"/>
        <w:tabs>
          <w:tab w:val="left" w:pos="720"/>
        </w:tabs>
        <w:jc w:val="both"/>
        <w:rPr>
          <w:sz w:val="18"/>
        </w:rPr>
      </w:pPr>
    </w:p>
    <w:p w:rsidRPr="004527EA" w:rsidR="00B95643" w:rsidRDefault="00B95643" w14:paraId="3788C4BA" w14:textId="77777777">
      <w:pPr>
        <w:pStyle w:val="Topptekst"/>
        <w:tabs>
          <w:tab w:val="left" w:pos="720"/>
        </w:tabs>
        <w:jc w:val="both"/>
        <w:rPr>
          <w:sz w:val="18"/>
        </w:rPr>
      </w:pPr>
      <w:r w:rsidRPr="004527EA">
        <w:rPr>
          <w:sz w:val="18"/>
        </w:rPr>
        <w:t>19</w:t>
      </w:r>
      <w:r w:rsidRPr="004527EA">
        <w:rPr>
          <w:sz w:val="18"/>
        </w:rPr>
        <w:tab/>
      </w:r>
      <w:r w:rsidRPr="004527EA">
        <w:rPr>
          <w:sz w:val="18"/>
        </w:rPr>
        <w:t>Ytre miljøforhold</w:t>
      </w:r>
    </w:p>
    <w:p w:rsidRPr="004527EA" w:rsidR="00B95643" w:rsidRDefault="00B95643" w14:paraId="3A0FF5F2" w14:textId="77777777">
      <w:pPr>
        <w:pStyle w:val="Topptekst"/>
        <w:tabs>
          <w:tab w:val="left" w:pos="720"/>
        </w:tabs>
        <w:jc w:val="both"/>
        <w:rPr>
          <w:sz w:val="18"/>
        </w:rPr>
      </w:pPr>
    </w:p>
    <w:p w:rsidRPr="004527EA" w:rsidR="00B95643" w:rsidRDefault="00B95643" w14:paraId="3C4F5701" w14:textId="77777777">
      <w:pPr>
        <w:pStyle w:val="Topptekst"/>
        <w:tabs>
          <w:tab w:val="left" w:pos="720"/>
        </w:tabs>
        <w:jc w:val="both"/>
        <w:rPr>
          <w:sz w:val="18"/>
        </w:rPr>
      </w:pPr>
      <w:r w:rsidRPr="004527EA">
        <w:rPr>
          <w:sz w:val="18"/>
        </w:rPr>
        <w:t>20</w:t>
      </w:r>
      <w:r w:rsidRPr="004527EA">
        <w:rPr>
          <w:sz w:val="18"/>
        </w:rPr>
        <w:tab/>
      </w:r>
      <w:r w:rsidRPr="004527EA">
        <w:rPr>
          <w:sz w:val="18"/>
        </w:rPr>
        <w:t>Melding om skader og hendelser</w:t>
      </w:r>
    </w:p>
    <w:p w:rsidRPr="004527EA" w:rsidR="00B95643" w:rsidRDefault="00B95643" w14:paraId="5630AD66" w14:textId="77777777">
      <w:pPr>
        <w:pStyle w:val="Topptekst"/>
        <w:tabs>
          <w:tab w:val="left" w:pos="720"/>
        </w:tabs>
        <w:jc w:val="both"/>
        <w:rPr>
          <w:sz w:val="18"/>
        </w:rPr>
      </w:pPr>
    </w:p>
    <w:p w:rsidRPr="004527EA" w:rsidR="00B95643" w:rsidRDefault="00B95643" w14:paraId="4F8C2E6D" w14:textId="77777777">
      <w:pPr>
        <w:pStyle w:val="Topptekst"/>
        <w:tabs>
          <w:tab w:val="left" w:pos="720"/>
        </w:tabs>
        <w:jc w:val="both"/>
        <w:rPr>
          <w:sz w:val="18"/>
        </w:rPr>
      </w:pPr>
      <w:r w:rsidRPr="004527EA">
        <w:rPr>
          <w:sz w:val="18"/>
        </w:rPr>
        <w:t>21</w:t>
      </w:r>
      <w:r w:rsidRPr="004527EA">
        <w:rPr>
          <w:sz w:val="18"/>
        </w:rPr>
        <w:tab/>
      </w:r>
      <w:r w:rsidRPr="004527EA">
        <w:rPr>
          <w:sz w:val="18"/>
        </w:rPr>
        <w:t>Dersom skade skulle oppstå</w:t>
      </w:r>
    </w:p>
    <w:p w:rsidRPr="004527EA" w:rsidR="00B95643" w:rsidRDefault="00B95643" w14:paraId="61829076" w14:textId="77777777">
      <w:pPr>
        <w:pStyle w:val="Topptekst"/>
        <w:tabs>
          <w:tab w:val="left" w:pos="720"/>
        </w:tabs>
        <w:jc w:val="both"/>
        <w:rPr>
          <w:sz w:val="18"/>
        </w:rPr>
      </w:pPr>
    </w:p>
    <w:p w:rsidRPr="004527EA" w:rsidR="00B95643" w:rsidRDefault="00B95643" w14:paraId="5A140883" w14:textId="1DB26A28">
      <w:pPr>
        <w:pStyle w:val="Topptekst"/>
        <w:tabs>
          <w:tab w:val="left" w:pos="720"/>
        </w:tabs>
        <w:jc w:val="both"/>
        <w:rPr>
          <w:sz w:val="18"/>
        </w:rPr>
      </w:pPr>
      <w:r w:rsidRPr="004527EA">
        <w:rPr>
          <w:sz w:val="18"/>
        </w:rPr>
        <w:t>2</w:t>
      </w:r>
      <w:r w:rsidR="00E033D3">
        <w:rPr>
          <w:sz w:val="18"/>
        </w:rPr>
        <w:t>2</w:t>
      </w:r>
      <w:r w:rsidRPr="004527EA">
        <w:rPr>
          <w:sz w:val="18"/>
        </w:rPr>
        <w:tab/>
      </w:r>
      <w:r w:rsidRPr="004527EA">
        <w:rPr>
          <w:sz w:val="18"/>
        </w:rPr>
        <w:t>Beredskap og varsling</w:t>
      </w:r>
    </w:p>
    <w:p w:rsidRPr="004527EA" w:rsidR="00B95643" w:rsidRDefault="00B95643" w14:paraId="2BA226A1" w14:textId="77777777">
      <w:pPr>
        <w:pStyle w:val="Topptekst"/>
        <w:tabs>
          <w:tab w:val="left" w:pos="720"/>
        </w:tabs>
        <w:jc w:val="both"/>
        <w:rPr>
          <w:sz w:val="18"/>
        </w:rPr>
      </w:pPr>
    </w:p>
    <w:p w:rsidRPr="004527EA" w:rsidR="00B95643" w:rsidRDefault="00B95643" w14:paraId="5445D347" w14:textId="77777777">
      <w:pPr>
        <w:pStyle w:val="Topptekst"/>
        <w:tabs>
          <w:tab w:val="left" w:pos="720"/>
        </w:tabs>
        <w:jc w:val="both"/>
        <w:rPr>
          <w:sz w:val="18"/>
        </w:rPr>
      </w:pPr>
      <w:r w:rsidRPr="004527EA">
        <w:rPr>
          <w:sz w:val="18"/>
        </w:rPr>
        <w:t>23</w:t>
      </w:r>
      <w:r w:rsidRPr="004527EA">
        <w:rPr>
          <w:sz w:val="18"/>
        </w:rPr>
        <w:tab/>
      </w:r>
      <w:r w:rsidRPr="004527EA">
        <w:rPr>
          <w:sz w:val="18"/>
        </w:rPr>
        <w:t>Ansvar gjeldende alle arbeidstakere</w:t>
      </w:r>
    </w:p>
    <w:p w:rsidRPr="004527EA" w:rsidR="00B95643" w:rsidRDefault="00B95643" w14:paraId="17AD93B2" w14:textId="77777777">
      <w:pPr>
        <w:pStyle w:val="Topptekst"/>
        <w:tabs>
          <w:tab w:val="left" w:pos="720"/>
        </w:tabs>
        <w:jc w:val="both"/>
        <w:rPr>
          <w:sz w:val="18"/>
        </w:rPr>
      </w:pPr>
    </w:p>
    <w:p w:rsidRPr="004527EA" w:rsidR="00B95643" w:rsidRDefault="00B95643" w14:paraId="0DE4B5B7" w14:textId="77777777">
      <w:pPr>
        <w:pStyle w:val="Topptekst"/>
        <w:tabs>
          <w:tab w:val="left" w:pos="720"/>
        </w:tabs>
        <w:jc w:val="both"/>
        <w:rPr>
          <w:sz w:val="18"/>
        </w:rPr>
      </w:pPr>
    </w:p>
    <w:p w:rsidRPr="004527EA" w:rsidR="00B95643" w:rsidRDefault="00B95643" w14:paraId="66204FF1" w14:textId="77777777">
      <w:pPr>
        <w:pStyle w:val="Topptekst"/>
        <w:tabs>
          <w:tab w:val="left" w:pos="720"/>
        </w:tabs>
        <w:jc w:val="both"/>
        <w:rPr>
          <w:sz w:val="18"/>
        </w:rPr>
      </w:pPr>
    </w:p>
    <w:p w:rsidRPr="004527EA" w:rsidR="00B95643" w:rsidRDefault="00B95643" w14:paraId="2DBF0D7D" w14:textId="77777777">
      <w:pPr>
        <w:pStyle w:val="Topptekst"/>
        <w:tabs>
          <w:tab w:val="left" w:pos="720"/>
        </w:tabs>
        <w:jc w:val="both"/>
        <w:rPr>
          <w:sz w:val="18"/>
        </w:rPr>
      </w:pPr>
    </w:p>
    <w:p w:rsidRPr="004527EA" w:rsidR="00B95643" w:rsidRDefault="00B95643" w14:paraId="6B62F1B3" w14:textId="77777777">
      <w:pPr>
        <w:pStyle w:val="Topptekst"/>
        <w:tabs>
          <w:tab w:val="left" w:pos="720"/>
        </w:tabs>
        <w:jc w:val="both"/>
        <w:rPr>
          <w:sz w:val="18"/>
        </w:rPr>
      </w:pPr>
    </w:p>
    <w:p w:rsidRPr="004527EA" w:rsidR="00B95643" w:rsidRDefault="00B95643" w14:paraId="02F2C34E" w14:textId="77777777">
      <w:pPr>
        <w:pStyle w:val="Topptekst"/>
        <w:tabs>
          <w:tab w:val="left" w:pos="720"/>
        </w:tabs>
        <w:jc w:val="both"/>
        <w:rPr>
          <w:sz w:val="18"/>
        </w:rPr>
      </w:pPr>
    </w:p>
    <w:p w:rsidRPr="004527EA" w:rsidR="00B95643" w:rsidRDefault="00B95643" w14:paraId="680A4E5D" w14:textId="77777777">
      <w:pPr>
        <w:pStyle w:val="Topptekst"/>
        <w:tabs>
          <w:tab w:val="left" w:pos="720"/>
        </w:tabs>
        <w:jc w:val="both"/>
        <w:rPr>
          <w:sz w:val="18"/>
        </w:rPr>
      </w:pPr>
    </w:p>
    <w:p w:rsidRPr="004527EA" w:rsidR="00B95643" w:rsidRDefault="00B95643" w14:paraId="19219836" w14:textId="77777777">
      <w:pPr>
        <w:pStyle w:val="Topptekst"/>
        <w:tabs>
          <w:tab w:val="left" w:pos="720"/>
        </w:tabs>
        <w:jc w:val="both"/>
        <w:rPr>
          <w:sz w:val="18"/>
        </w:rPr>
      </w:pPr>
    </w:p>
    <w:p w:rsidRPr="004527EA" w:rsidR="00B95643" w:rsidRDefault="00B95643" w14:paraId="296FEF7D" w14:textId="77777777">
      <w:pPr>
        <w:pStyle w:val="Topptekst"/>
        <w:tabs>
          <w:tab w:val="left" w:pos="720"/>
        </w:tabs>
        <w:jc w:val="both"/>
        <w:rPr>
          <w:sz w:val="18"/>
        </w:rPr>
      </w:pPr>
    </w:p>
    <w:p w:rsidRPr="004527EA" w:rsidR="00B95643" w:rsidRDefault="00B95643" w14:paraId="7194DBDC" w14:textId="77777777">
      <w:pPr>
        <w:pStyle w:val="Topptekst"/>
        <w:tabs>
          <w:tab w:val="left" w:pos="720"/>
        </w:tabs>
        <w:jc w:val="both"/>
        <w:rPr>
          <w:sz w:val="18"/>
        </w:rPr>
      </w:pPr>
    </w:p>
    <w:p w:rsidRPr="004527EA" w:rsidR="00B95643" w:rsidRDefault="00B95643" w14:paraId="02A14D3C" w14:textId="77777777">
      <w:pPr>
        <w:pStyle w:val="Topptekst"/>
        <w:tabs>
          <w:tab w:val="left" w:pos="720"/>
        </w:tabs>
        <w:jc w:val="both"/>
        <w:rPr>
          <w:b/>
          <w:bCs/>
        </w:rPr>
      </w:pPr>
      <w:r w:rsidRPr="004527EA">
        <w:rPr>
          <w:b/>
          <w:bCs/>
        </w:rPr>
        <w:t>1</w:t>
      </w:r>
      <w:r w:rsidRPr="004527EA">
        <w:rPr>
          <w:b/>
          <w:bCs/>
        </w:rPr>
        <w:tab/>
      </w:r>
      <w:r w:rsidRPr="004527EA">
        <w:rPr>
          <w:b/>
          <w:bCs/>
        </w:rPr>
        <w:t xml:space="preserve">Velkommen til Bravida Norge AS </w:t>
      </w:r>
    </w:p>
    <w:p w:rsidRPr="004527EA" w:rsidR="00063796" w:rsidRDefault="00B95643" w14:paraId="2964EDB6" w14:textId="77777777">
      <w:pPr>
        <w:pStyle w:val="Topptekst"/>
        <w:tabs>
          <w:tab w:val="left" w:pos="720"/>
        </w:tabs>
        <w:ind w:left="708"/>
        <w:jc w:val="both"/>
        <w:rPr>
          <w:sz w:val="18"/>
        </w:rPr>
      </w:pPr>
      <w:r w:rsidRPr="004527EA">
        <w:rPr>
          <w:sz w:val="18"/>
        </w:rPr>
        <w:t>Som medarbeider i Bravida Norge AS arbeider du i et selskap som utfører installasjoner innen de fleste segmenter av bransjen. Alt fra eneboliger til store og komplekse industri- og offshoreanlegg</w:t>
      </w:r>
      <w:r w:rsidRPr="004527EA" w:rsidR="00063796">
        <w:rPr>
          <w:sz w:val="18"/>
        </w:rPr>
        <w:t>.</w:t>
      </w:r>
    </w:p>
    <w:p w:rsidRPr="004527EA" w:rsidR="00B95643" w:rsidRDefault="00B95643" w14:paraId="29D6B04F" w14:textId="77777777">
      <w:pPr>
        <w:pStyle w:val="Topptekst"/>
        <w:tabs>
          <w:tab w:val="left" w:pos="720"/>
        </w:tabs>
        <w:ind w:left="708"/>
        <w:jc w:val="both"/>
        <w:rPr>
          <w:sz w:val="18"/>
        </w:rPr>
      </w:pPr>
      <w:r w:rsidRPr="004527EA">
        <w:rPr>
          <w:sz w:val="18"/>
        </w:rPr>
        <w:t xml:space="preserve"> </w:t>
      </w:r>
    </w:p>
    <w:p w:rsidRPr="004527EA" w:rsidR="00B95643" w:rsidRDefault="00B95643" w14:paraId="7B1B9C0C" w14:textId="77777777">
      <w:pPr>
        <w:pStyle w:val="Topptekst"/>
        <w:tabs>
          <w:tab w:val="left" w:pos="720"/>
        </w:tabs>
        <w:ind w:left="708"/>
        <w:jc w:val="both"/>
        <w:rPr>
          <w:sz w:val="18"/>
        </w:rPr>
      </w:pPr>
      <w:r w:rsidRPr="004527EA">
        <w:rPr>
          <w:sz w:val="18"/>
        </w:rPr>
        <w:t xml:space="preserve">Som arbeidsgiver er </w:t>
      </w:r>
      <w:r w:rsidRPr="004527EA" w:rsidR="001653D7">
        <w:rPr>
          <w:sz w:val="18"/>
        </w:rPr>
        <w:t>Bravida</w:t>
      </w:r>
      <w:r w:rsidRPr="004527EA">
        <w:rPr>
          <w:sz w:val="18"/>
        </w:rPr>
        <w:t xml:space="preserve"> ansvarlig for å tilrettelegge for at arbeidet kan utføres på en sikker og trygg måte. Dette blir i første rekke søkt oppnådd gjennom permanente tiltak som bruk av</w:t>
      </w:r>
      <w:r w:rsidRPr="004527EA" w:rsidR="00063796">
        <w:rPr>
          <w:sz w:val="18"/>
        </w:rPr>
        <w:t xml:space="preserve"> arbeidsklær,</w:t>
      </w:r>
      <w:r w:rsidRPr="004527EA">
        <w:rPr>
          <w:sz w:val="18"/>
        </w:rPr>
        <w:t xml:space="preserve"> hjelm og fottøy. På visse steder innføres i tillegg p</w:t>
      </w:r>
      <w:r w:rsidRPr="004527EA" w:rsidR="00063796">
        <w:rPr>
          <w:sz w:val="18"/>
        </w:rPr>
        <w:t>åbudt bruk av vernebriller og lignende</w:t>
      </w:r>
      <w:r w:rsidRPr="004527EA">
        <w:rPr>
          <w:sz w:val="18"/>
        </w:rPr>
        <w:t>.</w:t>
      </w:r>
    </w:p>
    <w:p w:rsidRPr="004527EA" w:rsidR="00B95643" w:rsidRDefault="00B95643" w14:paraId="769D0D3C" w14:textId="77777777">
      <w:pPr>
        <w:pStyle w:val="Topptekst"/>
        <w:tabs>
          <w:tab w:val="clear" w:pos="4536"/>
          <w:tab w:val="clear" w:pos="9072"/>
          <w:tab w:val="left" w:pos="709"/>
          <w:tab w:val="left" w:pos="6460"/>
          <w:tab w:val="left" w:pos="9507"/>
        </w:tabs>
        <w:jc w:val="both"/>
        <w:rPr>
          <w:sz w:val="18"/>
        </w:rPr>
      </w:pPr>
    </w:p>
    <w:p w:rsidRPr="004527EA" w:rsidR="00B95643" w:rsidRDefault="00B95643" w14:paraId="200E3874" w14:textId="77777777">
      <w:pPr>
        <w:ind w:left="708"/>
        <w:jc w:val="both"/>
        <w:rPr>
          <w:sz w:val="18"/>
        </w:rPr>
      </w:pPr>
      <w:r w:rsidRPr="004527EA">
        <w:rPr>
          <w:sz w:val="18"/>
        </w:rPr>
        <w:t xml:space="preserve">For Bravida er det viktig å forebygge helseskader, ulykker og belastninger på det ytre miljø. Vår filosofi på området HMS bygger på at </w:t>
      </w:r>
      <w:r w:rsidRPr="004527EA" w:rsidR="001653D7">
        <w:rPr>
          <w:sz w:val="18"/>
        </w:rPr>
        <w:t>arbeidsmiljøet vurderes</w:t>
      </w:r>
      <w:r w:rsidRPr="004527EA">
        <w:rPr>
          <w:sz w:val="18"/>
        </w:rPr>
        <w:t xml:space="preserve"> ut fra et helhetshensyn og at internkontroll (IK) er kvalitetssikring av arbeidsmiljøet. Med andre ord er hensikten å oppnå et godt arbeidsmiljø gjennom kartlegging og systematisk oppfølging.</w:t>
      </w:r>
    </w:p>
    <w:p w:rsidRPr="004527EA" w:rsidR="00B95643" w:rsidRDefault="00B95643" w14:paraId="54CD245A" w14:textId="77777777">
      <w:pPr>
        <w:jc w:val="both"/>
        <w:rPr>
          <w:sz w:val="18"/>
        </w:rPr>
      </w:pPr>
    </w:p>
    <w:p w:rsidRPr="004527EA" w:rsidR="00B95643" w:rsidRDefault="00063796" w14:paraId="2A642DA9" w14:textId="4F1D4B29">
      <w:pPr>
        <w:ind w:left="708"/>
        <w:jc w:val="both"/>
        <w:rPr>
          <w:sz w:val="18"/>
        </w:rPr>
      </w:pPr>
      <w:r w:rsidRPr="004527EA">
        <w:rPr>
          <w:sz w:val="18"/>
        </w:rPr>
        <w:t>Bravida har et HMS-</w:t>
      </w:r>
      <w:r w:rsidRPr="004527EA" w:rsidR="00B95643">
        <w:rPr>
          <w:sz w:val="18"/>
        </w:rPr>
        <w:t>system som er en naturlig del av et he</w:t>
      </w:r>
      <w:r w:rsidRPr="004527EA">
        <w:rPr>
          <w:sz w:val="18"/>
        </w:rPr>
        <w:t>lhetlig kvalitetssystem. HMS-</w:t>
      </w:r>
      <w:r w:rsidRPr="004527EA" w:rsidR="00B95643">
        <w:rPr>
          <w:sz w:val="18"/>
        </w:rPr>
        <w:t>systemet er t</w:t>
      </w:r>
      <w:r w:rsidRPr="004527EA">
        <w:rPr>
          <w:sz w:val="18"/>
        </w:rPr>
        <w:t>ilgjengelig på Bravidas intranett, Brain</w:t>
      </w:r>
      <w:r w:rsidRPr="004527EA" w:rsidR="00B95643">
        <w:rPr>
          <w:sz w:val="18"/>
        </w:rPr>
        <w:t>. Systemet beskriver hvilke målsetnin</w:t>
      </w:r>
      <w:r w:rsidRPr="004527EA">
        <w:rPr>
          <w:sz w:val="18"/>
        </w:rPr>
        <w:t>ger selskapet har innenfor HMS, samt hvordan det</w:t>
      </w:r>
      <w:r w:rsidRPr="004527EA" w:rsidR="00B95643">
        <w:rPr>
          <w:sz w:val="18"/>
        </w:rPr>
        <w:t xml:space="preserve"> er organisert. Den inneholder også de lover, forskrifter og instrukser som gjelder.</w:t>
      </w:r>
    </w:p>
    <w:p w:rsidRPr="004527EA" w:rsidR="00B95643" w:rsidRDefault="00B95643" w14:paraId="0A6959E7" w14:textId="1CD785BC">
      <w:pPr>
        <w:jc w:val="both"/>
        <w:rPr>
          <w:sz w:val="18"/>
        </w:rPr>
      </w:pPr>
      <w:r w:rsidRPr="004527EA">
        <w:rPr>
          <w:sz w:val="18"/>
        </w:rPr>
        <w:t xml:space="preserve"> </w:t>
      </w:r>
    </w:p>
    <w:p w:rsidRPr="004527EA" w:rsidR="00B95643" w:rsidRDefault="00B95643" w14:paraId="0C4B3BCC" w14:textId="77777777">
      <w:pPr>
        <w:pStyle w:val="Topptekst"/>
        <w:tabs>
          <w:tab w:val="clear" w:pos="4536"/>
          <w:tab w:val="clear" w:pos="9072"/>
          <w:tab w:val="left" w:pos="709"/>
          <w:tab w:val="left" w:pos="6460"/>
          <w:tab w:val="left" w:pos="9507"/>
        </w:tabs>
        <w:ind w:left="708"/>
        <w:jc w:val="both"/>
        <w:rPr>
          <w:sz w:val="18"/>
        </w:rPr>
      </w:pPr>
      <w:r w:rsidRPr="004527EA">
        <w:rPr>
          <w:sz w:val="18"/>
        </w:rPr>
        <w:tab/>
      </w:r>
      <w:r w:rsidRPr="004527EA">
        <w:rPr>
          <w:sz w:val="18"/>
        </w:rPr>
        <w:t xml:space="preserve">I den hensikt å gi alle ansatte informasjon om de grunnleggende krav som er satt under arbeid </w:t>
      </w:r>
      <w:r w:rsidRPr="004527EA" w:rsidR="001653D7">
        <w:rPr>
          <w:sz w:val="18"/>
        </w:rPr>
        <w:t>i</w:t>
      </w:r>
      <w:r w:rsidRPr="004527EA">
        <w:rPr>
          <w:sz w:val="18"/>
        </w:rPr>
        <w:t xml:space="preserve"> bedriften og i alle prosjekter, har man utarbeidet denne håndboken. Denne skal du gå gjennom med din leder og signere for at innholdet er forstått og akseptert. </w:t>
      </w:r>
    </w:p>
    <w:p w:rsidRPr="004527EA" w:rsidR="00B95643" w:rsidRDefault="00B95643" w14:paraId="1231BE67" w14:textId="77777777">
      <w:pPr>
        <w:pStyle w:val="Topptekst"/>
        <w:tabs>
          <w:tab w:val="clear" w:pos="4536"/>
          <w:tab w:val="clear" w:pos="9072"/>
          <w:tab w:val="left" w:pos="709"/>
          <w:tab w:val="left" w:pos="6460"/>
          <w:tab w:val="left" w:pos="9507"/>
        </w:tabs>
        <w:ind w:left="708"/>
        <w:jc w:val="both"/>
        <w:rPr>
          <w:sz w:val="18"/>
        </w:rPr>
      </w:pPr>
    </w:p>
    <w:p w:rsidR="00FE67A9" w:rsidP="00B33F5B" w:rsidRDefault="00B95643" w14:paraId="30D7AA69" w14:textId="4AE0DCA2">
      <w:pPr>
        <w:pStyle w:val="Topptekst"/>
        <w:tabs>
          <w:tab w:val="clear" w:pos="4536"/>
          <w:tab w:val="clear" w:pos="9072"/>
          <w:tab w:val="left" w:pos="709"/>
          <w:tab w:val="left" w:pos="6460"/>
          <w:tab w:val="left" w:pos="9507"/>
        </w:tabs>
        <w:ind w:left="708"/>
        <w:jc w:val="both"/>
        <w:rPr>
          <w:sz w:val="18"/>
        </w:rPr>
      </w:pPr>
      <w:r w:rsidRPr="004527EA">
        <w:rPr>
          <w:sz w:val="18"/>
        </w:rPr>
        <w:t>Innholdet i denne er utarbeidet på generelt grunnlag. Det vil, særlig i forhold til utlevering av verneutstyr etc, være noe forskjellig praksis i de enkelte enheter. Dette vil du bli informert om når denne boken gjennomgås med leder i din enhet.</w:t>
      </w:r>
      <w:r w:rsidR="00FE67A9">
        <w:rPr>
          <w:sz w:val="18"/>
        </w:rPr>
        <w:t xml:space="preserve"> </w:t>
      </w:r>
    </w:p>
    <w:p w:rsidR="00B33F5B" w:rsidP="00B33F5B" w:rsidRDefault="00B33F5B" w14:paraId="37D00F5B" w14:textId="77777777">
      <w:pPr>
        <w:pStyle w:val="Topptekst"/>
        <w:tabs>
          <w:tab w:val="clear" w:pos="4536"/>
          <w:tab w:val="clear" w:pos="9072"/>
          <w:tab w:val="left" w:pos="709"/>
          <w:tab w:val="left" w:pos="6460"/>
          <w:tab w:val="left" w:pos="9507"/>
        </w:tabs>
        <w:ind w:left="708"/>
        <w:jc w:val="both"/>
        <w:rPr>
          <w:sz w:val="18"/>
        </w:rPr>
      </w:pPr>
    </w:p>
    <w:p w:rsidR="00FE67A9" w:rsidRDefault="00FE67A9" w14:paraId="7196D064" w14:textId="77777777">
      <w:pPr>
        <w:pStyle w:val="Topptekst"/>
        <w:tabs>
          <w:tab w:val="clear" w:pos="4536"/>
          <w:tab w:val="clear" w:pos="9072"/>
          <w:tab w:val="left" w:pos="709"/>
          <w:tab w:val="left" w:pos="6460"/>
          <w:tab w:val="left" w:pos="9507"/>
        </w:tabs>
        <w:ind w:left="708"/>
        <w:jc w:val="both"/>
        <w:rPr>
          <w:sz w:val="18"/>
        </w:rPr>
      </w:pPr>
    </w:p>
    <w:p w:rsidRPr="00C448FF" w:rsidR="00FE67A9" w:rsidP="00FE67A9" w:rsidRDefault="00FE67A9" w14:paraId="2C0DB130" w14:textId="419F9077">
      <w:pPr>
        <w:pStyle w:val="Topptekst"/>
        <w:numPr>
          <w:ilvl w:val="1"/>
          <w:numId w:val="27"/>
        </w:numPr>
        <w:tabs>
          <w:tab w:val="clear" w:pos="4536"/>
          <w:tab w:val="clear" w:pos="9072"/>
          <w:tab w:val="left" w:pos="709"/>
          <w:tab w:val="left" w:pos="6460"/>
          <w:tab w:val="left" w:pos="9507"/>
        </w:tabs>
        <w:jc w:val="both"/>
        <w:rPr>
          <w:b/>
          <w:bCs/>
          <w:i/>
        </w:rPr>
      </w:pPr>
      <w:r w:rsidRPr="00C448FF">
        <w:rPr>
          <w:b/>
          <w:bCs/>
          <w:i/>
        </w:rPr>
        <w:t>Bravidas policyer</w:t>
      </w:r>
    </w:p>
    <w:p w:rsidRPr="00C448FF" w:rsidR="00FE67A9" w:rsidP="00FE67A9" w:rsidRDefault="00FE67A9" w14:paraId="56ABAA6A" w14:textId="2C7710E7">
      <w:pPr>
        <w:pStyle w:val="Topptekst"/>
        <w:tabs>
          <w:tab w:val="clear" w:pos="4536"/>
          <w:tab w:val="clear" w:pos="9072"/>
          <w:tab w:val="left" w:pos="709"/>
          <w:tab w:val="left" w:pos="6460"/>
          <w:tab w:val="left" w:pos="9507"/>
        </w:tabs>
        <w:ind w:left="705"/>
        <w:jc w:val="both"/>
        <w:rPr>
          <w:i/>
          <w:sz w:val="18"/>
        </w:rPr>
      </w:pPr>
      <w:r w:rsidRPr="00C448FF">
        <w:rPr>
          <w:i/>
          <w:sz w:val="18"/>
        </w:rPr>
        <w:t>Bravida har følgende policyer for vårt helse-, miljø- og sikkerhetsarbeid (HMS) og kvalitetsarbeid:</w:t>
      </w:r>
    </w:p>
    <w:p w:rsidR="00FE67A9" w:rsidP="00FE67A9" w:rsidRDefault="009A7012" w14:paraId="7420FF3C" w14:textId="0A240C8D">
      <w:pPr>
        <w:pStyle w:val="Topptekst"/>
        <w:tabs>
          <w:tab w:val="clear" w:pos="4536"/>
          <w:tab w:val="clear" w:pos="9072"/>
          <w:tab w:val="left" w:pos="709"/>
          <w:tab w:val="left" w:pos="6460"/>
          <w:tab w:val="left" w:pos="9507"/>
        </w:tabs>
        <w:ind w:left="705"/>
        <w:jc w:val="both"/>
        <w:rPr>
          <w:sz w:val="18"/>
        </w:rPr>
      </w:pPr>
      <w:r>
        <w:rPr>
          <w:noProof/>
        </w:rPr>
        <w:drawing>
          <wp:anchor distT="0" distB="0" distL="114300" distR="114300" simplePos="0" relativeHeight="251658240" behindDoc="0" locked="0" layoutInCell="1" allowOverlap="1" wp14:anchorId="2957BBE3" wp14:editId="4D7F6339">
            <wp:simplePos x="0" y="0"/>
            <wp:positionH relativeFrom="column">
              <wp:posOffset>-18506</wp:posOffset>
            </wp:positionH>
            <wp:positionV relativeFrom="paragraph">
              <wp:posOffset>453</wp:posOffset>
            </wp:positionV>
            <wp:extent cx="6120130" cy="6361430"/>
            <wp:effectExtent l="0" t="0" r="0" b="1270"/>
            <wp:wrapTopAndBottom/>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6361430"/>
                    </a:xfrm>
                    <a:prstGeom prst="rect">
                      <a:avLst/>
                    </a:prstGeom>
                  </pic:spPr>
                </pic:pic>
              </a:graphicData>
            </a:graphic>
            <wp14:sizeRelH relativeFrom="page">
              <wp14:pctWidth>0</wp14:pctWidth>
            </wp14:sizeRelH>
            <wp14:sizeRelV relativeFrom="page">
              <wp14:pctHeight>0</wp14:pctHeight>
            </wp14:sizeRelV>
          </wp:anchor>
        </w:drawing>
      </w:r>
    </w:p>
    <w:p w:rsidRPr="00C448FF" w:rsidR="00B95643" w:rsidP="00C448FF" w:rsidRDefault="00B95643" w14:paraId="5E2107A5" w14:textId="072E3F7E">
      <w:pPr>
        <w:pStyle w:val="Topptekst"/>
        <w:tabs>
          <w:tab w:val="clear" w:pos="4536"/>
          <w:tab w:val="clear" w:pos="9072"/>
          <w:tab w:val="left" w:pos="709"/>
          <w:tab w:val="left" w:pos="6460"/>
          <w:tab w:val="left" w:pos="9507"/>
        </w:tabs>
        <w:ind w:left="705"/>
        <w:jc w:val="both"/>
        <w:rPr>
          <w:sz w:val="18"/>
        </w:rPr>
      </w:pPr>
    </w:p>
    <w:p w:rsidRPr="004527EA" w:rsidR="00B95643" w:rsidRDefault="00727E94" w14:paraId="100C5B58" w14:textId="2A05BB33">
      <w:pPr>
        <w:pStyle w:val="Topptekst"/>
        <w:tabs>
          <w:tab w:val="left" w:pos="720"/>
        </w:tabs>
        <w:jc w:val="both"/>
        <w:rPr>
          <w:b/>
          <w:bCs/>
          <w:iCs/>
          <w:color w:val="FF0000"/>
          <w:sz w:val="18"/>
        </w:rPr>
      </w:pPr>
      <w:r>
        <w:rPr>
          <w:noProof/>
        </w:rPr>
        <w:drawing>
          <wp:anchor distT="0" distB="0" distL="114300" distR="114300" simplePos="0" relativeHeight="251659264" behindDoc="0" locked="0" layoutInCell="1" allowOverlap="1" wp14:anchorId="2649559D" wp14:editId="36A7F0AC">
            <wp:simplePos x="0" y="0"/>
            <wp:positionH relativeFrom="margin">
              <wp:align>left</wp:align>
            </wp:positionH>
            <wp:positionV relativeFrom="paragraph">
              <wp:posOffset>-272</wp:posOffset>
            </wp:positionV>
            <wp:extent cx="6120130" cy="4974590"/>
            <wp:effectExtent l="0" t="0" r="0" b="0"/>
            <wp:wrapTopAndBottom/>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9273"/>
                    <a:stretch/>
                  </pic:blipFill>
                  <pic:spPr bwMode="auto">
                    <a:xfrm>
                      <a:off x="0" y="0"/>
                      <a:ext cx="6120130" cy="4974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27EA" w:rsidR="00B95643">
        <w:rPr>
          <w:b/>
          <w:bCs/>
          <w:sz w:val="18"/>
        </w:rPr>
        <w:tab/>
      </w:r>
      <w:r w:rsidRPr="004527EA" w:rsidR="00B95643">
        <w:rPr>
          <w:b/>
          <w:bCs/>
          <w:iCs/>
          <w:color w:val="FF0000"/>
          <w:sz w:val="18"/>
        </w:rPr>
        <w:t xml:space="preserve"> </w:t>
      </w:r>
    </w:p>
    <w:p w:rsidR="009A7012" w:rsidRDefault="009A7012" w14:paraId="3C8A5595" w14:textId="52E31E06">
      <w:pPr>
        <w:pStyle w:val="Topptekst"/>
        <w:tabs>
          <w:tab w:val="left" w:pos="720"/>
        </w:tabs>
        <w:jc w:val="both"/>
        <w:rPr>
          <w:b/>
          <w:bCs/>
        </w:rPr>
      </w:pPr>
    </w:p>
    <w:p w:rsidR="009A7012" w:rsidRDefault="009A7012" w14:paraId="41B4EC68" w14:textId="7795A92F">
      <w:pPr>
        <w:pStyle w:val="Topptekst"/>
        <w:tabs>
          <w:tab w:val="left" w:pos="720"/>
        </w:tabs>
        <w:jc w:val="both"/>
        <w:rPr>
          <w:b/>
          <w:bCs/>
        </w:rPr>
      </w:pPr>
    </w:p>
    <w:p w:rsidR="009A7012" w:rsidRDefault="009A7012" w14:paraId="6AE8BCAC" w14:textId="77777777">
      <w:pPr>
        <w:pStyle w:val="Topptekst"/>
        <w:tabs>
          <w:tab w:val="left" w:pos="720"/>
        </w:tabs>
        <w:jc w:val="both"/>
        <w:rPr>
          <w:b/>
          <w:bCs/>
        </w:rPr>
      </w:pPr>
    </w:p>
    <w:p w:rsidR="009A7012" w:rsidRDefault="009A7012" w14:paraId="3E8819F2" w14:textId="77777777">
      <w:pPr>
        <w:pStyle w:val="Topptekst"/>
        <w:tabs>
          <w:tab w:val="left" w:pos="720"/>
        </w:tabs>
        <w:jc w:val="both"/>
        <w:rPr>
          <w:b/>
          <w:bCs/>
        </w:rPr>
      </w:pPr>
    </w:p>
    <w:p w:rsidR="009A7012" w:rsidRDefault="009A7012" w14:paraId="0266135B" w14:textId="77777777">
      <w:pPr>
        <w:pStyle w:val="Topptekst"/>
        <w:tabs>
          <w:tab w:val="left" w:pos="720"/>
        </w:tabs>
        <w:jc w:val="both"/>
        <w:rPr>
          <w:b/>
          <w:bCs/>
        </w:rPr>
      </w:pPr>
    </w:p>
    <w:p w:rsidR="009A7012" w:rsidRDefault="009A7012" w14:paraId="47B98169" w14:textId="77777777">
      <w:pPr>
        <w:pStyle w:val="Topptekst"/>
        <w:tabs>
          <w:tab w:val="left" w:pos="720"/>
        </w:tabs>
        <w:jc w:val="both"/>
        <w:rPr>
          <w:b/>
          <w:bCs/>
        </w:rPr>
      </w:pPr>
    </w:p>
    <w:p w:rsidR="009A7012" w:rsidRDefault="009A7012" w14:paraId="35067132" w14:textId="77777777">
      <w:pPr>
        <w:pStyle w:val="Topptekst"/>
        <w:tabs>
          <w:tab w:val="left" w:pos="720"/>
        </w:tabs>
        <w:jc w:val="both"/>
        <w:rPr>
          <w:b/>
          <w:bCs/>
        </w:rPr>
      </w:pPr>
    </w:p>
    <w:p w:rsidR="009A7012" w:rsidRDefault="009A7012" w14:paraId="2886CE57" w14:textId="77777777">
      <w:pPr>
        <w:pStyle w:val="Topptekst"/>
        <w:tabs>
          <w:tab w:val="left" w:pos="720"/>
        </w:tabs>
        <w:jc w:val="both"/>
        <w:rPr>
          <w:b/>
          <w:bCs/>
        </w:rPr>
      </w:pPr>
    </w:p>
    <w:p w:rsidR="009A7012" w:rsidRDefault="009A7012" w14:paraId="51A7244E" w14:textId="77777777">
      <w:pPr>
        <w:pStyle w:val="Topptekst"/>
        <w:tabs>
          <w:tab w:val="left" w:pos="720"/>
        </w:tabs>
        <w:jc w:val="both"/>
        <w:rPr>
          <w:b/>
          <w:bCs/>
        </w:rPr>
      </w:pPr>
    </w:p>
    <w:p w:rsidR="009A7012" w:rsidRDefault="009A7012" w14:paraId="77907BC3" w14:textId="0E41E8C5">
      <w:pPr>
        <w:pStyle w:val="Topptekst"/>
        <w:tabs>
          <w:tab w:val="left" w:pos="720"/>
        </w:tabs>
        <w:jc w:val="both"/>
        <w:rPr>
          <w:b/>
          <w:bCs/>
        </w:rPr>
      </w:pPr>
    </w:p>
    <w:p w:rsidR="00727E94" w:rsidRDefault="00727E94" w14:paraId="27078B6D" w14:textId="77777777">
      <w:pPr>
        <w:pStyle w:val="Topptekst"/>
        <w:tabs>
          <w:tab w:val="left" w:pos="720"/>
        </w:tabs>
        <w:jc w:val="both"/>
        <w:rPr>
          <w:b/>
          <w:bCs/>
        </w:rPr>
      </w:pPr>
    </w:p>
    <w:p w:rsidR="00727E94" w:rsidRDefault="00727E94" w14:paraId="31689C76" w14:textId="77777777">
      <w:pPr>
        <w:pStyle w:val="Topptekst"/>
        <w:tabs>
          <w:tab w:val="left" w:pos="720"/>
        </w:tabs>
        <w:jc w:val="both"/>
        <w:rPr>
          <w:b/>
          <w:bCs/>
        </w:rPr>
      </w:pPr>
    </w:p>
    <w:p w:rsidR="00727E94" w:rsidRDefault="00727E94" w14:paraId="658D4EA4" w14:textId="77777777">
      <w:pPr>
        <w:pStyle w:val="Topptekst"/>
        <w:tabs>
          <w:tab w:val="left" w:pos="720"/>
        </w:tabs>
        <w:jc w:val="both"/>
        <w:rPr>
          <w:b/>
          <w:bCs/>
        </w:rPr>
      </w:pPr>
    </w:p>
    <w:p w:rsidR="00727E94" w:rsidRDefault="00727E94" w14:paraId="4BCC9398" w14:textId="77777777">
      <w:pPr>
        <w:pStyle w:val="Topptekst"/>
        <w:tabs>
          <w:tab w:val="left" w:pos="720"/>
        </w:tabs>
        <w:jc w:val="both"/>
        <w:rPr>
          <w:b/>
          <w:bCs/>
        </w:rPr>
      </w:pPr>
    </w:p>
    <w:p w:rsidR="009A7012" w:rsidRDefault="009A7012" w14:paraId="0F2613A5" w14:textId="77777777">
      <w:pPr>
        <w:pStyle w:val="Topptekst"/>
        <w:tabs>
          <w:tab w:val="left" w:pos="720"/>
        </w:tabs>
        <w:jc w:val="both"/>
        <w:rPr>
          <w:b/>
          <w:bCs/>
        </w:rPr>
      </w:pPr>
    </w:p>
    <w:p w:rsidR="009A7012" w:rsidRDefault="009A7012" w14:paraId="33CF5E8B" w14:textId="77777777">
      <w:pPr>
        <w:pStyle w:val="Topptekst"/>
        <w:tabs>
          <w:tab w:val="left" w:pos="720"/>
        </w:tabs>
        <w:jc w:val="both"/>
        <w:rPr>
          <w:b/>
          <w:bCs/>
        </w:rPr>
      </w:pPr>
    </w:p>
    <w:p w:rsidR="009A7012" w:rsidRDefault="009A7012" w14:paraId="5E4F79B0" w14:textId="77777777">
      <w:pPr>
        <w:pStyle w:val="Topptekst"/>
        <w:tabs>
          <w:tab w:val="left" w:pos="720"/>
        </w:tabs>
        <w:jc w:val="both"/>
        <w:rPr>
          <w:b/>
          <w:bCs/>
        </w:rPr>
      </w:pPr>
    </w:p>
    <w:p w:rsidR="009A7012" w:rsidRDefault="009A7012" w14:paraId="4E3EB010" w14:textId="77777777">
      <w:pPr>
        <w:pStyle w:val="Topptekst"/>
        <w:tabs>
          <w:tab w:val="left" w:pos="720"/>
        </w:tabs>
        <w:jc w:val="both"/>
        <w:rPr>
          <w:b/>
          <w:bCs/>
        </w:rPr>
      </w:pPr>
    </w:p>
    <w:p w:rsidR="009A7012" w:rsidRDefault="009A7012" w14:paraId="3B401F2F" w14:textId="77777777">
      <w:pPr>
        <w:pStyle w:val="Topptekst"/>
        <w:tabs>
          <w:tab w:val="left" w:pos="720"/>
        </w:tabs>
        <w:jc w:val="both"/>
        <w:rPr>
          <w:b/>
          <w:bCs/>
        </w:rPr>
      </w:pPr>
    </w:p>
    <w:p w:rsidR="009A7012" w:rsidRDefault="009A7012" w14:paraId="61DC14EC" w14:textId="72EF6590">
      <w:pPr>
        <w:pStyle w:val="Topptekst"/>
        <w:tabs>
          <w:tab w:val="left" w:pos="720"/>
        </w:tabs>
        <w:jc w:val="both"/>
        <w:rPr>
          <w:b/>
          <w:bCs/>
        </w:rPr>
      </w:pPr>
    </w:p>
    <w:p w:rsidR="009A7012" w:rsidRDefault="009A7012" w14:paraId="33031DE1" w14:textId="43BB67A7">
      <w:pPr>
        <w:pStyle w:val="Topptekst"/>
        <w:tabs>
          <w:tab w:val="left" w:pos="720"/>
        </w:tabs>
        <w:jc w:val="both"/>
        <w:rPr>
          <w:b/>
          <w:bCs/>
        </w:rPr>
      </w:pPr>
    </w:p>
    <w:p w:rsidRPr="00744655" w:rsidR="00744655" w:rsidP="00744655" w:rsidRDefault="009D7152" w14:paraId="0BB60FC8" w14:textId="698EDC80">
      <w:pPr>
        <w:pStyle w:val="Topptekst"/>
        <w:numPr>
          <w:ilvl w:val="0"/>
          <w:numId w:val="27"/>
        </w:numPr>
        <w:tabs>
          <w:tab w:val="left" w:pos="720"/>
        </w:tabs>
        <w:jc w:val="both"/>
        <w:rPr>
          <w:b/>
          <w:bCs/>
        </w:rPr>
      </w:pPr>
      <w:r w:rsidRPr="004527EA">
        <w:rPr>
          <w:b/>
          <w:bCs/>
        </w:rPr>
        <w:t>Målsetting</w:t>
      </w:r>
    </w:p>
    <w:p w:rsidR="00727E94" w:rsidP="00727E94" w:rsidRDefault="009D7152" w14:paraId="7D9793CD" w14:textId="6FD3DA47">
      <w:pPr>
        <w:pStyle w:val="Brdtekst2"/>
        <w:ind w:left="708"/>
        <w:rPr>
          <w:sz w:val="18"/>
        </w:rPr>
      </w:pPr>
      <w:r w:rsidRPr="004527EA">
        <w:rPr>
          <w:sz w:val="18"/>
        </w:rPr>
        <w:t>Bravida</w:t>
      </w:r>
      <w:r w:rsidRPr="004527EA" w:rsidR="00B95643">
        <w:rPr>
          <w:sz w:val="18"/>
        </w:rPr>
        <w:t xml:space="preserve"> skal være det ledende installasjo</w:t>
      </w:r>
      <w:r w:rsidRPr="004527EA">
        <w:rPr>
          <w:sz w:val="18"/>
        </w:rPr>
        <w:t>ns- og serviceselskapet i Norden</w:t>
      </w:r>
      <w:r w:rsidRPr="004527EA" w:rsidR="00B95643">
        <w:rPr>
          <w:sz w:val="18"/>
        </w:rPr>
        <w:t xml:space="preserve">. </w:t>
      </w:r>
      <w:r w:rsidRPr="004527EA" w:rsidR="00B95643">
        <w:rPr>
          <w:color w:val="0000FF"/>
          <w:sz w:val="18"/>
        </w:rPr>
        <w:t xml:space="preserve"> </w:t>
      </w:r>
      <w:r w:rsidRPr="004527EA" w:rsidR="00B95643">
        <w:rPr>
          <w:sz w:val="18"/>
        </w:rPr>
        <w:t xml:space="preserve">For å lykkes må </w:t>
      </w:r>
      <w:r w:rsidRPr="004527EA" w:rsidR="00063796">
        <w:rPr>
          <w:sz w:val="18"/>
        </w:rPr>
        <w:t>vi ha</w:t>
      </w:r>
      <w:r w:rsidRPr="004527EA" w:rsidR="00B95643">
        <w:rPr>
          <w:sz w:val="18"/>
        </w:rPr>
        <w:t xml:space="preserve"> en arbeidsplass </w:t>
      </w:r>
      <w:r w:rsidRPr="004527EA" w:rsidR="00063796">
        <w:rPr>
          <w:sz w:val="18"/>
        </w:rPr>
        <w:t>hvor</w:t>
      </w:r>
      <w:r w:rsidRPr="004527EA" w:rsidR="00B95643">
        <w:rPr>
          <w:sz w:val="18"/>
        </w:rPr>
        <w:t xml:space="preserve"> godt arbeidsmiljø og sikkerhet står i fokus.</w:t>
      </w:r>
    </w:p>
    <w:p w:rsidRPr="004527EA" w:rsidR="00B95643" w:rsidRDefault="00727E94" w14:paraId="34FF1C98" w14:textId="7DA35241">
      <w:pPr>
        <w:pStyle w:val="Brdtekst2"/>
        <w:rPr>
          <w:sz w:val="18"/>
        </w:rPr>
      </w:pPr>
      <w:r>
        <w:rPr>
          <w:noProof/>
        </w:rPr>
        <w:drawing>
          <wp:anchor distT="0" distB="0" distL="114300" distR="114300" simplePos="0" relativeHeight="251660288" behindDoc="0" locked="0" layoutInCell="1" allowOverlap="1" wp14:anchorId="2CA796E8" wp14:editId="77B67E64">
            <wp:simplePos x="0" y="0"/>
            <wp:positionH relativeFrom="margin">
              <wp:align>left</wp:align>
            </wp:positionH>
            <wp:positionV relativeFrom="page">
              <wp:posOffset>1407705</wp:posOffset>
            </wp:positionV>
            <wp:extent cx="6120130" cy="5334000"/>
            <wp:effectExtent l="0" t="0" r="0" b="0"/>
            <wp:wrapTopAndBottom/>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5850"/>
                    <a:stretch/>
                  </pic:blipFill>
                  <pic:spPr bwMode="auto">
                    <a:xfrm>
                      <a:off x="0" y="0"/>
                      <a:ext cx="6120130" cy="533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4527EA" w:rsidR="00B95643" w:rsidRDefault="00B95643" w14:paraId="7A6B82B9" w14:textId="77777777">
      <w:pPr>
        <w:ind w:left="708"/>
        <w:jc w:val="both"/>
        <w:rPr>
          <w:sz w:val="18"/>
        </w:rPr>
      </w:pPr>
      <w:r w:rsidRPr="004527EA">
        <w:rPr>
          <w:sz w:val="18"/>
        </w:rPr>
        <w:t xml:space="preserve">Vår </w:t>
      </w:r>
      <w:r w:rsidRPr="004527EA" w:rsidR="00C54004">
        <w:rPr>
          <w:sz w:val="18"/>
        </w:rPr>
        <w:t>overordnede</w:t>
      </w:r>
      <w:r w:rsidRPr="004527EA">
        <w:rPr>
          <w:sz w:val="18"/>
        </w:rPr>
        <w:t xml:space="preserve"> målsetning er</w:t>
      </w:r>
      <w:r w:rsidRPr="004527EA" w:rsidR="00C54004">
        <w:rPr>
          <w:sz w:val="18"/>
        </w:rPr>
        <w:t xml:space="preserve"> null skader på personer og utstyr. </w:t>
      </w:r>
      <w:r w:rsidRPr="004527EA">
        <w:rPr>
          <w:sz w:val="18"/>
        </w:rPr>
        <w:t xml:space="preserve">Samtlige nestenulykker skal rapporteres og det skal settes i gang nødvendige tiltak for forbedring. Samtidig har vi også en langsiktig målsetting om at sykefraværet skal være lavere enn </w:t>
      </w:r>
      <w:r w:rsidRPr="005A46B2" w:rsidR="005A46B2">
        <w:rPr>
          <w:i/>
          <w:sz w:val="18"/>
        </w:rPr>
        <w:t>4,</w:t>
      </w:r>
      <w:r w:rsidRPr="005A46B2" w:rsidR="001653D7">
        <w:rPr>
          <w:i/>
          <w:sz w:val="18"/>
        </w:rPr>
        <w:t>5</w:t>
      </w:r>
      <w:r w:rsidRPr="005A46B2">
        <w:rPr>
          <w:i/>
          <w:sz w:val="18"/>
        </w:rPr>
        <w:t xml:space="preserve"> prosent</w:t>
      </w:r>
      <w:r w:rsidRPr="005A46B2" w:rsidR="005A46B2">
        <w:rPr>
          <w:i/>
          <w:sz w:val="18"/>
        </w:rPr>
        <w:t xml:space="preserve"> (forretningsplanen 2017-20120)</w:t>
      </w:r>
      <w:r w:rsidRPr="005A46B2">
        <w:rPr>
          <w:i/>
          <w:sz w:val="18"/>
        </w:rPr>
        <w:t xml:space="preserve">. </w:t>
      </w:r>
      <w:r w:rsidRPr="004527EA">
        <w:rPr>
          <w:sz w:val="18"/>
        </w:rPr>
        <w:t>Dette stiller spesielt store krav til ledelsen, men det betyr også at hver enkelt medarbeider må bidra for at vi skal nå målene.</w:t>
      </w:r>
    </w:p>
    <w:p w:rsidRPr="004527EA" w:rsidR="00B95643" w:rsidRDefault="00B95643" w14:paraId="6D072C0D" w14:textId="77777777">
      <w:pPr>
        <w:jc w:val="both"/>
        <w:rPr>
          <w:sz w:val="18"/>
        </w:rPr>
      </w:pPr>
    </w:p>
    <w:p w:rsidRPr="004527EA" w:rsidR="00B95643" w:rsidRDefault="00B95643" w14:paraId="41D4C6DF" w14:textId="77777777">
      <w:pPr>
        <w:ind w:left="708"/>
        <w:jc w:val="both"/>
        <w:rPr>
          <w:sz w:val="18"/>
        </w:rPr>
      </w:pPr>
      <w:r w:rsidRPr="004527EA">
        <w:rPr>
          <w:sz w:val="18"/>
        </w:rPr>
        <w:t xml:space="preserve">Dersom </w:t>
      </w:r>
      <w:r w:rsidRPr="004527EA" w:rsidR="00063796">
        <w:rPr>
          <w:sz w:val="18"/>
        </w:rPr>
        <w:t>vi når</w:t>
      </w:r>
      <w:r w:rsidRPr="004527EA">
        <w:rPr>
          <w:sz w:val="18"/>
        </w:rPr>
        <w:t xml:space="preserve"> våre mål innenfor </w:t>
      </w:r>
      <w:r w:rsidRPr="004527EA" w:rsidR="00C54004">
        <w:rPr>
          <w:sz w:val="18"/>
        </w:rPr>
        <w:t>HMS</w:t>
      </w:r>
      <w:r w:rsidRPr="004527EA">
        <w:rPr>
          <w:sz w:val="18"/>
        </w:rPr>
        <w:t xml:space="preserve"> vil også dette bidra til at vi blir en attraktiv samarbeidspartner både for kunder, leverandører og myndigheter.</w:t>
      </w:r>
    </w:p>
    <w:p w:rsidRPr="004527EA" w:rsidR="00B95643" w:rsidRDefault="00B95643" w14:paraId="48A21919" w14:textId="77777777">
      <w:pPr>
        <w:jc w:val="both"/>
        <w:rPr>
          <w:sz w:val="18"/>
        </w:rPr>
      </w:pPr>
    </w:p>
    <w:p w:rsidRPr="004527EA" w:rsidR="00B95643" w:rsidRDefault="00B95643" w14:paraId="1D86B8B7" w14:textId="77777777">
      <w:pPr>
        <w:ind w:left="708"/>
        <w:jc w:val="both"/>
        <w:rPr>
          <w:sz w:val="18"/>
        </w:rPr>
      </w:pPr>
      <w:r w:rsidRPr="004527EA">
        <w:rPr>
          <w:sz w:val="18"/>
        </w:rPr>
        <w:t>Du er den nærmeste til å skape trivsel og godt arbeidsmiljø i Bravida, både ved å ta opp forhold du mener ikke fungerer og ved å oppmuntre det som er bra. For å ta vare på din og dine arbeidskameraters sikkerhet må du følge de instrukser</w:t>
      </w:r>
      <w:r w:rsidRPr="004527EA" w:rsidR="00084FDC">
        <w:rPr>
          <w:sz w:val="18"/>
        </w:rPr>
        <w:t xml:space="preserve"> og retningslinjer som fremkommer i</w:t>
      </w:r>
      <w:r w:rsidRPr="004527EA" w:rsidR="00740BAA">
        <w:rPr>
          <w:sz w:val="18"/>
        </w:rPr>
        <w:t xml:space="preserve"> Bravida og spesielt i</w:t>
      </w:r>
      <w:r w:rsidRPr="004527EA" w:rsidR="00084FDC">
        <w:rPr>
          <w:sz w:val="18"/>
        </w:rPr>
        <w:t xml:space="preserve"> dette dokumentet</w:t>
      </w:r>
      <w:r w:rsidRPr="004527EA">
        <w:rPr>
          <w:sz w:val="18"/>
        </w:rPr>
        <w:t xml:space="preserve"> og rette deg etter de lover og forskrifter som gjelder for ditt arbeidsområde.</w:t>
      </w:r>
      <w:r w:rsidRPr="004527EA" w:rsidR="00084FDC">
        <w:rPr>
          <w:sz w:val="18"/>
        </w:rPr>
        <w:t xml:space="preserve"> Trakassering og vold på arbeidsplassen og/eller dersom </w:t>
      </w:r>
      <w:r w:rsidRPr="004527EA" w:rsidR="00084FDC">
        <w:rPr>
          <w:sz w:val="18"/>
        </w:rPr>
        <w:t>instrukser og retningslinjer</w:t>
      </w:r>
      <w:r w:rsidRPr="004527EA">
        <w:rPr>
          <w:sz w:val="18"/>
        </w:rPr>
        <w:t xml:space="preserve"> ikke følges</w:t>
      </w:r>
      <w:r w:rsidRPr="004527EA" w:rsidR="00084FDC">
        <w:rPr>
          <w:sz w:val="18"/>
        </w:rPr>
        <w:t xml:space="preserve"> vil ikke bli tolerert og vil </w:t>
      </w:r>
      <w:r w:rsidRPr="004527EA">
        <w:rPr>
          <w:sz w:val="18"/>
        </w:rPr>
        <w:t xml:space="preserve">kunne føre til </w:t>
      </w:r>
      <w:r w:rsidRPr="004527EA" w:rsidR="00084FDC">
        <w:rPr>
          <w:sz w:val="18"/>
        </w:rPr>
        <w:t xml:space="preserve">disiplinærtiltak og/eller </w:t>
      </w:r>
      <w:r w:rsidRPr="004527EA">
        <w:rPr>
          <w:sz w:val="18"/>
        </w:rPr>
        <w:t>konsekvenser både for deg og din leder</w:t>
      </w:r>
      <w:r w:rsidRPr="004527EA" w:rsidR="0078317C">
        <w:rPr>
          <w:sz w:val="18"/>
        </w:rPr>
        <w:t>, det samme vil gjelde om det avdekkes at beskyldninger om trakassering og vold er falske</w:t>
      </w:r>
      <w:r w:rsidRPr="004527EA">
        <w:rPr>
          <w:sz w:val="18"/>
        </w:rPr>
        <w:t>.</w:t>
      </w:r>
    </w:p>
    <w:p w:rsidRPr="004527EA" w:rsidR="00E2747C" w:rsidRDefault="00E2747C" w14:paraId="6BD18F9B" w14:textId="77777777">
      <w:pPr>
        <w:ind w:left="708"/>
        <w:jc w:val="both"/>
        <w:rPr>
          <w:sz w:val="18"/>
        </w:rPr>
      </w:pPr>
    </w:p>
    <w:p w:rsidRPr="004527EA" w:rsidR="00E2747C" w:rsidRDefault="00E2747C" w14:paraId="3C3AA092" w14:textId="77777777">
      <w:pPr>
        <w:ind w:left="708"/>
        <w:jc w:val="both"/>
        <w:rPr>
          <w:sz w:val="18"/>
        </w:rPr>
      </w:pPr>
      <w:r w:rsidRPr="004527EA">
        <w:rPr>
          <w:sz w:val="18"/>
        </w:rPr>
        <w:t xml:space="preserve">Endringer i forhold til forrige utgave av HMS- håndboken </w:t>
      </w:r>
      <w:r w:rsidRPr="004527EA" w:rsidR="009D7152">
        <w:rPr>
          <w:sz w:val="18"/>
        </w:rPr>
        <w:t>kan sees ved at</w:t>
      </w:r>
      <w:r w:rsidRPr="004527EA">
        <w:rPr>
          <w:sz w:val="18"/>
        </w:rPr>
        <w:t xml:space="preserve"> teksten er i kursiv.</w:t>
      </w:r>
    </w:p>
    <w:p w:rsidRPr="004527EA" w:rsidR="00B95643" w:rsidRDefault="00B95643" w14:paraId="238601FE" w14:textId="77777777">
      <w:pPr>
        <w:rPr>
          <w:sz w:val="18"/>
        </w:rPr>
      </w:pPr>
    </w:p>
    <w:p w:rsidRPr="004527EA" w:rsidR="00B95643" w:rsidP="00063796" w:rsidRDefault="00B95643" w14:paraId="3B6D42BF" w14:textId="77777777">
      <w:pPr>
        <w:pStyle w:val="Brdtekst3"/>
        <w:ind w:left="708"/>
        <w:rPr>
          <w:sz w:val="18"/>
        </w:rPr>
      </w:pPr>
      <w:r w:rsidRPr="004527EA">
        <w:rPr>
          <w:sz w:val="18"/>
        </w:rPr>
        <w:t>Du skal være aktiv og ta ansvaret</w:t>
      </w:r>
      <w:r w:rsidRPr="004527EA" w:rsidR="009D7152">
        <w:rPr>
          <w:sz w:val="18"/>
        </w:rPr>
        <w:t xml:space="preserve"> selv for å påpeke mangler du op</w:t>
      </w:r>
      <w:r w:rsidRPr="004527EA">
        <w:rPr>
          <w:sz w:val="18"/>
        </w:rPr>
        <w:t xml:space="preserve">pdager. Dette forplikter du deg til når du underskriver denne </w:t>
      </w:r>
      <w:r w:rsidRPr="004527EA" w:rsidR="00063796">
        <w:rPr>
          <w:sz w:val="18"/>
        </w:rPr>
        <w:t>HMS-</w:t>
      </w:r>
      <w:r w:rsidRPr="004527EA">
        <w:rPr>
          <w:sz w:val="18"/>
        </w:rPr>
        <w:t>håndboken.</w:t>
      </w:r>
    </w:p>
    <w:p w:rsidRPr="004527EA" w:rsidR="00063796" w:rsidP="00063796" w:rsidRDefault="00063796" w14:paraId="0F3CABC7" w14:textId="77777777">
      <w:pPr>
        <w:pStyle w:val="Brdtekst3"/>
        <w:ind w:left="708"/>
        <w:rPr>
          <w:sz w:val="18"/>
        </w:rPr>
      </w:pPr>
    </w:p>
    <w:p w:rsidRPr="004527EA" w:rsidR="00B95643" w:rsidRDefault="009D7152" w14:paraId="67E78B6F" w14:textId="77777777">
      <w:pPr>
        <w:pStyle w:val="Brdtekst3"/>
        <w:ind w:left="708"/>
        <w:rPr>
          <w:sz w:val="18"/>
        </w:rPr>
      </w:pPr>
      <w:r w:rsidRPr="004527EA">
        <w:rPr>
          <w:sz w:val="18"/>
        </w:rPr>
        <w:t>Tore Bakke</w:t>
      </w:r>
    </w:p>
    <w:p w:rsidR="00B95643" w:rsidRDefault="002D0499" w14:paraId="5B404DF1" w14:textId="77777777">
      <w:pPr>
        <w:pStyle w:val="Brdtekst3"/>
        <w:ind w:left="708"/>
      </w:pPr>
      <w:r w:rsidRPr="004527EA">
        <w:t>Adm.dir</w:t>
      </w:r>
    </w:p>
    <w:p w:rsidRPr="004527EA" w:rsidR="00C8537B" w:rsidRDefault="00C8537B" w14:paraId="16DEB4AB" w14:textId="77777777">
      <w:pPr>
        <w:pStyle w:val="Brdtekst3"/>
        <w:ind w:left="708"/>
      </w:pPr>
    </w:p>
    <w:p w:rsidRPr="004527EA" w:rsidR="00B95643" w:rsidRDefault="00B95643" w14:paraId="14C2C4DD" w14:textId="77777777">
      <w:pPr>
        <w:pStyle w:val="Topptekst"/>
        <w:tabs>
          <w:tab w:val="left" w:pos="720"/>
        </w:tabs>
        <w:jc w:val="both"/>
        <w:rPr>
          <w:b/>
          <w:bCs/>
        </w:rPr>
      </w:pPr>
      <w:r w:rsidRPr="004527EA">
        <w:rPr>
          <w:b/>
          <w:bCs/>
        </w:rPr>
        <w:t>3</w:t>
      </w:r>
      <w:r w:rsidRPr="004527EA">
        <w:tab/>
      </w:r>
      <w:r w:rsidRPr="004527EA">
        <w:rPr>
          <w:b/>
          <w:bCs/>
        </w:rPr>
        <w:t xml:space="preserve">Når kreves særskilt oppmerksomhet </w:t>
      </w:r>
    </w:p>
    <w:p w:rsidRPr="004527EA" w:rsidR="00B95643" w:rsidRDefault="00B95643" w14:paraId="0C751F47" w14:textId="77777777">
      <w:pPr>
        <w:pStyle w:val="Brdtekstinnrykk"/>
        <w:tabs>
          <w:tab w:val="left" w:pos="720"/>
          <w:tab w:val="left" w:pos="1260"/>
          <w:tab w:val="left" w:pos="2127"/>
          <w:tab w:val="left" w:pos="7230"/>
        </w:tabs>
        <w:rPr>
          <w:b w:val="0"/>
          <w:bCs/>
          <w:sz w:val="18"/>
        </w:rPr>
      </w:pPr>
      <w:r w:rsidRPr="004527EA">
        <w:rPr>
          <w:b w:val="0"/>
          <w:bCs/>
          <w:sz w:val="18"/>
        </w:rPr>
        <w:t xml:space="preserve">Erfaring viser at ulykker forårsakes av uheldige eller utilsiktede hendelser. Det er derfor viktig å hele tiden utvise oppmerksomhet under det daglige arbeid. Vi skal under minne om de mest vanlige forhold som forårsaker skade eller ulykke: </w:t>
      </w:r>
    </w:p>
    <w:p w:rsidRPr="004527EA" w:rsidR="00B95643" w:rsidRDefault="00B95643" w14:paraId="0AD9C6F4" w14:textId="77777777">
      <w:pPr>
        <w:pStyle w:val="Topptekst"/>
        <w:tabs>
          <w:tab w:val="clear" w:pos="4536"/>
          <w:tab w:val="clear" w:pos="9072"/>
          <w:tab w:val="left" w:pos="720"/>
          <w:tab w:val="left" w:pos="6460"/>
          <w:tab w:val="left" w:pos="9507"/>
        </w:tabs>
        <w:rPr>
          <w:sz w:val="18"/>
        </w:rPr>
      </w:pPr>
    </w:p>
    <w:p w:rsidRPr="004527EA" w:rsidR="00B95643" w:rsidRDefault="00B95643" w14:paraId="284F7E3F" w14:textId="77777777">
      <w:pPr>
        <w:pStyle w:val="Topptekst"/>
        <w:tabs>
          <w:tab w:val="clear" w:pos="4536"/>
          <w:tab w:val="clear" w:pos="9072"/>
          <w:tab w:val="left" w:pos="720"/>
          <w:tab w:val="left" w:pos="6460"/>
          <w:tab w:val="left" w:pos="9507"/>
        </w:tabs>
        <w:rPr>
          <w:b/>
          <w:bCs/>
          <w:sz w:val="16"/>
          <w:u w:val="single"/>
        </w:rPr>
      </w:pPr>
      <w:r w:rsidRPr="004527EA">
        <w:rPr>
          <w:sz w:val="18"/>
        </w:rPr>
        <w:tab/>
      </w:r>
      <w:r w:rsidRPr="004527EA">
        <w:rPr>
          <w:b/>
          <w:bCs/>
          <w:sz w:val="16"/>
          <w:u w:val="single"/>
        </w:rPr>
        <w:t>Spenningssetting</w:t>
      </w:r>
    </w:p>
    <w:p w:rsidRPr="004527EA" w:rsidR="00B95643" w:rsidRDefault="00B95643" w14:paraId="0A843D64" w14:textId="77777777">
      <w:pPr>
        <w:pStyle w:val="Topptekst"/>
        <w:tabs>
          <w:tab w:val="clear" w:pos="4536"/>
          <w:tab w:val="clear" w:pos="9072"/>
          <w:tab w:val="left" w:pos="720"/>
          <w:tab w:val="left" w:pos="6460"/>
          <w:tab w:val="left" w:pos="9507"/>
        </w:tabs>
        <w:ind w:left="708"/>
        <w:jc w:val="both"/>
        <w:rPr>
          <w:sz w:val="18"/>
        </w:rPr>
      </w:pPr>
      <w:r w:rsidRPr="004527EA">
        <w:rPr>
          <w:sz w:val="18"/>
        </w:rPr>
        <w:tab/>
      </w:r>
      <w:r w:rsidRPr="004527EA">
        <w:rPr>
          <w:sz w:val="18"/>
        </w:rPr>
        <w:t>Når man har arbeidet på et spenningsløst anlegg under lang tid, og dette på et gitt tidspunkt settes under drift, må det utvises særlig oppmerksomhet. Mange ulykker har skjedd på grunn av at man er vant med at anlegget er spenningsløst.</w:t>
      </w:r>
    </w:p>
    <w:p w:rsidRPr="004527EA" w:rsidR="00B95643" w:rsidRDefault="00B95643" w14:paraId="4B1F511A" w14:textId="77777777">
      <w:pPr>
        <w:pStyle w:val="Topptekst"/>
        <w:tabs>
          <w:tab w:val="clear" w:pos="4536"/>
          <w:tab w:val="clear" w:pos="9072"/>
          <w:tab w:val="left" w:pos="720"/>
          <w:tab w:val="left" w:pos="6460"/>
          <w:tab w:val="left" w:pos="9507"/>
        </w:tabs>
        <w:rPr>
          <w:sz w:val="18"/>
        </w:rPr>
      </w:pPr>
    </w:p>
    <w:p w:rsidRPr="004527EA" w:rsidR="00B95643" w:rsidRDefault="00B95643" w14:paraId="053044C7" w14:textId="77777777">
      <w:pPr>
        <w:pStyle w:val="Topptekst"/>
        <w:tabs>
          <w:tab w:val="clear" w:pos="4536"/>
          <w:tab w:val="clear" w:pos="9072"/>
          <w:tab w:val="left" w:pos="720"/>
          <w:tab w:val="left" w:pos="6460"/>
          <w:tab w:val="left" w:pos="9507"/>
        </w:tabs>
        <w:rPr>
          <w:b/>
          <w:bCs/>
          <w:sz w:val="16"/>
          <w:u w:val="single"/>
        </w:rPr>
      </w:pPr>
      <w:r w:rsidRPr="004527EA">
        <w:rPr>
          <w:sz w:val="18"/>
        </w:rPr>
        <w:tab/>
      </w:r>
      <w:r w:rsidRPr="004527EA">
        <w:rPr>
          <w:b/>
          <w:bCs/>
          <w:sz w:val="16"/>
          <w:u w:val="single"/>
        </w:rPr>
        <w:t>Når arbeidet blir rutine</w:t>
      </w:r>
    </w:p>
    <w:p w:rsidRPr="004527EA" w:rsidR="00B95643" w:rsidRDefault="00B95643" w14:paraId="37A317DB" w14:textId="77777777">
      <w:pPr>
        <w:pStyle w:val="Topptekst"/>
        <w:tabs>
          <w:tab w:val="clear" w:pos="4536"/>
          <w:tab w:val="clear" w:pos="9072"/>
          <w:tab w:val="left" w:pos="720"/>
          <w:tab w:val="left" w:pos="6460"/>
          <w:tab w:val="left" w:pos="9507"/>
        </w:tabs>
        <w:ind w:left="708"/>
        <w:jc w:val="both"/>
        <w:rPr>
          <w:sz w:val="18"/>
        </w:rPr>
      </w:pPr>
      <w:r w:rsidRPr="004527EA">
        <w:rPr>
          <w:sz w:val="18"/>
        </w:rPr>
        <w:tab/>
      </w:r>
      <w:r w:rsidRPr="004527EA">
        <w:rPr>
          <w:sz w:val="18"/>
        </w:rPr>
        <w:t>Etter hvert som man blir vant med et arbeid, for eksempel arbeid i høyden, blir man lett uforsiktig. Erfaring viser at ulykker i mange tilfelle skjer nettopp i slike situasjoner. Det er derfor viktig at man ikke mister oppmerksomheten omkring det man holder på med.</w:t>
      </w:r>
    </w:p>
    <w:p w:rsidRPr="004527EA" w:rsidR="00B95643" w:rsidRDefault="00B95643" w14:paraId="65F9C3DC" w14:textId="77777777">
      <w:pPr>
        <w:pStyle w:val="Topptekst"/>
        <w:tabs>
          <w:tab w:val="clear" w:pos="4536"/>
          <w:tab w:val="clear" w:pos="9072"/>
          <w:tab w:val="left" w:pos="720"/>
          <w:tab w:val="left" w:pos="6460"/>
          <w:tab w:val="left" w:pos="9507"/>
        </w:tabs>
        <w:ind w:left="708"/>
        <w:rPr>
          <w:sz w:val="18"/>
        </w:rPr>
      </w:pPr>
    </w:p>
    <w:p w:rsidRPr="004527EA" w:rsidR="00B95643" w:rsidRDefault="00B95643" w14:paraId="1A343702" w14:textId="77777777">
      <w:pPr>
        <w:pStyle w:val="Topptekst"/>
        <w:tabs>
          <w:tab w:val="clear" w:pos="4536"/>
          <w:tab w:val="clear" w:pos="9072"/>
          <w:tab w:val="left" w:pos="720"/>
          <w:tab w:val="left" w:pos="6460"/>
          <w:tab w:val="left" w:pos="9507"/>
        </w:tabs>
        <w:ind w:left="708"/>
        <w:rPr>
          <w:b/>
          <w:bCs/>
          <w:sz w:val="16"/>
          <w:u w:val="single"/>
        </w:rPr>
      </w:pPr>
      <w:r w:rsidRPr="004527EA">
        <w:rPr>
          <w:b/>
          <w:bCs/>
          <w:sz w:val="16"/>
          <w:u w:val="single"/>
        </w:rPr>
        <w:t>Beskytt øynene</w:t>
      </w:r>
    </w:p>
    <w:p w:rsidRPr="004527EA" w:rsidR="00B95643" w:rsidRDefault="00B95643" w14:paraId="133ABE0B" w14:textId="77777777">
      <w:pPr>
        <w:pStyle w:val="Topptekst"/>
        <w:tabs>
          <w:tab w:val="clear" w:pos="4536"/>
          <w:tab w:val="clear" w:pos="9072"/>
          <w:tab w:val="left" w:pos="720"/>
          <w:tab w:val="left" w:pos="6460"/>
          <w:tab w:val="left" w:pos="9507"/>
        </w:tabs>
        <w:ind w:left="708"/>
        <w:jc w:val="both"/>
        <w:rPr>
          <w:sz w:val="18"/>
        </w:rPr>
      </w:pPr>
      <w:r w:rsidRPr="004527EA">
        <w:rPr>
          <w:sz w:val="18"/>
        </w:rPr>
        <w:t xml:space="preserve">Vernebriller er en del av det personlige verneutstyret og utleveres ved behov. Det er viktig at du bruker dette under arbeid der det kan være fare for spon eller støv på øynene. På visse arbeidsplasser er det innført bruk av </w:t>
      </w:r>
      <w:r w:rsidRPr="004527EA" w:rsidR="00325E06">
        <w:rPr>
          <w:sz w:val="18"/>
        </w:rPr>
        <w:t>verne</w:t>
      </w:r>
      <w:r w:rsidRPr="004527EA">
        <w:rPr>
          <w:sz w:val="18"/>
        </w:rPr>
        <w:t>briller som en del av det permanente verneutstyret.</w:t>
      </w:r>
    </w:p>
    <w:p w:rsidRPr="004527EA" w:rsidR="00B95643" w:rsidRDefault="00B95643" w14:paraId="5023141B" w14:textId="77777777">
      <w:pPr>
        <w:pStyle w:val="Topptekst"/>
        <w:tabs>
          <w:tab w:val="clear" w:pos="4536"/>
          <w:tab w:val="clear" w:pos="9072"/>
          <w:tab w:val="left" w:pos="720"/>
          <w:tab w:val="left" w:pos="6460"/>
          <w:tab w:val="left" w:pos="9507"/>
        </w:tabs>
        <w:ind w:left="708"/>
        <w:rPr>
          <w:sz w:val="18"/>
        </w:rPr>
      </w:pPr>
    </w:p>
    <w:p w:rsidRPr="004527EA" w:rsidR="00B95643" w:rsidRDefault="00B95643" w14:paraId="3015A29A" w14:textId="77777777">
      <w:pPr>
        <w:pStyle w:val="Topptekst"/>
        <w:tabs>
          <w:tab w:val="clear" w:pos="4536"/>
          <w:tab w:val="clear" w:pos="9072"/>
          <w:tab w:val="left" w:pos="720"/>
          <w:tab w:val="left" w:pos="6460"/>
          <w:tab w:val="left" w:pos="9507"/>
        </w:tabs>
        <w:ind w:left="708"/>
        <w:rPr>
          <w:b/>
          <w:bCs/>
          <w:sz w:val="16"/>
          <w:u w:val="single"/>
        </w:rPr>
      </w:pPr>
      <w:r w:rsidRPr="004527EA">
        <w:rPr>
          <w:b/>
          <w:bCs/>
          <w:sz w:val="16"/>
          <w:u w:val="single"/>
        </w:rPr>
        <w:t>Hva dersom …</w:t>
      </w:r>
    </w:p>
    <w:p w:rsidRPr="004527EA" w:rsidR="00B95643" w:rsidRDefault="00B95643" w14:paraId="277E6226" w14:textId="77777777">
      <w:pPr>
        <w:pStyle w:val="Topptekst"/>
        <w:tabs>
          <w:tab w:val="clear" w:pos="4536"/>
          <w:tab w:val="clear" w:pos="9072"/>
          <w:tab w:val="left" w:pos="720"/>
          <w:tab w:val="left" w:pos="6460"/>
          <w:tab w:val="left" w:pos="9507"/>
        </w:tabs>
        <w:ind w:left="708"/>
        <w:jc w:val="both"/>
        <w:rPr>
          <w:sz w:val="18"/>
        </w:rPr>
      </w:pPr>
      <w:r w:rsidRPr="004527EA">
        <w:rPr>
          <w:sz w:val="18"/>
        </w:rPr>
        <w:t xml:space="preserve">Under ditt daglige arbeid, om dette er med maskiner eller under utførelse av vanlig installasjon, skal du tenke </w:t>
      </w:r>
      <w:r w:rsidRPr="004527EA" w:rsidR="0005769D">
        <w:rPr>
          <w:sz w:val="18"/>
        </w:rPr>
        <w:t>over ”hva kan skje dersom...”</w:t>
      </w:r>
      <w:r w:rsidRPr="004527EA">
        <w:rPr>
          <w:sz w:val="18"/>
        </w:rPr>
        <w:t xml:space="preserve"> </w:t>
      </w:r>
    </w:p>
    <w:p w:rsidRPr="004527EA" w:rsidR="00B95643" w:rsidRDefault="00B95643" w14:paraId="14CBD718" w14:textId="77777777">
      <w:pPr>
        <w:pStyle w:val="Topptekst"/>
        <w:tabs>
          <w:tab w:val="clear" w:pos="4536"/>
          <w:tab w:val="clear" w:pos="9072"/>
          <w:tab w:val="left" w:pos="720"/>
          <w:tab w:val="left" w:pos="6460"/>
          <w:tab w:val="left" w:pos="9507"/>
        </w:tabs>
        <w:ind w:left="708"/>
        <w:jc w:val="both"/>
        <w:rPr>
          <w:b/>
          <w:sz w:val="18"/>
        </w:rPr>
      </w:pPr>
      <w:r w:rsidRPr="004527EA">
        <w:rPr>
          <w:sz w:val="18"/>
        </w:rPr>
        <w:t xml:space="preserve">Er sikkerheten godt nok ivaretatt, kan annet og mer hensiktsmessig verktøy/verneutstyr benyttes, og kan det jeg gjør utsette andre for fare osv. Mange ulykker vil kunne unngås dersom man er konsentrert om arbeidsoppgavene og </w:t>
      </w:r>
      <w:r w:rsidRPr="004527EA" w:rsidR="0005769D">
        <w:rPr>
          <w:sz w:val="18"/>
        </w:rPr>
        <w:t>det</w:t>
      </w:r>
      <w:r w:rsidRPr="004527EA" w:rsidR="00325E06">
        <w:rPr>
          <w:sz w:val="18"/>
        </w:rPr>
        <w:t xml:space="preserve"> er foretatt risikovurdering</w:t>
      </w:r>
      <w:r w:rsidRPr="004527EA">
        <w:rPr>
          <w:sz w:val="18"/>
        </w:rPr>
        <w:t xml:space="preserve"> på forhånd.</w:t>
      </w:r>
    </w:p>
    <w:p w:rsidRPr="004527EA" w:rsidR="00D03633" w:rsidRDefault="00D03633" w14:paraId="1F3B1409" w14:textId="77777777">
      <w:pPr>
        <w:pStyle w:val="Topptekst"/>
        <w:tabs>
          <w:tab w:val="left" w:pos="720"/>
        </w:tabs>
        <w:jc w:val="both"/>
        <w:rPr>
          <w:sz w:val="18"/>
        </w:rPr>
      </w:pPr>
    </w:p>
    <w:p w:rsidRPr="004527EA" w:rsidR="00B95643" w:rsidRDefault="00B95643" w14:paraId="562C75D1" w14:textId="77777777">
      <w:pPr>
        <w:pStyle w:val="Topptekst"/>
        <w:tabs>
          <w:tab w:val="left" w:pos="720"/>
        </w:tabs>
        <w:jc w:val="both"/>
        <w:rPr>
          <w:sz w:val="18"/>
        </w:rPr>
      </w:pPr>
    </w:p>
    <w:p w:rsidRPr="004527EA" w:rsidR="00B95643" w:rsidRDefault="00B95643" w14:paraId="66B903C5" w14:textId="77777777">
      <w:pPr>
        <w:pStyle w:val="Topptekst"/>
        <w:tabs>
          <w:tab w:val="clear" w:pos="4536"/>
          <w:tab w:val="clear" w:pos="9072"/>
          <w:tab w:val="left" w:pos="720"/>
          <w:tab w:val="left" w:pos="6460"/>
          <w:tab w:val="left" w:pos="9507"/>
        </w:tabs>
        <w:rPr>
          <w:b/>
          <w:bCs/>
        </w:rPr>
      </w:pPr>
      <w:r w:rsidRPr="004527EA">
        <w:rPr>
          <w:b/>
          <w:bCs/>
        </w:rPr>
        <w:t>4</w:t>
      </w:r>
      <w:r w:rsidRPr="004527EA">
        <w:tab/>
      </w:r>
      <w:r w:rsidRPr="004527EA">
        <w:rPr>
          <w:b/>
          <w:bCs/>
        </w:rPr>
        <w:t xml:space="preserve">En del forkortelser og definisjoner som </w:t>
      </w:r>
      <w:r w:rsidRPr="004527EA" w:rsidR="00637C94">
        <w:rPr>
          <w:b/>
          <w:bCs/>
        </w:rPr>
        <w:t>benyttes:</w:t>
      </w:r>
    </w:p>
    <w:p w:rsidRPr="004527EA" w:rsidR="00B95643" w:rsidRDefault="00B95643" w14:paraId="0986D487" w14:textId="77777777">
      <w:pPr>
        <w:pStyle w:val="Topptekst"/>
        <w:tabs>
          <w:tab w:val="clear" w:pos="4536"/>
          <w:tab w:val="clear" w:pos="9072"/>
          <w:tab w:val="left" w:pos="720"/>
          <w:tab w:val="left" w:pos="6460"/>
          <w:tab w:val="left" w:pos="9507"/>
        </w:tabs>
        <w:rPr>
          <w:bCs/>
          <w:sz w:val="18"/>
        </w:rPr>
      </w:pPr>
      <w:r w:rsidRPr="004527EA">
        <w:rPr>
          <w:b/>
          <w:sz w:val="16"/>
        </w:rPr>
        <w:tab/>
      </w:r>
      <w:r w:rsidRPr="004527EA">
        <w:rPr>
          <w:bCs/>
          <w:sz w:val="18"/>
        </w:rPr>
        <w:t>Vi skal under definere en del av de ord og uttrykk som benyttes i det daglige HMS arbeidet</w:t>
      </w:r>
    </w:p>
    <w:p w:rsidRPr="004527EA" w:rsidR="00B95643" w:rsidRDefault="00B95643" w14:paraId="664355AD" w14:textId="77777777">
      <w:pPr>
        <w:tabs>
          <w:tab w:val="left" w:pos="720"/>
          <w:tab w:val="left" w:pos="1260"/>
          <w:tab w:val="left" w:pos="2127"/>
          <w:tab w:val="left" w:pos="7230"/>
        </w:tabs>
        <w:rPr>
          <w:sz w:val="18"/>
        </w:rPr>
      </w:pPr>
      <w:r w:rsidRPr="004527EA">
        <w:rPr>
          <w:b/>
          <w:sz w:val="18"/>
        </w:rPr>
        <w:tab/>
      </w:r>
    </w:p>
    <w:p w:rsidRPr="004527EA" w:rsidR="00B95643" w:rsidRDefault="00B95643" w14:paraId="12F40E89" w14:textId="77777777">
      <w:pPr>
        <w:tabs>
          <w:tab w:val="left" w:pos="720"/>
          <w:tab w:val="left" w:pos="1260"/>
          <w:tab w:val="left" w:pos="2127"/>
          <w:tab w:val="left" w:pos="7230"/>
        </w:tabs>
        <w:ind w:left="2124"/>
        <w:jc w:val="both"/>
        <w:rPr>
          <w:sz w:val="18"/>
        </w:rPr>
      </w:pPr>
      <w:r w:rsidRPr="004527EA">
        <w:rPr>
          <w:sz w:val="18"/>
        </w:rPr>
        <w:tab/>
      </w:r>
      <w:r w:rsidRPr="004527EA">
        <w:rPr>
          <w:sz w:val="18"/>
        </w:rPr>
        <w:t xml:space="preserve"> </w:t>
      </w:r>
    </w:p>
    <w:p w:rsidRPr="004527EA" w:rsidR="00B95643" w:rsidRDefault="00B95643" w14:paraId="42224F7F" w14:textId="77777777">
      <w:pPr>
        <w:tabs>
          <w:tab w:val="left" w:pos="720"/>
          <w:tab w:val="left" w:pos="1260"/>
          <w:tab w:val="left" w:pos="2127"/>
          <w:tab w:val="left" w:pos="7230"/>
        </w:tabs>
        <w:rPr>
          <w:sz w:val="18"/>
          <w:u w:val="single"/>
        </w:rPr>
      </w:pPr>
      <w:r w:rsidRPr="004527EA">
        <w:rPr>
          <w:sz w:val="18"/>
        </w:rPr>
        <w:tab/>
      </w:r>
      <w:r w:rsidRPr="004527EA">
        <w:rPr>
          <w:sz w:val="18"/>
        </w:rPr>
        <w:t>AML</w:t>
      </w:r>
      <w:r w:rsidRPr="004527EA">
        <w:rPr>
          <w:sz w:val="18"/>
        </w:rPr>
        <w:tab/>
      </w:r>
      <w:r w:rsidRPr="004527EA">
        <w:rPr>
          <w:sz w:val="18"/>
        </w:rPr>
        <w:tab/>
      </w:r>
      <w:r w:rsidRPr="004527EA">
        <w:rPr>
          <w:sz w:val="18"/>
          <w:u w:val="single"/>
        </w:rPr>
        <w:t>Arbeidsmiljøloven.</w:t>
      </w:r>
    </w:p>
    <w:p w:rsidRPr="004527EA" w:rsidR="00B95643" w:rsidRDefault="00637C94" w14:paraId="54A10016" w14:textId="77777777">
      <w:pPr>
        <w:tabs>
          <w:tab w:val="left" w:pos="720"/>
          <w:tab w:val="left" w:pos="1260"/>
          <w:tab w:val="left" w:pos="2127"/>
          <w:tab w:val="left" w:pos="7230"/>
        </w:tabs>
        <w:rPr>
          <w:sz w:val="18"/>
        </w:rPr>
      </w:pPr>
      <w:r w:rsidRPr="004527EA">
        <w:rPr>
          <w:sz w:val="18"/>
        </w:rPr>
        <w:tab/>
      </w:r>
      <w:r w:rsidRPr="004527EA">
        <w:rPr>
          <w:sz w:val="18"/>
        </w:rPr>
        <w:tab/>
      </w:r>
      <w:r w:rsidRPr="004527EA">
        <w:rPr>
          <w:sz w:val="18"/>
        </w:rPr>
        <w:tab/>
      </w:r>
      <w:r w:rsidRPr="004527EA">
        <w:rPr>
          <w:sz w:val="18"/>
        </w:rPr>
        <w:t xml:space="preserve">Lov om </w:t>
      </w:r>
      <w:r w:rsidRPr="004527EA" w:rsidR="00B95643">
        <w:rPr>
          <w:sz w:val="18"/>
        </w:rPr>
        <w:t>arbeidsmiljø</w:t>
      </w:r>
      <w:r w:rsidRPr="004527EA">
        <w:rPr>
          <w:sz w:val="18"/>
        </w:rPr>
        <w:t>, arbeidstid og stillingsvern mv.</w:t>
      </w:r>
      <w:r w:rsidRPr="004527EA" w:rsidR="00B95643">
        <w:rPr>
          <w:sz w:val="18"/>
        </w:rPr>
        <w:tab/>
      </w:r>
    </w:p>
    <w:p w:rsidRPr="004527EA" w:rsidR="00B95643" w:rsidRDefault="00B95643" w14:paraId="1A965116" w14:textId="77777777">
      <w:pPr>
        <w:tabs>
          <w:tab w:val="left" w:pos="720"/>
          <w:tab w:val="left" w:pos="1260"/>
          <w:tab w:val="left" w:pos="2127"/>
          <w:tab w:val="left" w:pos="7230"/>
        </w:tabs>
        <w:rPr>
          <w:sz w:val="18"/>
        </w:rPr>
      </w:pPr>
    </w:p>
    <w:p w:rsidRPr="004527EA" w:rsidR="00B95643" w:rsidRDefault="00B95643" w14:paraId="6B217841" w14:textId="77777777">
      <w:pPr>
        <w:tabs>
          <w:tab w:val="left" w:pos="720"/>
          <w:tab w:val="left" w:pos="1260"/>
          <w:tab w:val="left" w:pos="2127"/>
          <w:tab w:val="left" w:pos="7230"/>
        </w:tabs>
        <w:rPr>
          <w:sz w:val="18"/>
        </w:rPr>
      </w:pPr>
      <w:r w:rsidRPr="004527EA">
        <w:rPr>
          <w:sz w:val="18"/>
        </w:rPr>
        <w:tab/>
      </w:r>
      <w:r w:rsidRPr="004527EA" w:rsidR="00665E72">
        <w:rPr>
          <w:sz w:val="18"/>
        </w:rPr>
        <w:t>BRAVO</w:t>
      </w:r>
      <w:r w:rsidRPr="004527EA">
        <w:rPr>
          <w:sz w:val="18"/>
        </w:rPr>
        <w:tab/>
      </w:r>
      <w:r w:rsidRPr="004527EA" w:rsidR="00637C94">
        <w:rPr>
          <w:sz w:val="18"/>
          <w:u w:val="single"/>
        </w:rPr>
        <w:t>Sentralt a</w:t>
      </w:r>
      <w:r w:rsidRPr="004527EA">
        <w:rPr>
          <w:sz w:val="18"/>
          <w:u w:val="single"/>
        </w:rPr>
        <w:t>rbeidsmiljøutvalg</w:t>
      </w:r>
      <w:r w:rsidRPr="004527EA">
        <w:rPr>
          <w:sz w:val="18"/>
        </w:rPr>
        <w:t>.</w:t>
      </w:r>
    </w:p>
    <w:p w:rsidRPr="004527EA" w:rsidR="00B95643" w:rsidRDefault="00B95643" w14:paraId="413C5C3D" w14:textId="77777777">
      <w:pPr>
        <w:tabs>
          <w:tab w:val="left" w:pos="720"/>
          <w:tab w:val="left" w:pos="1260"/>
          <w:tab w:val="left" w:pos="2127"/>
          <w:tab w:val="left" w:pos="7230"/>
        </w:tabs>
        <w:ind w:left="2124"/>
        <w:jc w:val="both"/>
        <w:rPr>
          <w:sz w:val="18"/>
        </w:rPr>
      </w:pPr>
      <w:r w:rsidRPr="004527EA">
        <w:rPr>
          <w:sz w:val="18"/>
        </w:rPr>
        <w:t xml:space="preserve">Består av </w:t>
      </w:r>
      <w:r w:rsidRPr="004527EA" w:rsidR="00665E72">
        <w:rPr>
          <w:sz w:val="18"/>
        </w:rPr>
        <w:t>fem</w:t>
      </w:r>
      <w:r w:rsidRPr="004527EA">
        <w:rPr>
          <w:sz w:val="18"/>
        </w:rPr>
        <w:t xml:space="preserve"> medlemmer fra arbeidsgiversiden og tilsvarende fra </w:t>
      </w:r>
      <w:r w:rsidRPr="004527EA" w:rsidR="00637C94">
        <w:rPr>
          <w:sz w:val="18"/>
        </w:rPr>
        <w:t>arbeidstakerne</w:t>
      </w:r>
      <w:r w:rsidRPr="004527EA">
        <w:rPr>
          <w:sz w:val="18"/>
        </w:rPr>
        <w:t>.</w:t>
      </w:r>
    </w:p>
    <w:p w:rsidRPr="004527EA" w:rsidR="00B95643" w:rsidRDefault="00B95643" w14:paraId="601F5471" w14:textId="77777777">
      <w:pPr>
        <w:tabs>
          <w:tab w:val="left" w:pos="720"/>
          <w:tab w:val="left" w:pos="1260"/>
          <w:tab w:val="left" w:pos="2127"/>
          <w:tab w:val="left" w:pos="7230"/>
        </w:tabs>
        <w:ind w:left="2124"/>
        <w:jc w:val="both"/>
        <w:rPr>
          <w:sz w:val="18"/>
        </w:rPr>
      </w:pPr>
      <w:r w:rsidRPr="004527EA">
        <w:rPr>
          <w:sz w:val="18"/>
        </w:rPr>
        <w:t xml:space="preserve">I tillegg møter en representant fra bedriftshelsetjenesten. Utvalget skal virke for gjennomføringen av et fullt forsvarlig arbeidsmiljø i bedriften.   </w:t>
      </w:r>
    </w:p>
    <w:p w:rsidRPr="004527EA" w:rsidR="00B95643" w:rsidRDefault="00B95643" w14:paraId="7DF4E37C" w14:textId="77777777">
      <w:pPr>
        <w:tabs>
          <w:tab w:val="left" w:pos="720"/>
          <w:tab w:val="left" w:pos="1260"/>
          <w:tab w:val="left" w:pos="2127"/>
          <w:tab w:val="left" w:pos="7230"/>
        </w:tabs>
        <w:rPr>
          <w:sz w:val="18"/>
        </w:rPr>
      </w:pPr>
      <w:r w:rsidRPr="004527EA">
        <w:rPr>
          <w:sz w:val="18"/>
        </w:rPr>
        <w:tab/>
      </w:r>
      <w:r w:rsidRPr="004527EA">
        <w:rPr>
          <w:sz w:val="18"/>
        </w:rPr>
        <w:tab/>
      </w:r>
      <w:r w:rsidRPr="004527EA">
        <w:rPr>
          <w:sz w:val="18"/>
        </w:rPr>
        <w:tab/>
      </w:r>
    </w:p>
    <w:p w:rsidRPr="004527EA" w:rsidR="00B95643" w:rsidRDefault="00B95643" w14:paraId="62ABAC3B" w14:textId="77777777">
      <w:pPr>
        <w:tabs>
          <w:tab w:val="left" w:pos="720"/>
          <w:tab w:val="left" w:pos="1260"/>
          <w:tab w:val="left" w:pos="2127"/>
          <w:tab w:val="left" w:pos="7230"/>
        </w:tabs>
        <w:rPr>
          <w:sz w:val="18"/>
        </w:rPr>
      </w:pPr>
      <w:r w:rsidRPr="004527EA">
        <w:rPr>
          <w:sz w:val="18"/>
        </w:rPr>
        <w:tab/>
      </w:r>
      <w:r w:rsidRPr="004527EA">
        <w:rPr>
          <w:sz w:val="18"/>
        </w:rPr>
        <w:t>AT</w:t>
      </w:r>
      <w:r w:rsidRPr="004527EA">
        <w:rPr>
          <w:sz w:val="18"/>
        </w:rPr>
        <w:tab/>
      </w:r>
      <w:r w:rsidRPr="004527EA">
        <w:rPr>
          <w:sz w:val="18"/>
        </w:rPr>
        <w:tab/>
      </w:r>
      <w:r w:rsidRPr="004527EA">
        <w:rPr>
          <w:sz w:val="18"/>
          <w:u w:val="single"/>
        </w:rPr>
        <w:t>Arbeidstilsynet.</w:t>
      </w:r>
    </w:p>
    <w:p w:rsidRPr="004527EA" w:rsidR="00B95643" w:rsidP="00BE1355" w:rsidRDefault="00BE1355" w14:paraId="37E67540" w14:textId="57591897">
      <w:pPr>
        <w:tabs>
          <w:tab w:val="left" w:pos="720"/>
          <w:tab w:val="left" w:pos="1260"/>
          <w:tab w:val="left" w:pos="2127"/>
          <w:tab w:val="left" w:pos="7230"/>
        </w:tabs>
        <w:ind w:left="2124"/>
        <w:jc w:val="both"/>
      </w:pPr>
      <w:r w:rsidRPr="004527EA">
        <w:rPr>
          <w:sz w:val="18"/>
        </w:rPr>
        <w:t>Er</w:t>
      </w:r>
      <w:r w:rsidR="00673422">
        <w:rPr>
          <w:sz w:val="18"/>
        </w:rPr>
        <w:t xml:space="preserve"> o</w:t>
      </w:r>
      <w:r w:rsidRPr="004527EA">
        <w:rPr>
          <w:sz w:val="18"/>
        </w:rPr>
        <w:t>rganiser</w:t>
      </w:r>
      <w:r w:rsidR="00673422">
        <w:rPr>
          <w:sz w:val="18"/>
        </w:rPr>
        <w:t>t</w:t>
      </w:r>
      <w:r w:rsidRPr="004527EA">
        <w:rPr>
          <w:sz w:val="18"/>
        </w:rPr>
        <w:t xml:space="preserve"> med et direktorat og syv regioner med underliggende tilsynskontor spredd utover hele landet. AT fører tilsyn med at virksomheter følger arbeidsmiljølovens, samt dens forskrifter. </w:t>
      </w:r>
      <w:r w:rsidRPr="004527EA" w:rsidR="00B95643">
        <w:t xml:space="preserve">  </w:t>
      </w:r>
    </w:p>
    <w:p w:rsidRPr="004527EA" w:rsidR="00BE1355" w:rsidP="00BE1355" w:rsidRDefault="00BE1355" w14:paraId="44FB30F8" w14:textId="77777777">
      <w:pPr>
        <w:tabs>
          <w:tab w:val="left" w:pos="720"/>
          <w:tab w:val="left" w:pos="1260"/>
          <w:tab w:val="left" w:pos="2127"/>
          <w:tab w:val="left" w:pos="7230"/>
        </w:tabs>
        <w:ind w:left="2124"/>
        <w:jc w:val="both"/>
      </w:pPr>
    </w:p>
    <w:p w:rsidRPr="004527EA" w:rsidR="00B95643" w:rsidRDefault="00B95643" w14:paraId="6BC09A07" w14:textId="77777777">
      <w:pPr>
        <w:tabs>
          <w:tab w:val="left" w:pos="720"/>
          <w:tab w:val="left" w:pos="1260"/>
          <w:tab w:val="left" w:pos="2127"/>
          <w:tab w:val="left" w:pos="7230"/>
        </w:tabs>
        <w:rPr>
          <w:sz w:val="18"/>
        </w:rPr>
      </w:pPr>
      <w:r w:rsidRPr="004527EA">
        <w:rPr>
          <w:sz w:val="18"/>
        </w:rPr>
        <w:tab/>
      </w:r>
      <w:r w:rsidRPr="004527EA">
        <w:rPr>
          <w:sz w:val="18"/>
        </w:rPr>
        <w:t>HMS</w:t>
      </w:r>
      <w:r w:rsidRPr="004527EA">
        <w:rPr>
          <w:sz w:val="18"/>
        </w:rPr>
        <w:tab/>
      </w:r>
      <w:r w:rsidRPr="004527EA">
        <w:rPr>
          <w:sz w:val="18"/>
        </w:rPr>
        <w:tab/>
      </w:r>
      <w:r w:rsidRPr="004527EA">
        <w:rPr>
          <w:sz w:val="18"/>
          <w:u w:val="single"/>
        </w:rPr>
        <w:t>Helse, miljø- og sikkerhet.</w:t>
      </w:r>
    </w:p>
    <w:p w:rsidRPr="004527EA" w:rsidR="00B95643" w:rsidRDefault="00B95643" w14:paraId="077A71C8" w14:textId="77777777">
      <w:pPr>
        <w:tabs>
          <w:tab w:val="left" w:pos="720"/>
          <w:tab w:val="left" w:pos="1260"/>
          <w:tab w:val="left" w:pos="2127"/>
          <w:tab w:val="left" w:pos="7230"/>
        </w:tabs>
        <w:ind w:left="2124"/>
        <w:jc w:val="both"/>
        <w:rPr>
          <w:sz w:val="18"/>
        </w:rPr>
      </w:pPr>
      <w:r w:rsidRPr="004527EA">
        <w:rPr>
          <w:sz w:val="18"/>
        </w:rPr>
        <w:tab/>
      </w:r>
      <w:r w:rsidRPr="004527EA">
        <w:rPr>
          <w:sz w:val="18"/>
        </w:rPr>
        <w:t>Fellesbetegnelse på individets helse, det ytre og indre miljø samt sikkerhet på og i forbindelse med arbeid.</w:t>
      </w:r>
    </w:p>
    <w:p w:rsidRPr="004527EA" w:rsidR="00B95643" w:rsidRDefault="00B95643" w14:paraId="1DA6542E" w14:textId="77777777">
      <w:pPr>
        <w:pStyle w:val="Topptekst"/>
        <w:tabs>
          <w:tab w:val="clear" w:pos="4536"/>
          <w:tab w:val="left" w:pos="720"/>
          <w:tab w:val="left" w:pos="1260"/>
          <w:tab w:val="left" w:pos="2127"/>
          <w:tab w:val="left" w:pos="7230"/>
        </w:tabs>
        <w:rPr>
          <w:sz w:val="18"/>
        </w:rPr>
      </w:pPr>
    </w:p>
    <w:p w:rsidRPr="004527EA" w:rsidR="00B95643" w:rsidRDefault="00B95643" w14:paraId="764419F6" w14:textId="77777777">
      <w:pPr>
        <w:tabs>
          <w:tab w:val="left" w:pos="720"/>
          <w:tab w:val="left" w:pos="1260"/>
          <w:tab w:val="left" w:pos="2127"/>
          <w:tab w:val="left" w:pos="7230"/>
        </w:tabs>
        <w:rPr>
          <w:sz w:val="18"/>
        </w:rPr>
      </w:pPr>
      <w:r w:rsidRPr="004527EA">
        <w:rPr>
          <w:sz w:val="18"/>
        </w:rPr>
        <w:tab/>
      </w:r>
      <w:r w:rsidRPr="004527EA" w:rsidR="00BE1355">
        <w:rPr>
          <w:sz w:val="18"/>
        </w:rPr>
        <w:t>S</w:t>
      </w:r>
      <w:r w:rsidRPr="004527EA">
        <w:rPr>
          <w:sz w:val="18"/>
        </w:rPr>
        <w:t>HVO</w:t>
      </w:r>
      <w:r w:rsidRPr="004527EA">
        <w:rPr>
          <w:sz w:val="18"/>
        </w:rPr>
        <w:tab/>
      </w:r>
      <w:r w:rsidRPr="004527EA">
        <w:rPr>
          <w:sz w:val="18"/>
        </w:rPr>
        <w:tab/>
      </w:r>
      <w:r w:rsidRPr="004527EA" w:rsidR="003A7D0C">
        <w:rPr>
          <w:sz w:val="18"/>
          <w:u w:val="single"/>
        </w:rPr>
        <w:t>Sentralt h</w:t>
      </w:r>
      <w:r w:rsidRPr="004527EA">
        <w:rPr>
          <w:sz w:val="18"/>
          <w:u w:val="single"/>
        </w:rPr>
        <w:t>ovedverneombud.</w:t>
      </w:r>
    </w:p>
    <w:p w:rsidRPr="004527EA" w:rsidR="0005769D" w:rsidP="0005769D" w:rsidRDefault="003A7D0C" w14:paraId="4E40FECD" w14:textId="77777777">
      <w:pPr>
        <w:tabs>
          <w:tab w:val="left" w:pos="720"/>
          <w:tab w:val="left" w:pos="1260"/>
          <w:tab w:val="left" w:pos="2127"/>
          <w:tab w:val="left" w:pos="7230"/>
        </w:tabs>
        <w:ind w:left="2124"/>
        <w:jc w:val="both"/>
        <w:rPr>
          <w:sz w:val="18"/>
        </w:rPr>
      </w:pPr>
      <w:r w:rsidRPr="004527EA">
        <w:rPr>
          <w:sz w:val="18"/>
        </w:rPr>
        <w:t>Sentralt hovedv</w:t>
      </w:r>
      <w:r w:rsidRPr="004527EA" w:rsidR="00B95643">
        <w:rPr>
          <w:sz w:val="18"/>
        </w:rPr>
        <w:t xml:space="preserve">erneombud som koordinerer </w:t>
      </w:r>
      <w:r w:rsidRPr="004527EA">
        <w:rPr>
          <w:sz w:val="18"/>
        </w:rPr>
        <w:t>hoved</w:t>
      </w:r>
      <w:r w:rsidRPr="004527EA" w:rsidR="00B95643">
        <w:rPr>
          <w:sz w:val="18"/>
        </w:rPr>
        <w:t>verneombudene dersom det er flere slike valgt i en bedrift eller på et prosjekt.</w:t>
      </w:r>
    </w:p>
    <w:p w:rsidRPr="004527EA" w:rsidR="0005769D" w:rsidP="0005769D" w:rsidRDefault="0005769D" w14:paraId="3041E394" w14:textId="77777777">
      <w:pPr>
        <w:tabs>
          <w:tab w:val="left" w:pos="720"/>
          <w:tab w:val="left" w:pos="1260"/>
          <w:tab w:val="left" w:pos="2127"/>
          <w:tab w:val="left" w:pos="7230"/>
        </w:tabs>
        <w:ind w:left="2124"/>
        <w:jc w:val="both"/>
        <w:rPr>
          <w:sz w:val="18"/>
        </w:rPr>
      </w:pPr>
    </w:p>
    <w:p w:rsidRPr="004527EA" w:rsidR="0005769D" w:rsidP="0005769D" w:rsidRDefault="0005769D" w14:paraId="474C4C08" w14:textId="77777777">
      <w:pPr>
        <w:tabs>
          <w:tab w:val="left" w:pos="720"/>
          <w:tab w:val="left" w:pos="1260"/>
          <w:tab w:val="left" w:pos="2127"/>
          <w:tab w:val="left" w:pos="7230"/>
        </w:tabs>
        <w:rPr>
          <w:sz w:val="18"/>
        </w:rPr>
      </w:pPr>
      <w:r w:rsidRPr="004527EA">
        <w:rPr>
          <w:sz w:val="18"/>
        </w:rPr>
        <w:tab/>
      </w:r>
      <w:r w:rsidRPr="004527EA">
        <w:rPr>
          <w:sz w:val="18"/>
        </w:rPr>
        <w:t>AMU</w:t>
      </w:r>
      <w:r w:rsidRPr="004527EA">
        <w:rPr>
          <w:sz w:val="18"/>
        </w:rPr>
        <w:tab/>
      </w:r>
      <w:r w:rsidRPr="004527EA">
        <w:rPr>
          <w:sz w:val="18"/>
        </w:rPr>
        <w:tab/>
      </w:r>
      <w:r w:rsidRPr="004527EA">
        <w:rPr>
          <w:sz w:val="18"/>
          <w:u w:val="single"/>
        </w:rPr>
        <w:t>Arbeidsmiljøutvalg.</w:t>
      </w:r>
    </w:p>
    <w:p w:rsidRPr="004527EA" w:rsidR="00B95643" w:rsidRDefault="0005769D" w14:paraId="042C0F37" w14:textId="77777777">
      <w:pPr>
        <w:tabs>
          <w:tab w:val="left" w:pos="720"/>
          <w:tab w:val="left" w:pos="1260"/>
          <w:tab w:val="left" w:pos="2127"/>
          <w:tab w:val="left" w:pos="7230"/>
        </w:tabs>
        <w:ind w:left="2124"/>
        <w:jc w:val="both"/>
        <w:rPr>
          <w:sz w:val="18"/>
        </w:rPr>
      </w:pPr>
      <w:r w:rsidRPr="004527EA">
        <w:rPr>
          <w:sz w:val="18"/>
        </w:rPr>
        <w:t>Underutvalg til Bravo som er etablert per lokasjon</w:t>
      </w:r>
    </w:p>
    <w:p w:rsidRPr="004527EA" w:rsidR="0005769D" w:rsidRDefault="0005769D" w14:paraId="722B00AE" w14:textId="77777777">
      <w:pPr>
        <w:tabs>
          <w:tab w:val="left" w:pos="720"/>
          <w:tab w:val="left" w:pos="1260"/>
          <w:tab w:val="left" w:pos="2127"/>
          <w:tab w:val="left" w:pos="7230"/>
        </w:tabs>
        <w:ind w:left="2124"/>
        <w:jc w:val="both"/>
        <w:rPr>
          <w:sz w:val="18"/>
        </w:rPr>
      </w:pPr>
    </w:p>
    <w:p w:rsidRPr="004527EA" w:rsidR="00B95643" w:rsidRDefault="00B95643" w14:paraId="3631E330" w14:textId="77777777">
      <w:pPr>
        <w:tabs>
          <w:tab w:val="left" w:pos="720"/>
          <w:tab w:val="left" w:pos="1260"/>
          <w:tab w:val="left" w:pos="2127"/>
          <w:tab w:val="left" w:pos="7230"/>
        </w:tabs>
        <w:rPr>
          <w:sz w:val="18"/>
        </w:rPr>
      </w:pPr>
      <w:r w:rsidRPr="004527EA">
        <w:rPr>
          <w:sz w:val="18"/>
        </w:rPr>
        <w:tab/>
      </w:r>
      <w:r w:rsidRPr="004527EA" w:rsidR="003A7D0C">
        <w:rPr>
          <w:sz w:val="18"/>
        </w:rPr>
        <w:t>H</w:t>
      </w:r>
      <w:r w:rsidRPr="004527EA">
        <w:rPr>
          <w:sz w:val="18"/>
        </w:rPr>
        <w:t>VO</w:t>
      </w:r>
      <w:r w:rsidRPr="004527EA">
        <w:rPr>
          <w:sz w:val="18"/>
        </w:rPr>
        <w:tab/>
      </w:r>
      <w:r w:rsidRPr="004527EA">
        <w:rPr>
          <w:sz w:val="18"/>
        </w:rPr>
        <w:tab/>
      </w:r>
      <w:r w:rsidRPr="004527EA" w:rsidR="003A7D0C">
        <w:rPr>
          <w:sz w:val="18"/>
          <w:u w:val="single"/>
        </w:rPr>
        <w:t>Hovedv</w:t>
      </w:r>
      <w:r w:rsidRPr="004527EA">
        <w:rPr>
          <w:sz w:val="18"/>
          <w:u w:val="single"/>
        </w:rPr>
        <w:t>erneombud.</w:t>
      </w:r>
    </w:p>
    <w:p w:rsidRPr="004527EA" w:rsidR="00B95643" w:rsidP="001F35F6" w:rsidRDefault="001F35F6" w14:paraId="2E342184" w14:textId="77777777">
      <w:pPr>
        <w:tabs>
          <w:tab w:val="left" w:pos="720"/>
          <w:tab w:val="left" w:pos="1260"/>
          <w:tab w:val="left" w:pos="2127"/>
          <w:tab w:val="left" w:pos="7230"/>
        </w:tabs>
        <w:ind w:left="2127"/>
        <w:jc w:val="both"/>
        <w:rPr>
          <w:sz w:val="18"/>
        </w:rPr>
      </w:pPr>
      <w:r w:rsidRPr="004527EA">
        <w:rPr>
          <w:sz w:val="18"/>
        </w:rPr>
        <w:t>Arbeidstakernes</w:t>
      </w:r>
      <w:r w:rsidRPr="004527EA" w:rsidR="00B95643">
        <w:rPr>
          <w:sz w:val="18"/>
        </w:rPr>
        <w:t xml:space="preserve"> representant i </w:t>
      </w:r>
      <w:r w:rsidRPr="004527EA" w:rsidR="00FF57C3">
        <w:rPr>
          <w:sz w:val="18"/>
        </w:rPr>
        <w:t>HMS-spørsmål</w:t>
      </w:r>
      <w:r w:rsidRPr="004527EA">
        <w:rPr>
          <w:sz w:val="18"/>
        </w:rPr>
        <w:t xml:space="preserve"> på lokasjonen. Det er i tillegg egne verneombud på enkelte avdelinger, prosjekter og lignende.</w:t>
      </w:r>
    </w:p>
    <w:p w:rsidRPr="004527EA" w:rsidR="00B95643" w:rsidRDefault="00B95643" w14:paraId="42C6D796" w14:textId="77777777">
      <w:pPr>
        <w:tabs>
          <w:tab w:val="left" w:pos="720"/>
          <w:tab w:val="left" w:pos="1260"/>
          <w:tab w:val="left" w:pos="2127"/>
          <w:tab w:val="left" w:pos="7230"/>
        </w:tabs>
        <w:rPr>
          <w:sz w:val="18"/>
        </w:rPr>
      </w:pPr>
    </w:p>
    <w:p w:rsidRPr="004527EA" w:rsidR="00D03633" w:rsidRDefault="00D03633" w14:paraId="6E1831B3" w14:textId="77777777">
      <w:pPr>
        <w:tabs>
          <w:tab w:val="left" w:pos="720"/>
          <w:tab w:val="left" w:pos="1260"/>
          <w:tab w:val="left" w:pos="2127"/>
          <w:tab w:val="left" w:pos="7230"/>
        </w:tabs>
        <w:rPr>
          <w:sz w:val="18"/>
        </w:rPr>
      </w:pPr>
    </w:p>
    <w:p w:rsidRPr="004527EA" w:rsidR="00B95643" w:rsidRDefault="00B95643" w14:paraId="2D27F718" w14:textId="77777777">
      <w:pPr>
        <w:tabs>
          <w:tab w:val="left" w:pos="720"/>
          <w:tab w:val="left" w:pos="1260"/>
          <w:tab w:val="left" w:pos="2127"/>
          <w:tab w:val="left" w:pos="7230"/>
        </w:tabs>
        <w:rPr>
          <w:b/>
          <w:sz w:val="16"/>
        </w:rPr>
      </w:pPr>
      <w:r w:rsidRPr="004527EA">
        <w:rPr>
          <w:b/>
          <w:sz w:val="16"/>
        </w:rPr>
        <w:t>4.2</w:t>
      </w:r>
      <w:r w:rsidRPr="004527EA">
        <w:rPr>
          <w:b/>
          <w:sz w:val="16"/>
        </w:rPr>
        <w:tab/>
      </w:r>
      <w:r w:rsidRPr="004527EA">
        <w:rPr>
          <w:b/>
          <w:sz w:val="16"/>
        </w:rPr>
        <w:t>En del vanlige uttrykk</w:t>
      </w:r>
    </w:p>
    <w:p w:rsidRPr="004527EA" w:rsidR="00B95643" w:rsidRDefault="00B95643" w14:paraId="54E11D2A" w14:textId="77777777">
      <w:pPr>
        <w:tabs>
          <w:tab w:val="left" w:pos="720"/>
          <w:tab w:val="left" w:pos="1260"/>
          <w:tab w:val="left" w:pos="2127"/>
          <w:tab w:val="left" w:pos="7230"/>
        </w:tabs>
        <w:rPr>
          <w:sz w:val="18"/>
        </w:rPr>
      </w:pPr>
    </w:p>
    <w:p w:rsidRPr="004D0C10" w:rsidR="00B95643" w:rsidRDefault="00B95643" w14:paraId="5246ABEE" w14:textId="77777777">
      <w:pPr>
        <w:tabs>
          <w:tab w:val="left" w:pos="720"/>
          <w:tab w:val="left" w:pos="1260"/>
          <w:tab w:val="left" w:pos="2127"/>
          <w:tab w:val="left" w:pos="7230"/>
        </w:tabs>
        <w:rPr>
          <w:sz w:val="18"/>
        </w:rPr>
      </w:pPr>
      <w:r w:rsidRPr="004527EA">
        <w:rPr>
          <w:sz w:val="18"/>
        </w:rPr>
        <w:tab/>
      </w:r>
      <w:r w:rsidRPr="004D0C10">
        <w:rPr>
          <w:sz w:val="18"/>
        </w:rPr>
        <w:t>H-faktor</w:t>
      </w:r>
      <w:r w:rsidRPr="004D0C10">
        <w:rPr>
          <w:sz w:val="18"/>
        </w:rPr>
        <w:tab/>
      </w:r>
      <w:r w:rsidRPr="004D0C10">
        <w:rPr>
          <w:sz w:val="18"/>
          <w:u w:val="single"/>
        </w:rPr>
        <w:t>Skadehyppighet.  (accident frequency rate)</w:t>
      </w:r>
    </w:p>
    <w:p w:rsidRPr="004527EA" w:rsidR="00B95643" w:rsidRDefault="00B95643" w14:paraId="19C6B97B" w14:textId="77777777">
      <w:pPr>
        <w:tabs>
          <w:tab w:val="left" w:pos="720"/>
          <w:tab w:val="left" w:pos="1260"/>
          <w:tab w:val="left" w:pos="2127"/>
          <w:tab w:val="left" w:pos="7230"/>
        </w:tabs>
        <w:rPr>
          <w:sz w:val="18"/>
        </w:rPr>
      </w:pPr>
      <w:r w:rsidRPr="004D0C10">
        <w:rPr>
          <w:sz w:val="18"/>
        </w:rPr>
        <w:tab/>
      </w:r>
      <w:r w:rsidRPr="004D0C10">
        <w:rPr>
          <w:sz w:val="18"/>
        </w:rPr>
        <w:tab/>
      </w:r>
      <w:r w:rsidRPr="004D0C10">
        <w:rPr>
          <w:sz w:val="18"/>
        </w:rPr>
        <w:tab/>
      </w:r>
      <w:r w:rsidRPr="004527EA">
        <w:rPr>
          <w:sz w:val="18"/>
        </w:rPr>
        <w:t>Verdi som beregnes ut fra antall fraværsskader pr. mill. arbeidstimer.</w:t>
      </w:r>
    </w:p>
    <w:p w:rsidRPr="004527EA" w:rsidR="00B95643" w:rsidRDefault="00B95643" w14:paraId="31126E5D" w14:textId="77777777">
      <w:pPr>
        <w:tabs>
          <w:tab w:val="left" w:pos="720"/>
          <w:tab w:val="left" w:pos="1260"/>
          <w:tab w:val="left" w:pos="2127"/>
          <w:tab w:val="left" w:pos="7230"/>
        </w:tabs>
        <w:rPr>
          <w:sz w:val="18"/>
        </w:rPr>
      </w:pPr>
    </w:p>
    <w:p w:rsidRPr="004527EA" w:rsidR="00B95643" w:rsidRDefault="00B95643" w14:paraId="25FFCBD7" w14:textId="77777777">
      <w:pPr>
        <w:tabs>
          <w:tab w:val="left" w:pos="720"/>
          <w:tab w:val="left" w:pos="1260"/>
          <w:tab w:val="left" w:pos="2127"/>
          <w:tab w:val="left" w:pos="7230"/>
        </w:tabs>
        <w:rPr>
          <w:sz w:val="18"/>
        </w:rPr>
      </w:pPr>
      <w:r w:rsidRPr="004527EA">
        <w:rPr>
          <w:sz w:val="18"/>
        </w:rPr>
        <w:tab/>
      </w:r>
      <w:r w:rsidRPr="004527EA">
        <w:rPr>
          <w:sz w:val="18"/>
        </w:rPr>
        <w:t>F-faktor</w:t>
      </w:r>
      <w:r w:rsidRPr="004527EA">
        <w:rPr>
          <w:sz w:val="18"/>
        </w:rPr>
        <w:tab/>
      </w:r>
      <w:r w:rsidRPr="004527EA">
        <w:rPr>
          <w:sz w:val="18"/>
          <w:u w:val="single"/>
        </w:rPr>
        <w:t>Skade alvorlighetsgrad.  (accident severity rate)</w:t>
      </w:r>
    </w:p>
    <w:p w:rsidRPr="004527EA" w:rsidR="00B95643" w:rsidRDefault="00B95643" w14:paraId="734E4F8B" w14:textId="77777777">
      <w:pPr>
        <w:tabs>
          <w:tab w:val="left" w:pos="720"/>
          <w:tab w:val="left" w:pos="1260"/>
          <w:tab w:val="left" w:pos="2127"/>
          <w:tab w:val="left" w:pos="7230"/>
        </w:tabs>
        <w:ind w:left="2124"/>
        <w:jc w:val="both"/>
        <w:rPr>
          <w:sz w:val="18"/>
        </w:rPr>
      </w:pPr>
      <w:r w:rsidRPr="004527EA">
        <w:rPr>
          <w:sz w:val="18"/>
        </w:rPr>
        <w:tab/>
      </w:r>
      <w:r w:rsidRPr="004527EA">
        <w:rPr>
          <w:sz w:val="18"/>
        </w:rPr>
        <w:t>Verdi som beregnes ut fra fraværsdager på grunn av arbeidsskade pr. mill. timer.</w:t>
      </w:r>
    </w:p>
    <w:p w:rsidRPr="004527EA" w:rsidR="00B95643" w:rsidRDefault="00B95643" w14:paraId="2DE403A5" w14:textId="77777777">
      <w:pPr>
        <w:tabs>
          <w:tab w:val="left" w:pos="720"/>
          <w:tab w:val="left" w:pos="1260"/>
          <w:tab w:val="left" w:pos="2127"/>
          <w:tab w:val="left" w:pos="7230"/>
        </w:tabs>
        <w:rPr>
          <w:sz w:val="18"/>
        </w:rPr>
      </w:pPr>
    </w:p>
    <w:p w:rsidRPr="004527EA" w:rsidR="00B95643" w:rsidRDefault="00B95643" w14:paraId="341D551A" w14:textId="77777777">
      <w:pPr>
        <w:tabs>
          <w:tab w:val="left" w:pos="720"/>
          <w:tab w:val="left" w:pos="1260"/>
          <w:tab w:val="left" w:pos="2127"/>
          <w:tab w:val="left" w:pos="7230"/>
        </w:tabs>
        <w:rPr>
          <w:sz w:val="18"/>
        </w:rPr>
      </w:pPr>
      <w:r w:rsidRPr="004527EA">
        <w:rPr>
          <w:sz w:val="18"/>
        </w:rPr>
        <w:tab/>
      </w:r>
      <w:r w:rsidRPr="004527EA">
        <w:rPr>
          <w:sz w:val="18"/>
        </w:rPr>
        <w:t>Fraværs-</w:t>
      </w:r>
      <w:r w:rsidRPr="004527EA">
        <w:rPr>
          <w:sz w:val="18"/>
        </w:rPr>
        <w:tab/>
      </w:r>
      <w:r w:rsidRPr="004527EA">
        <w:rPr>
          <w:sz w:val="18"/>
        </w:rPr>
        <w:t>Dersom man på grunn av en skade påført i arbeidstiden er fraværende</w:t>
      </w:r>
    </w:p>
    <w:p w:rsidRPr="004527EA" w:rsidR="00B95643" w:rsidRDefault="00B95643" w14:paraId="593F64D1" w14:textId="77777777">
      <w:pPr>
        <w:tabs>
          <w:tab w:val="left" w:pos="720"/>
          <w:tab w:val="left" w:pos="1260"/>
          <w:tab w:val="left" w:pos="2127"/>
          <w:tab w:val="left" w:pos="7230"/>
        </w:tabs>
        <w:ind w:left="2124" w:hanging="2124"/>
        <w:rPr>
          <w:sz w:val="18"/>
        </w:rPr>
      </w:pPr>
      <w:r w:rsidRPr="004527EA">
        <w:rPr>
          <w:sz w:val="18"/>
        </w:rPr>
        <w:tab/>
      </w:r>
      <w:r w:rsidRPr="004527EA">
        <w:rPr>
          <w:sz w:val="18"/>
        </w:rPr>
        <w:t>skade</w:t>
      </w:r>
      <w:r w:rsidRPr="004527EA">
        <w:rPr>
          <w:sz w:val="18"/>
        </w:rPr>
        <w:tab/>
      </w:r>
      <w:r w:rsidRPr="004527EA">
        <w:rPr>
          <w:sz w:val="18"/>
        </w:rPr>
        <w:tab/>
      </w:r>
      <w:r w:rsidRPr="004527EA">
        <w:rPr>
          <w:sz w:val="18"/>
        </w:rPr>
        <w:t xml:space="preserve">dagen etter at denne skade skjedde. </w:t>
      </w:r>
      <w:r w:rsidRPr="004527EA" w:rsidR="008C3103">
        <w:rPr>
          <w:sz w:val="18"/>
        </w:rPr>
        <w:t xml:space="preserve">Har man derimot i henhold til </w:t>
      </w:r>
      <w:r w:rsidRPr="004527EA">
        <w:rPr>
          <w:sz w:val="18"/>
        </w:rPr>
        <w:t>arbeidsplan fri dagen etter at skaden oppsto, regnes ikke dette som fraværsskade.</w:t>
      </w:r>
    </w:p>
    <w:p w:rsidRPr="004527EA" w:rsidR="00B95643" w:rsidRDefault="00B95643" w14:paraId="62431CDC" w14:textId="77777777">
      <w:pPr>
        <w:tabs>
          <w:tab w:val="left" w:pos="720"/>
          <w:tab w:val="left" w:pos="1260"/>
          <w:tab w:val="left" w:pos="2127"/>
          <w:tab w:val="left" w:pos="7230"/>
        </w:tabs>
        <w:rPr>
          <w:sz w:val="18"/>
        </w:rPr>
      </w:pPr>
    </w:p>
    <w:p w:rsidR="00673422" w:rsidP="00673422" w:rsidRDefault="00B95643" w14:paraId="077850BD" w14:textId="77777777">
      <w:pPr>
        <w:tabs>
          <w:tab w:val="left" w:pos="720"/>
          <w:tab w:val="left" w:pos="1260"/>
          <w:tab w:val="left" w:pos="2127"/>
          <w:tab w:val="left" w:pos="7230"/>
        </w:tabs>
        <w:ind w:left="2120" w:hanging="1440"/>
        <w:rPr>
          <w:sz w:val="18"/>
        </w:rPr>
      </w:pPr>
      <w:r w:rsidRPr="004527EA">
        <w:rPr>
          <w:sz w:val="18"/>
        </w:rPr>
        <w:t>Nesten-</w:t>
      </w:r>
      <w:r w:rsidR="00487C8E">
        <w:rPr>
          <w:sz w:val="18"/>
        </w:rPr>
        <w:t xml:space="preserve"> </w:t>
      </w:r>
      <w:r w:rsidR="00673422">
        <w:rPr>
          <w:sz w:val="18"/>
        </w:rPr>
        <w:tab/>
      </w:r>
      <w:r w:rsidR="00487C8E">
        <w:rPr>
          <w:sz w:val="18"/>
        </w:rPr>
        <w:tab/>
      </w:r>
      <w:r w:rsidRPr="004527EA">
        <w:rPr>
          <w:sz w:val="18"/>
        </w:rPr>
        <w:t>En hendelse som kunne ha forårsaket skade på mennesker</w:t>
      </w:r>
      <w:r w:rsidRPr="004527EA" w:rsidR="003A7D0C">
        <w:rPr>
          <w:sz w:val="18"/>
        </w:rPr>
        <w:t>, materiell eller</w:t>
      </w:r>
      <w:r w:rsidR="00487C8E">
        <w:rPr>
          <w:sz w:val="18"/>
        </w:rPr>
        <w:t xml:space="preserve"> </w:t>
      </w:r>
      <w:r w:rsidRPr="004527EA" w:rsidR="003A7D0C">
        <w:rPr>
          <w:sz w:val="18"/>
        </w:rPr>
        <w:t>utstyr.</w:t>
      </w:r>
    </w:p>
    <w:p w:rsidRPr="004527EA" w:rsidR="00B95643" w:rsidP="00673422" w:rsidRDefault="003A7D0C" w14:paraId="10FE9F8F" w14:textId="6C8A0F42">
      <w:pPr>
        <w:tabs>
          <w:tab w:val="left" w:pos="720"/>
          <w:tab w:val="left" w:pos="1260"/>
          <w:tab w:val="left" w:pos="2127"/>
          <w:tab w:val="left" w:pos="7230"/>
        </w:tabs>
        <w:ind w:left="2120" w:hanging="1440"/>
        <w:rPr>
          <w:sz w:val="18"/>
        </w:rPr>
      </w:pPr>
      <w:r w:rsidRPr="004527EA">
        <w:rPr>
          <w:sz w:val="18"/>
        </w:rPr>
        <w:t>ulykke</w:t>
      </w:r>
      <w:r w:rsidRPr="004527EA">
        <w:rPr>
          <w:sz w:val="18"/>
        </w:rPr>
        <w:tab/>
      </w:r>
    </w:p>
    <w:p w:rsidRPr="004527EA" w:rsidR="00B95643" w:rsidRDefault="00B95643" w14:paraId="608DEACE" w14:textId="77777777">
      <w:pPr>
        <w:tabs>
          <w:tab w:val="left" w:pos="720"/>
          <w:tab w:val="left" w:pos="1260"/>
          <w:tab w:val="left" w:pos="2127"/>
          <w:tab w:val="left" w:pos="7230"/>
        </w:tabs>
        <w:rPr>
          <w:sz w:val="18"/>
        </w:rPr>
      </w:pPr>
      <w:r w:rsidRPr="004527EA">
        <w:rPr>
          <w:sz w:val="18"/>
        </w:rPr>
        <w:t xml:space="preserve"> </w:t>
      </w:r>
    </w:p>
    <w:p w:rsidR="00673422" w:rsidP="00673422" w:rsidRDefault="00B95643" w14:paraId="552B96C2" w14:textId="77777777">
      <w:pPr>
        <w:tabs>
          <w:tab w:val="left" w:pos="720"/>
          <w:tab w:val="left" w:pos="1260"/>
          <w:tab w:val="left" w:pos="2127"/>
          <w:tab w:val="left" w:pos="7230"/>
        </w:tabs>
        <w:ind w:left="2040" w:hanging="1530"/>
        <w:rPr>
          <w:sz w:val="18"/>
        </w:rPr>
      </w:pPr>
      <w:r w:rsidRPr="004527EA">
        <w:rPr>
          <w:sz w:val="18"/>
        </w:rPr>
        <w:tab/>
      </w:r>
      <w:r w:rsidRPr="004527EA">
        <w:rPr>
          <w:sz w:val="18"/>
        </w:rPr>
        <w:t>Tilrettelagt</w:t>
      </w:r>
      <w:r w:rsidR="00673422">
        <w:rPr>
          <w:sz w:val="18"/>
        </w:rPr>
        <w:t xml:space="preserve"> </w:t>
      </w:r>
    </w:p>
    <w:p w:rsidRPr="004527EA" w:rsidR="00B95643" w:rsidP="00673422" w:rsidRDefault="00673422" w14:paraId="44A92E49" w14:textId="04437974">
      <w:pPr>
        <w:tabs>
          <w:tab w:val="left" w:pos="720"/>
          <w:tab w:val="left" w:pos="1260"/>
          <w:tab w:val="left" w:pos="2127"/>
          <w:tab w:val="left" w:pos="7230"/>
        </w:tabs>
        <w:ind w:left="2210" w:hanging="1530"/>
        <w:rPr>
          <w:sz w:val="18"/>
        </w:rPr>
      </w:pPr>
      <w:r>
        <w:rPr>
          <w:sz w:val="18"/>
        </w:rPr>
        <w:tab/>
      </w:r>
      <w:r>
        <w:rPr>
          <w:sz w:val="18"/>
        </w:rPr>
        <w:t>arbeid</w:t>
      </w:r>
      <w:r w:rsidRPr="004527EA" w:rsidR="00B95643">
        <w:rPr>
          <w:sz w:val="18"/>
        </w:rPr>
        <w:tab/>
      </w:r>
      <w:r>
        <w:rPr>
          <w:sz w:val="18"/>
        </w:rPr>
        <w:t xml:space="preserve"> </w:t>
      </w:r>
      <w:r w:rsidRPr="004527EA" w:rsidR="00B95643">
        <w:rPr>
          <w:sz w:val="18"/>
        </w:rPr>
        <w:t xml:space="preserve">Alternativt arbeid dersom en ansatt har blitt skadet under arbeid og </w:t>
      </w:r>
      <w:r w:rsidRPr="004527EA" w:rsidR="003A7D0C">
        <w:rPr>
          <w:sz w:val="18"/>
        </w:rPr>
        <w:t>ikke</w:t>
      </w:r>
      <w:r>
        <w:rPr>
          <w:sz w:val="18"/>
        </w:rPr>
        <w:t xml:space="preserve">     </w:t>
      </w:r>
      <w:r w:rsidRPr="004527EA" w:rsidR="003A7D0C">
        <w:rPr>
          <w:sz w:val="18"/>
        </w:rPr>
        <w:t>kan utføre sine normale arbeidsoppgaver.</w:t>
      </w:r>
      <w:r w:rsidRPr="004527EA" w:rsidR="00B95643">
        <w:rPr>
          <w:sz w:val="18"/>
        </w:rPr>
        <w:t xml:space="preserve"> Eksempler på tilrettelagt arbeid for en montør kan være arbeid av administrativ art, arbeid på lager, utarbeidelse av dokumentasjoner m.m.</w:t>
      </w:r>
    </w:p>
    <w:p w:rsidRPr="004527EA" w:rsidR="00D03633" w:rsidRDefault="00D03633" w14:paraId="49E398E2" w14:textId="77777777">
      <w:pPr>
        <w:tabs>
          <w:tab w:val="left" w:pos="720"/>
          <w:tab w:val="left" w:pos="1260"/>
          <w:tab w:val="left" w:pos="2127"/>
          <w:tab w:val="left" w:pos="7230"/>
        </w:tabs>
        <w:ind w:left="2124" w:hanging="2124"/>
        <w:rPr>
          <w:sz w:val="18"/>
        </w:rPr>
      </w:pPr>
    </w:p>
    <w:p w:rsidRPr="00651BF7" w:rsidR="00B95643" w:rsidP="00651BF7" w:rsidRDefault="00B95643" w14:paraId="16287F21" w14:textId="3CE51A52">
      <w:pPr>
        <w:pStyle w:val="Overskrift4"/>
        <w:numPr>
          <w:ilvl w:val="0"/>
          <w:numId w:val="0"/>
        </w:numPr>
        <w:rPr>
          <w:rFonts w:eastAsia="Arial Unicode MS"/>
          <w:i w:val="0"/>
          <w:iCs/>
        </w:rPr>
      </w:pPr>
      <w:r w:rsidRPr="004527EA">
        <w:rPr>
          <w:i w:val="0"/>
          <w:iCs/>
        </w:rPr>
        <w:t>5</w:t>
      </w:r>
      <w:r w:rsidRPr="004527EA">
        <w:rPr>
          <w:i w:val="0"/>
          <w:iCs/>
        </w:rPr>
        <w:tab/>
      </w:r>
      <w:r w:rsidRPr="004527EA">
        <w:rPr>
          <w:i w:val="0"/>
          <w:iCs/>
        </w:rPr>
        <w:t xml:space="preserve"> </w:t>
      </w:r>
      <w:r w:rsidRPr="004527EA">
        <w:rPr>
          <w:i w:val="0"/>
          <w:iCs/>
        </w:rPr>
        <w:tab/>
      </w:r>
      <w:r w:rsidRPr="004527EA">
        <w:rPr>
          <w:i w:val="0"/>
          <w:iCs/>
        </w:rPr>
        <w:tab/>
      </w:r>
      <w:r w:rsidRPr="004527EA">
        <w:rPr>
          <w:i w:val="0"/>
          <w:iCs/>
        </w:rPr>
        <w:tab/>
      </w:r>
      <w:r w:rsidRPr="004527EA">
        <w:rPr>
          <w:i w:val="0"/>
          <w:iCs/>
        </w:rPr>
        <w:t>Ansvar for HMS-aktivitetene</w:t>
      </w:r>
    </w:p>
    <w:p w:rsidRPr="004527EA" w:rsidR="00B95643" w:rsidRDefault="00B95643" w14:paraId="3640C91C" w14:textId="77777777">
      <w:pPr>
        <w:pStyle w:val="Brdtekstinnrykk"/>
        <w:jc w:val="both"/>
        <w:rPr>
          <w:b w:val="0"/>
          <w:bCs/>
          <w:sz w:val="18"/>
        </w:rPr>
      </w:pPr>
      <w:r w:rsidRPr="004527EA">
        <w:rPr>
          <w:b w:val="0"/>
          <w:bCs/>
          <w:sz w:val="18"/>
        </w:rPr>
        <w:t xml:space="preserve">Ansvaret for </w:t>
      </w:r>
      <w:r w:rsidRPr="004527EA" w:rsidR="00FF57C3">
        <w:rPr>
          <w:b w:val="0"/>
          <w:bCs/>
          <w:sz w:val="18"/>
        </w:rPr>
        <w:t>HMS-</w:t>
      </w:r>
      <w:r w:rsidRPr="004527EA">
        <w:rPr>
          <w:b w:val="0"/>
          <w:bCs/>
          <w:sz w:val="18"/>
        </w:rPr>
        <w:t xml:space="preserve">aktivitetene ligger i linjen. Dette vil si at det overordnede ansvar er tillagt </w:t>
      </w:r>
      <w:r w:rsidRPr="004527EA" w:rsidR="00D03633">
        <w:rPr>
          <w:b w:val="0"/>
          <w:bCs/>
          <w:sz w:val="18"/>
        </w:rPr>
        <w:t>administrerende</w:t>
      </w:r>
      <w:r w:rsidRPr="004527EA">
        <w:rPr>
          <w:b w:val="0"/>
          <w:bCs/>
          <w:sz w:val="18"/>
        </w:rPr>
        <w:t xml:space="preserve"> direktør. Den enkelte leder har imidlertid ansvaret inne</w:t>
      </w:r>
      <w:r w:rsidR="009071F1">
        <w:rPr>
          <w:b w:val="0"/>
          <w:bCs/>
          <w:sz w:val="18"/>
        </w:rPr>
        <w:t>n</w:t>
      </w:r>
      <w:r w:rsidRPr="004527EA">
        <w:rPr>
          <w:b w:val="0"/>
          <w:bCs/>
          <w:sz w:val="18"/>
        </w:rPr>
        <w:t xml:space="preserve">for egen avdeling eller team, og skal arbeide aktivt for at arbeidsmiljøproblemer søkes løst der de oppstår. </w:t>
      </w:r>
    </w:p>
    <w:p w:rsidRPr="004527EA" w:rsidR="00B95643" w:rsidRDefault="00B95643" w14:paraId="6A05BC63" w14:textId="77777777">
      <w:pPr>
        <w:pStyle w:val="Overskrift6"/>
        <w:numPr>
          <w:ilvl w:val="0"/>
          <w:numId w:val="0"/>
        </w:numPr>
        <w:tabs>
          <w:tab w:val="left" w:pos="720"/>
        </w:tabs>
        <w:rPr>
          <w:i w:val="0"/>
          <w:iCs/>
          <w:sz w:val="20"/>
        </w:rPr>
      </w:pPr>
      <w:r w:rsidRPr="004527EA">
        <w:rPr>
          <w:i w:val="0"/>
          <w:iCs/>
          <w:sz w:val="20"/>
        </w:rPr>
        <w:t>6</w:t>
      </w:r>
      <w:r w:rsidRPr="004527EA">
        <w:rPr>
          <w:i w:val="0"/>
          <w:iCs/>
          <w:sz w:val="20"/>
        </w:rPr>
        <w:tab/>
      </w:r>
      <w:r w:rsidRPr="004527EA">
        <w:rPr>
          <w:i w:val="0"/>
          <w:iCs/>
          <w:sz w:val="20"/>
        </w:rPr>
        <w:t xml:space="preserve">Organisering av HMS-aktivitetene </w:t>
      </w:r>
    </w:p>
    <w:p w:rsidRPr="004527EA" w:rsidR="00DD5C4F" w:rsidP="00DD5C4F" w:rsidRDefault="00DD5C4F" w14:paraId="31F68EF8" w14:textId="77777777">
      <w:pPr>
        <w:rPr>
          <w:bCs/>
          <w:sz w:val="18"/>
        </w:rPr>
      </w:pPr>
      <w:r w:rsidRPr="004527EA">
        <w:rPr>
          <w:rFonts w:eastAsia="Arial Unicode MS"/>
        </w:rPr>
        <w:tab/>
      </w:r>
      <w:r w:rsidRPr="004527EA">
        <w:rPr>
          <w:rFonts w:eastAsia="Arial Unicode MS"/>
        </w:rPr>
        <w:tab/>
      </w:r>
      <w:r w:rsidRPr="004527EA">
        <w:rPr>
          <w:rFonts w:eastAsia="Arial Unicode MS"/>
        </w:rPr>
        <w:tab/>
      </w:r>
      <w:r w:rsidRPr="004527EA">
        <w:rPr>
          <w:rFonts w:eastAsia="Arial Unicode MS"/>
        </w:rPr>
        <w:tab/>
      </w:r>
      <w:r w:rsidRPr="004527EA">
        <w:rPr>
          <w:bCs/>
          <w:sz w:val="18"/>
        </w:rPr>
        <w:t>Skissen under viser den overordnede organisering av HMS aktivitetene i Bravida Norge AS</w:t>
      </w:r>
    </w:p>
    <w:p w:rsidRPr="004527EA" w:rsidR="00DD5C4F" w:rsidP="00DD5C4F" w:rsidRDefault="00DD5C4F" w14:paraId="34B3F2EB" w14:textId="77777777">
      <w:pPr>
        <w:rPr>
          <w:rFonts w:eastAsia="Arial Unicode MS"/>
        </w:rPr>
      </w:pPr>
    </w:p>
    <w:p w:rsidRPr="004527EA" w:rsidR="00B95643" w:rsidP="00D96224" w:rsidRDefault="00DD5C4F" w14:paraId="7D34F5C7" w14:textId="5B22030E">
      <w:pPr>
        <w:tabs>
          <w:tab w:val="left" w:pos="720"/>
        </w:tabs>
        <w:jc w:val="both"/>
        <w:rPr>
          <w:sz w:val="18"/>
        </w:rPr>
      </w:pPr>
      <w:r w:rsidRPr="004527EA">
        <w:rPr>
          <w:sz w:val="18"/>
        </w:rPr>
        <w:tab/>
      </w:r>
      <w:r w:rsidR="009A7012">
        <w:rPr>
          <w:noProof/>
        </w:rPr>
        <w:drawing>
          <wp:inline distT="0" distB="0" distL="0" distR="0" wp14:anchorId="42DC062E" wp14:editId="435F62DA">
            <wp:extent cx="6120130" cy="373824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38245"/>
                    </a:xfrm>
                    <a:prstGeom prst="rect">
                      <a:avLst/>
                    </a:prstGeom>
                  </pic:spPr>
                </pic:pic>
              </a:graphicData>
            </a:graphic>
          </wp:inline>
        </w:drawing>
      </w:r>
    </w:p>
    <w:p w:rsidRPr="004527EA" w:rsidR="00914CA9" w:rsidP="00651BF7" w:rsidRDefault="00914CA9" w14:paraId="1D7B270A" w14:textId="77777777">
      <w:pPr>
        <w:jc w:val="both"/>
        <w:rPr>
          <w:b/>
          <w:bCs/>
          <w:sz w:val="16"/>
        </w:rPr>
      </w:pPr>
    </w:p>
    <w:p w:rsidRPr="004527EA" w:rsidR="00B95643" w:rsidRDefault="00B95643" w14:paraId="78741511" w14:textId="77777777">
      <w:pPr>
        <w:numPr>
          <w:ilvl w:val="1"/>
          <w:numId w:val="12"/>
        </w:numPr>
        <w:jc w:val="both"/>
        <w:rPr>
          <w:b/>
          <w:bCs/>
          <w:sz w:val="16"/>
        </w:rPr>
      </w:pPr>
      <w:r w:rsidRPr="004527EA">
        <w:rPr>
          <w:b/>
          <w:bCs/>
          <w:sz w:val="16"/>
        </w:rPr>
        <w:t>Verneområder</w:t>
      </w:r>
    </w:p>
    <w:p w:rsidRPr="004527EA" w:rsidR="00B95643" w:rsidRDefault="00B95643" w14:paraId="3DDA826C" w14:textId="77777777">
      <w:pPr>
        <w:ind w:left="705"/>
        <w:jc w:val="both"/>
        <w:rPr>
          <w:sz w:val="18"/>
        </w:rPr>
      </w:pPr>
      <w:r w:rsidRPr="004527EA">
        <w:rPr>
          <w:sz w:val="18"/>
        </w:rPr>
        <w:t xml:space="preserve">Hver </w:t>
      </w:r>
      <w:r w:rsidRPr="004527EA" w:rsidR="001F35F6">
        <w:rPr>
          <w:sz w:val="18"/>
        </w:rPr>
        <w:t>lokasjon</w:t>
      </w:r>
      <w:r w:rsidRPr="004527EA">
        <w:rPr>
          <w:sz w:val="18"/>
        </w:rPr>
        <w:t xml:space="preserve"> er av </w:t>
      </w:r>
      <w:r w:rsidRPr="004527EA" w:rsidR="00DB6072">
        <w:rPr>
          <w:sz w:val="18"/>
        </w:rPr>
        <w:t>BRAVO</w:t>
      </w:r>
      <w:r w:rsidRPr="004527EA">
        <w:rPr>
          <w:sz w:val="18"/>
        </w:rPr>
        <w:t xml:space="preserve"> utpekt som eget hovedverneområde. Hver resultatenhet i den enkelte </w:t>
      </w:r>
      <w:r w:rsidRPr="004527EA" w:rsidR="001F35F6">
        <w:rPr>
          <w:sz w:val="18"/>
        </w:rPr>
        <w:t>lokasjon</w:t>
      </w:r>
      <w:r w:rsidRPr="004527EA">
        <w:rPr>
          <w:sz w:val="18"/>
        </w:rPr>
        <w:t xml:space="preserve"> vil være eget verneområde. I de tilfelle flere resultatenheter er lokalisert i samme bygg, og arbeidsoppgavene er beslektede, vil et </w:t>
      </w:r>
      <w:r w:rsidRPr="004527EA" w:rsidR="00AF1FBD">
        <w:rPr>
          <w:sz w:val="18"/>
        </w:rPr>
        <w:t>hoved</w:t>
      </w:r>
      <w:r w:rsidRPr="004527EA">
        <w:rPr>
          <w:sz w:val="18"/>
        </w:rPr>
        <w:t xml:space="preserve">verneombud kunne dekke disse. </w:t>
      </w:r>
    </w:p>
    <w:p w:rsidRPr="004527EA" w:rsidR="00914CA9" w:rsidRDefault="00914CA9" w14:paraId="4F904CB7" w14:textId="77777777">
      <w:pPr>
        <w:ind w:left="705"/>
        <w:jc w:val="both"/>
        <w:rPr>
          <w:sz w:val="18"/>
        </w:rPr>
      </w:pPr>
    </w:p>
    <w:p w:rsidRPr="004527EA" w:rsidR="00914CA9" w:rsidP="00914CA9" w:rsidRDefault="00914CA9" w14:paraId="458E8012" w14:textId="77777777">
      <w:pPr>
        <w:numPr>
          <w:ilvl w:val="1"/>
          <w:numId w:val="12"/>
        </w:numPr>
        <w:jc w:val="both"/>
        <w:rPr>
          <w:b/>
          <w:bCs/>
          <w:sz w:val="16"/>
        </w:rPr>
      </w:pPr>
      <w:r w:rsidRPr="004527EA">
        <w:rPr>
          <w:b/>
          <w:bCs/>
          <w:sz w:val="16"/>
        </w:rPr>
        <w:t>Arbeidsmiljøutvalg</w:t>
      </w:r>
    </w:p>
    <w:p w:rsidRPr="004527EA" w:rsidR="00914CA9" w:rsidP="590F1B46" w:rsidRDefault="00914CA9" w14:paraId="40C8F370" w14:textId="19522904">
      <w:pPr>
        <w:ind w:left="705"/>
        <w:jc w:val="both"/>
        <w:rPr>
          <w:sz w:val="18"/>
          <w:szCs w:val="18"/>
        </w:rPr>
      </w:pPr>
      <w:r w:rsidRPr="590F1B46">
        <w:rPr>
          <w:sz w:val="18"/>
          <w:szCs w:val="18"/>
        </w:rPr>
        <w:t>E</w:t>
      </w:r>
      <w:r w:rsidRPr="590F1B46" w:rsidR="318E3976">
        <w:rPr>
          <w:sz w:val="18"/>
          <w:szCs w:val="18"/>
        </w:rPr>
        <w:t>t</w:t>
      </w:r>
      <w:r w:rsidRPr="590F1B46">
        <w:rPr>
          <w:sz w:val="18"/>
          <w:szCs w:val="18"/>
        </w:rPr>
        <w:t xml:space="preserve"> underutvalg til det sentrale BRAVO opprettes per lokasjon. Oppgaver og myndighet til BRAVO er beskrevet nærmere i dokumentet HMS-D-207.</w:t>
      </w:r>
    </w:p>
    <w:p w:rsidRPr="004527EA" w:rsidR="00B95643" w:rsidP="00914CA9" w:rsidRDefault="00B95643" w14:paraId="06971CD3" w14:textId="77777777">
      <w:pPr>
        <w:jc w:val="both"/>
        <w:rPr>
          <w:sz w:val="18"/>
        </w:rPr>
      </w:pPr>
    </w:p>
    <w:p w:rsidRPr="004527EA" w:rsidR="00B95643" w:rsidRDefault="000E46EF" w14:paraId="57D62083" w14:textId="77777777">
      <w:pPr>
        <w:numPr>
          <w:ilvl w:val="1"/>
          <w:numId w:val="12"/>
        </w:numPr>
        <w:jc w:val="both"/>
        <w:rPr>
          <w:b/>
          <w:bCs/>
          <w:sz w:val="16"/>
        </w:rPr>
      </w:pPr>
      <w:r w:rsidRPr="004527EA">
        <w:rPr>
          <w:b/>
          <w:bCs/>
          <w:sz w:val="16"/>
        </w:rPr>
        <w:t>Hovedverneombud per lokasjon</w:t>
      </w:r>
    </w:p>
    <w:p w:rsidRPr="004527EA" w:rsidR="00B95643" w:rsidRDefault="00B95643" w14:paraId="1852B369" w14:textId="77777777">
      <w:pPr>
        <w:ind w:left="705"/>
        <w:jc w:val="both"/>
        <w:rPr>
          <w:sz w:val="18"/>
        </w:rPr>
      </w:pPr>
      <w:r w:rsidRPr="004527EA">
        <w:rPr>
          <w:sz w:val="18"/>
        </w:rPr>
        <w:t xml:space="preserve">Hovedverneombudet for </w:t>
      </w:r>
      <w:r w:rsidRPr="004527EA" w:rsidR="000E46EF">
        <w:rPr>
          <w:sz w:val="18"/>
        </w:rPr>
        <w:t>lokasjonen velges b</w:t>
      </w:r>
      <w:r w:rsidRPr="004527EA">
        <w:rPr>
          <w:sz w:val="18"/>
        </w:rPr>
        <w:t>lant</w:t>
      </w:r>
      <w:r w:rsidRPr="004527EA" w:rsidR="000E46EF">
        <w:rPr>
          <w:sz w:val="18"/>
        </w:rPr>
        <w:t xml:space="preserve"> verneombudene innen hver lokasjon</w:t>
      </w:r>
      <w:r w:rsidRPr="004527EA" w:rsidR="00AF1FBD">
        <w:rPr>
          <w:sz w:val="18"/>
        </w:rPr>
        <w:t>. HVO’s</w:t>
      </w:r>
      <w:r w:rsidRPr="004527EA">
        <w:rPr>
          <w:sz w:val="18"/>
        </w:rPr>
        <w:t xml:space="preserve"> oppgave skal være å koordinere verneombu</w:t>
      </w:r>
      <w:r w:rsidRPr="004527EA" w:rsidR="000E46EF">
        <w:rPr>
          <w:sz w:val="18"/>
        </w:rPr>
        <w:t>dene innen området.</w:t>
      </w:r>
    </w:p>
    <w:p w:rsidRPr="004527EA" w:rsidR="00B95643" w:rsidRDefault="00B95643" w14:paraId="4879E410" w14:textId="77777777">
      <w:pPr>
        <w:pStyle w:val="Overskrift6"/>
        <w:numPr>
          <w:ilvl w:val="1"/>
          <w:numId w:val="12"/>
        </w:numPr>
        <w:rPr>
          <w:rFonts w:eastAsia="Arial Unicode MS"/>
          <w:i w:val="0"/>
          <w:iCs/>
          <w:sz w:val="16"/>
        </w:rPr>
      </w:pPr>
      <w:r w:rsidRPr="004527EA">
        <w:rPr>
          <w:i w:val="0"/>
          <w:iCs/>
          <w:sz w:val="16"/>
        </w:rPr>
        <w:t xml:space="preserve">Verneombud </w:t>
      </w:r>
    </w:p>
    <w:p w:rsidRPr="004527EA" w:rsidR="00B95643" w:rsidRDefault="00B95643" w14:paraId="360237CA" w14:textId="77777777">
      <w:pPr>
        <w:ind w:left="705"/>
        <w:jc w:val="both"/>
        <w:rPr>
          <w:sz w:val="18"/>
        </w:rPr>
      </w:pPr>
      <w:r w:rsidRPr="004527EA">
        <w:rPr>
          <w:sz w:val="18"/>
        </w:rPr>
        <w:t xml:space="preserve">Verneombud skal velges i nødvendig antall og ha ansvar innen sitt verneområde. Alle VO skal inneha den nødvendige og lovpålagte kompetanse. Verneombudet skal overvåke arbeidsmiljøet innenfor eget verneområde, og være </w:t>
      </w:r>
      <w:r w:rsidRPr="004527EA" w:rsidR="0097513A">
        <w:rPr>
          <w:sz w:val="18"/>
        </w:rPr>
        <w:t>arbeidstakernes</w:t>
      </w:r>
      <w:r w:rsidRPr="004527EA">
        <w:rPr>
          <w:sz w:val="18"/>
        </w:rPr>
        <w:t xml:space="preserve"> representant i spørsmål som angår dette emnet. </w:t>
      </w:r>
    </w:p>
    <w:p w:rsidRPr="004527EA" w:rsidR="00B95643" w:rsidRDefault="00B95643" w14:paraId="3DB53B7D" w14:textId="77777777">
      <w:pPr>
        <w:pStyle w:val="Overskrift6"/>
        <w:numPr>
          <w:ilvl w:val="1"/>
          <w:numId w:val="12"/>
        </w:numPr>
        <w:rPr>
          <w:rFonts w:eastAsia="Arial Unicode MS"/>
          <w:i w:val="0"/>
          <w:iCs/>
          <w:sz w:val="16"/>
        </w:rPr>
      </w:pPr>
      <w:r w:rsidRPr="004527EA">
        <w:rPr>
          <w:i w:val="0"/>
          <w:iCs/>
          <w:sz w:val="16"/>
        </w:rPr>
        <w:t>Brannvernledere</w:t>
      </w:r>
    </w:p>
    <w:p w:rsidRPr="004527EA" w:rsidR="00B95643" w:rsidRDefault="00B95643" w14:paraId="3AC1BFAB" w14:textId="77777777">
      <w:pPr>
        <w:ind w:left="680"/>
        <w:jc w:val="both"/>
        <w:rPr>
          <w:sz w:val="18"/>
        </w:rPr>
      </w:pPr>
      <w:r w:rsidRPr="004527EA">
        <w:rPr>
          <w:sz w:val="18"/>
        </w:rPr>
        <w:t xml:space="preserve">Brannvernleder skal velges/utpekes for hver lokasjon. Brannvernleder skal inneha den nødvendig og lovpålagte kompetanse. </w:t>
      </w:r>
    </w:p>
    <w:p w:rsidRPr="004527EA" w:rsidR="00B95643" w:rsidRDefault="00B95643" w14:paraId="2A1F701D" w14:textId="77777777">
      <w:pPr>
        <w:jc w:val="both"/>
        <w:rPr>
          <w:sz w:val="18"/>
        </w:rPr>
      </w:pPr>
    </w:p>
    <w:p w:rsidRPr="004527EA" w:rsidR="00B95643" w:rsidRDefault="00B95643" w14:paraId="7D96CAB9" w14:textId="77777777">
      <w:pPr>
        <w:numPr>
          <w:ilvl w:val="1"/>
          <w:numId w:val="12"/>
        </w:numPr>
        <w:jc w:val="both"/>
        <w:rPr>
          <w:b/>
          <w:bCs/>
          <w:sz w:val="16"/>
        </w:rPr>
      </w:pPr>
      <w:r w:rsidRPr="004527EA">
        <w:rPr>
          <w:b/>
          <w:bCs/>
          <w:sz w:val="16"/>
        </w:rPr>
        <w:t>Ytterligere informasjon</w:t>
      </w:r>
    </w:p>
    <w:p w:rsidRPr="004527EA" w:rsidR="00B95643" w:rsidRDefault="00B95643" w14:paraId="47292DE2" w14:textId="77777777">
      <w:pPr>
        <w:ind w:left="705"/>
        <w:jc w:val="both"/>
        <w:rPr>
          <w:sz w:val="18"/>
        </w:rPr>
      </w:pPr>
      <w:r w:rsidRPr="004527EA">
        <w:rPr>
          <w:sz w:val="18"/>
        </w:rPr>
        <w:t xml:space="preserve">Oversikt over verneområder, hvem som er verneombud, verneområder og brannvernledere er tilgjengelig på bedriftens </w:t>
      </w:r>
      <w:r w:rsidRPr="004527EA" w:rsidR="000E46EF">
        <w:rPr>
          <w:sz w:val="18"/>
        </w:rPr>
        <w:t>intranett, Brain</w:t>
      </w:r>
      <w:r w:rsidRPr="004527EA">
        <w:rPr>
          <w:sz w:val="18"/>
        </w:rPr>
        <w:t>. I tillegg skal dette utleveres i papirformat til den enkelte medarbeider.</w:t>
      </w:r>
    </w:p>
    <w:p w:rsidRPr="004527EA" w:rsidR="00B95643" w:rsidRDefault="00B95643" w14:paraId="03EFCA41" w14:textId="77777777">
      <w:pPr>
        <w:ind w:left="705"/>
        <w:jc w:val="both"/>
        <w:rPr>
          <w:sz w:val="18"/>
        </w:rPr>
      </w:pPr>
    </w:p>
    <w:p w:rsidRPr="004527EA" w:rsidR="00B95643" w:rsidP="00914CA9" w:rsidRDefault="00B95643" w14:paraId="57C54944" w14:textId="77777777">
      <w:pPr>
        <w:jc w:val="both"/>
        <w:rPr>
          <w:b/>
          <w:bCs/>
        </w:rPr>
      </w:pPr>
      <w:r w:rsidRPr="004527EA">
        <w:rPr>
          <w:b/>
          <w:bCs/>
        </w:rPr>
        <w:t>7</w:t>
      </w:r>
      <w:r w:rsidRPr="004527EA">
        <w:rPr>
          <w:b/>
          <w:bCs/>
        </w:rPr>
        <w:tab/>
      </w:r>
      <w:r w:rsidRPr="004527EA">
        <w:rPr>
          <w:b/>
          <w:bCs/>
        </w:rPr>
        <w:tab/>
      </w:r>
      <w:r w:rsidRPr="004527EA">
        <w:rPr>
          <w:b/>
          <w:bCs/>
        </w:rPr>
        <w:tab/>
      </w:r>
      <w:r w:rsidRPr="004527EA">
        <w:rPr>
          <w:b/>
          <w:bCs/>
        </w:rPr>
        <w:tab/>
      </w:r>
      <w:r w:rsidRPr="004527EA">
        <w:rPr>
          <w:b/>
          <w:bCs/>
        </w:rPr>
        <w:t>Hvordan man tar opp og løser arbeidsmiljøproblemer</w:t>
      </w:r>
    </w:p>
    <w:p w:rsidRPr="004527EA" w:rsidR="00B95643" w:rsidRDefault="00B95643" w14:paraId="53A67D1C" w14:textId="77777777">
      <w:pPr>
        <w:ind w:left="705"/>
        <w:jc w:val="both"/>
        <w:rPr>
          <w:sz w:val="18"/>
        </w:rPr>
      </w:pPr>
      <w:r w:rsidRPr="004527EA">
        <w:rPr>
          <w:sz w:val="18"/>
        </w:rPr>
        <w:t>Enhver leder har ansvaret for å ivareta sikkerhet og et tilfredsstillende arbeidsmiljø innenfor sitt område.</w:t>
      </w:r>
    </w:p>
    <w:p w:rsidRPr="004527EA" w:rsidR="00B95643" w:rsidRDefault="00B95643" w14:paraId="5F96A722" w14:textId="77777777">
      <w:pPr>
        <w:jc w:val="both"/>
        <w:rPr>
          <w:sz w:val="18"/>
        </w:rPr>
      </w:pPr>
    </w:p>
    <w:p w:rsidRPr="004527EA" w:rsidR="00B95643" w:rsidRDefault="00B95643" w14:paraId="49EF84BF" w14:textId="77777777">
      <w:pPr>
        <w:ind w:left="705"/>
        <w:rPr>
          <w:sz w:val="18"/>
        </w:rPr>
      </w:pPr>
      <w:r w:rsidRPr="004527EA">
        <w:rPr>
          <w:sz w:val="18"/>
        </w:rPr>
        <w:t xml:space="preserve">Den nærmeste du skal ta kontakt med når det gjelder arbeidsmiljøproblemer er lederen din. Du kan også søke bistand hos ditt verneombud, eventuelt be han ta opp saken på dine vegne. </w:t>
      </w:r>
    </w:p>
    <w:p w:rsidRPr="004527EA" w:rsidR="00B95643" w:rsidRDefault="00B95643" w14:paraId="5B95CD12" w14:textId="77777777">
      <w:pPr>
        <w:ind w:left="705"/>
        <w:jc w:val="both"/>
        <w:rPr>
          <w:sz w:val="18"/>
        </w:rPr>
      </w:pPr>
    </w:p>
    <w:p w:rsidRPr="003501F8" w:rsidR="00914CA9" w:rsidP="00651BF7" w:rsidRDefault="00B95643" w14:paraId="0A4F7224" w14:textId="67293532">
      <w:pPr>
        <w:ind w:left="705"/>
        <w:jc w:val="both"/>
        <w:rPr>
          <w:sz w:val="18"/>
        </w:rPr>
      </w:pPr>
      <w:r w:rsidRPr="004527EA">
        <w:rPr>
          <w:sz w:val="18"/>
        </w:rPr>
        <w:t xml:space="preserve">Lederen har myndighet til å løse de fleste problemer som oppstår, men vil også kunne ta opp spørsmål med overordnede i selskapet.  </w:t>
      </w:r>
    </w:p>
    <w:p w:rsidRPr="004527EA" w:rsidR="00B95643" w:rsidP="00914CA9" w:rsidRDefault="00B95643" w14:paraId="08AA78F5" w14:textId="77777777">
      <w:pPr>
        <w:pStyle w:val="Overskrift4"/>
        <w:numPr>
          <w:ilvl w:val="0"/>
          <w:numId w:val="0"/>
        </w:numPr>
        <w:rPr>
          <w:rFonts w:eastAsia="Arial Unicode MS"/>
          <w:i w:val="0"/>
          <w:iCs/>
        </w:rPr>
      </w:pPr>
      <w:r w:rsidRPr="004527EA">
        <w:rPr>
          <w:i w:val="0"/>
          <w:iCs/>
        </w:rPr>
        <w:t>8</w:t>
      </w:r>
      <w:r w:rsidRPr="004527EA">
        <w:rPr>
          <w:i w:val="0"/>
          <w:iCs/>
        </w:rPr>
        <w:tab/>
      </w:r>
      <w:r w:rsidRPr="004527EA">
        <w:rPr>
          <w:i w:val="0"/>
          <w:iCs/>
        </w:rPr>
        <w:tab/>
      </w:r>
      <w:r w:rsidRPr="004527EA">
        <w:rPr>
          <w:i w:val="0"/>
          <w:iCs/>
        </w:rPr>
        <w:tab/>
      </w:r>
      <w:r w:rsidRPr="004527EA">
        <w:rPr>
          <w:i w:val="0"/>
          <w:iCs/>
        </w:rPr>
        <w:tab/>
      </w:r>
      <w:r w:rsidRPr="004527EA">
        <w:rPr>
          <w:i w:val="0"/>
          <w:iCs/>
        </w:rPr>
        <w:t>Personlig verneutstyr</w:t>
      </w:r>
    </w:p>
    <w:p w:rsidR="00B95643" w:rsidRDefault="00B95643" w14:paraId="4B759D25" w14:textId="70B789D7">
      <w:pPr>
        <w:ind w:left="708"/>
        <w:jc w:val="both"/>
        <w:rPr>
          <w:sz w:val="18"/>
        </w:rPr>
      </w:pPr>
      <w:r w:rsidRPr="004527EA">
        <w:rPr>
          <w:sz w:val="18"/>
        </w:rPr>
        <w:t>Alle bedrifter skal, så langt det er mulig, sørge for sikre og trygge arbeidsplasser.</w:t>
      </w:r>
      <w:r w:rsidRPr="004527EA" w:rsidR="00983E02">
        <w:rPr>
          <w:sz w:val="18"/>
        </w:rPr>
        <w:t xml:space="preserve"> Arbeidsutstyr som brukes for arbeider i høyden skal prioritere kollektivt vern (rekkverk, gjerder) over personlige vern</w:t>
      </w:r>
      <w:r w:rsidR="009071F1">
        <w:rPr>
          <w:sz w:val="18"/>
        </w:rPr>
        <w:t>e</w:t>
      </w:r>
      <w:r w:rsidRPr="004527EA" w:rsidR="00983E02">
        <w:rPr>
          <w:sz w:val="18"/>
        </w:rPr>
        <w:t xml:space="preserve">tiltak og personlig verneutstyr (for eksempel fallsikring). </w:t>
      </w:r>
      <w:r w:rsidRPr="004527EA" w:rsidR="00D24185">
        <w:rPr>
          <w:sz w:val="18"/>
          <w:szCs w:val="22"/>
        </w:rPr>
        <w:t>O</w:t>
      </w:r>
      <w:r w:rsidRPr="004527EA" w:rsidR="00983E02">
        <w:rPr>
          <w:sz w:val="18"/>
          <w:szCs w:val="22"/>
        </w:rPr>
        <w:t>pplæring må gis til arbeidstakere som skal bruke personlig vernutstyr</w:t>
      </w:r>
      <w:r w:rsidRPr="004527EA" w:rsidR="00D24185">
        <w:rPr>
          <w:sz w:val="18"/>
          <w:szCs w:val="22"/>
        </w:rPr>
        <w:t xml:space="preserve"> og personlig verneutstyr må ta hensyn til arbeidstakerens ergonomiske behov</w:t>
      </w:r>
      <w:r w:rsidRPr="004527EA" w:rsidR="00D24185">
        <w:rPr>
          <w:rFonts w:ascii="Open Sans" w:hAnsi="Open Sans"/>
          <w:sz w:val="22"/>
          <w:szCs w:val="22"/>
        </w:rPr>
        <w:t>.</w:t>
      </w:r>
      <w:r w:rsidRPr="004527EA" w:rsidR="00983E02">
        <w:rPr>
          <w:sz w:val="18"/>
        </w:rPr>
        <w:t xml:space="preserve"> </w:t>
      </w:r>
      <w:r w:rsidRPr="004527EA">
        <w:rPr>
          <w:sz w:val="18"/>
        </w:rPr>
        <w:t>Innen våre fagområder vil det svært ofte være nødvendig å benytte spesielt verneutstyr for å sikre at skader unngås.</w:t>
      </w:r>
    </w:p>
    <w:p w:rsidR="008F0FFF" w:rsidRDefault="008F0FFF" w14:paraId="5B1C9D90" w14:textId="77777777">
      <w:pPr>
        <w:ind w:left="708"/>
        <w:jc w:val="both"/>
        <w:rPr>
          <w:sz w:val="18"/>
        </w:rPr>
      </w:pPr>
    </w:p>
    <w:p w:rsidRPr="00822F15" w:rsidR="008F0FFF" w:rsidRDefault="008F0FFF" w14:paraId="606857E8" w14:textId="362B7EB2">
      <w:pPr>
        <w:ind w:left="708"/>
        <w:jc w:val="both"/>
        <w:rPr>
          <w:sz w:val="18"/>
        </w:rPr>
      </w:pPr>
      <w:r w:rsidRPr="00822F15">
        <w:rPr>
          <w:sz w:val="18"/>
        </w:rPr>
        <w:t>AML §2-3 2a</w:t>
      </w:r>
    </w:p>
    <w:p w:rsidRPr="00822F15" w:rsidR="008F0FFF" w:rsidRDefault="008F0FFF" w14:paraId="7CA2C17F" w14:textId="77777777">
      <w:pPr>
        <w:ind w:left="708"/>
        <w:jc w:val="both"/>
        <w:rPr>
          <w:sz w:val="18"/>
        </w:rPr>
      </w:pPr>
    </w:p>
    <w:p w:rsidRPr="00822F15" w:rsidR="008F0FFF" w:rsidP="00A52F76" w:rsidRDefault="008F0FFF" w14:paraId="3AF103D1" w14:textId="287846B9">
      <w:pPr>
        <w:ind w:left="708"/>
        <w:jc w:val="center"/>
        <w:rPr>
          <w:sz w:val="18"/>
        </w:rPr>
      </w:pPr>
      <w:r w:rsidRPr="00822F15">
        <w:rPr>
          <w:sz w:val="18"/>
        </w:rPr>
        <w:t xml:space="preserve">«Arbeidstaker </w:t>
      </w:r>
      <w:r w:rsidRPr="00822F15" w:rsidR="00A52F76">
        <w:rPr>
          <w:sz w:val="18"/>
        </w:rPr>
        <w:t>skal bruke påbudt verneutstyr, vise aktsomhet og ellers medvirke til å hindre ulykker og helseskader»</w:t>
      </w:r>
    </w:p>
    <w:p w:rsidRPr="00822F15" w:rsidR="00247831" w:rsidRDefault="00247831" w14:paraId="68017246" w14:textId="77777777">
      <w:pPr>
        <w:ind w:left="708"/>
        <w:jc w:val="both"/>
        <w:rPr>
          <w:sz w:val="18"/>
        </w:rPr>
      </w:pPr>
    </w:p>
    <w:p w:rsidRPr="00822F15" w:rsidR="00247831" w:rsidRDefault="00247831" w14:paraId="3609B4BA" w14:textId="610CDDE4">
      <w:pPr>
        <w:ind w:left="708"/>
        <w:jc w:val="both"/>
        <w:rPr>
          <w:b/>
          <w:bCs/>
          <w:sz w:val="18"/>
          <w:u w:val="single"/>
        </w:rPr>
      </w:pPr>
      <w:r w:rsidRPr="00822F15">
        <w:rPr>
          <w:b/>
          <w:bCs/>
          <w:sz w:val="18"/>
          <w:u w:val="single"/>
        </w:rPr>
        <w:t xml:space="preserve">I Bravida skal det </w:t>
      </w:r>
      <w:r w:rsidRPr="00822F15" w:rsidR="003501F8">
        <w:rPr>
          <w:b/>
          <w:bCs/>
          <w:sz w:val="18"/>
          <w:u w:val="single"/>
        </w:rPr>
        <w:t>til enhver tid</w:t>
      </w:r>
      <w:r w:rsidRPr="00822F15">
        <w:rPr>
          <w:b/>
          <w:bCs/>
          <w:sz w:val="18"/>
          <w:u w:val="single"/>
        </w:rPr>
        <w:t xml:space="preserve"> benyttes</w:t>
      </w:r>
      <w:r w:rsidRPr="00822F15" w:rsidR="008F0FFF">
        <w:rPr>
          <w:b/>
          <w:bCs/>
          <w:sz w:val="18"/>
          <w:u w:val="single"/>
        </w:rPr>
        <w:t xml:space="preserve"> følgende personlig verneutstyr</w:t>
      </w:r>
      <w:r w:rsidRPr="00822F15">
        <w:rPr>
          <w:b/>
          <w:bCs/>
          <w:sz w:val="18"/>
          <w:u w:val="single"/>
        </w:rPr>
        <w:t>:</w:t>
      </w:r>
    </w:p>
    <w:p w:rsidRPr="00822F15" w:rsidR="00247831" w:rsidRDefault="00247831" w14:paraId="43A96021" w14:textId="77777777">
      <w:pPr>
        <w:ind w:left="708"/>
        <w:jc w:val="both"/>
        <w:rPr>
          <w:sz w:val="18"/>
        </w:rPr>
      </w:pPr>
    </w:p>
    <w:p w:rsidRPr="00822F15" w:rsidR="00247831" w:rsidP="003501F8" w:rsidRDefault="003501F8" w14:paraId="601A9BC4" w14:textId="041D8410">
      <w:pPr>
        <w:pStyle w:val="Listeavsnitt"/>
        <w:numPr>
          <w:ilvl w:val="0"/>
          <w:numId w:val="30"/>
        </w:numPr>
        <w:jc w:val="both"/>
        <w:rPr>
          <w:sz w:val="18"/>
        </w:rPr>
      </w:pPr>
      <w:r w:rsidRPr="00822F15">
        <w:rPr>
          <w:sz w:val="18"/>
        </w:rPr>
        <w:t>Vernesko med spikertramp og stålhette</w:t>
      </w:r>
    </w:p>
    <w:p w:rsidRPr="00822F15" w:rsidR="003501F8" w:rsidRDefault="003501F8" w14:paraId="270836C7" w14:textId="77777777">
      <w:pPr>
        <w:ind w:left="708"/>
        <w:jc w:val="both"/>
        <w:rPr>
          <w:sz w:val="18"/>
        </w:rPr>
      </w:pPr>
    </w:p>
    <w:p w:rsidRPr="00822F15" w:rsidR="003501F8" w:rsidP="003501F8" w:rsidRDefault="003501F8" w14:paraId="2CFEBBB0" w14:textId="052CFF9D">
      <w:pPr>
        <w:pStyle w:val="Listeavsnitt"/>
        <w:numPr>
          <w:ilvl w:val="0"/>
          <w:numId w:val="30"/>
        </w:numPr>
        <w:jc w:val="both"/>
        <w:rPr>
          <w:sz w:val="18"/>
        </w:rPr>
      </w:pPr>
      <w:r w:rsidRPr="00822F15">
        <w:rPr>
          <w:sz w:val="18"/>
        </w:rPr>
        <w:t xml:space="preserve">Arbeidstøy tilpasset arbeidsoppgaven </w:t>
      </w:r>
      <w:r w:rsidRPr="00822F15" w:rsidR="008F0FFF">
        <w:rPr>
          <w:sz w:val="18"/>
        </w:rPr>
        <w:t>som skal utføres</w:t>
      </w:r>
    </w:p>
    <w:p w:rsidRPr="00822F15" w:rsidR="003501F8" w:rsidP="003501F8" w:rsidRDefault="003501F8" w14:paraId="5538D7AD" w14:textId="77777777">
      <w:pPr>
        <w:pStyle w:val="Listeavsnitt"/>
        <w:rPr>
          <w:sz w:val="18"/>
        </w:rPr>
      </w:pPr>
    </w:p>
    <w:p w:rsidRPr="00822F15" w:rsidR="003501F8" w:rsidP="15956453" w:rsidRDefault="003501F8" w14:paraId="7B144F73" w14:textId="4869ABFC">
      <w:pPr>
        <w:pStyle w:val="Listeavsnitt"/>
        <w:numPr>
          <w:ilvl w:val="0"/>
          <w:numId w:val="30"/>
        </w:numPr>
        <w:jc w:val="both"/>
        <w:rPr>
          <w:sz w:val="18"/>
          <w:szCs w:val="18"/>
        </w:rPr>
      </w:pPr>
      <w:r w:rsidRPr="15956453">
        <w:rPr>
          <w:sz w:val="18"/>
          <w:szCs w:val="18"/>
        </w:rPr>
        <w:t>Hansker</w:t>
      </w:r>
      <w:r w:rsidRPr="15956453" w:rsidR="008F0FFF">
        <w:rPr>
          <w:sz w:val="18"/>
          <w:szCs w:val="18"/>
        </w:rPr>
        <w:t xml:space="preserve"> </w:t>
      </w:r>
      <w:r w:rsidRPr="15956453" w:rsidR="35DD6E92">
        <w:rPr>
          <w:sz w:val="18"/>
          <w:szCs w:val="18"/>
        </w:rPr>
        <w:t>med minimum kuttklasse C</w:t>
      </w:r>
    </w:p>
    <w:p w:rsidRPr="00822F15" w:rsidR="003501F8" w:rsidRDefault="003501F8" w14:paraId="0DE0C79E" w14:textId="069F58D3">
      <w:pPr>
        <w:ind w:left="708"/>
        <w:jc w:val="both"/>
        <w:rPr>
          <w:sz w:val="18"/>
        </w:rPr>
      </w:pPr>
    </w:p>
    <w:p w:rsidRPr="00822F15" w:rsidR="00B95643" w:rsidRDefault="00B95643" w14:paraId="5AE48A43" w14:textId="77777777">
      <w:pPr>
        <w:pStyle w:val="Topptekst"/>
        <w:tabs>
          <w:tab w:val="clear" w:pos="4536"/>
          <w:tab w:val="clear" w:pos="9072"/>
          <w:tab w:val="left" w:pos="709"/>
          <w:tab w:val="left" w:pos="6460"/>
          <w:tab w:val="left" w:pos="9507"/>
        </w:tabs>
        <w:rPr>
          <w:sz w:val="18"/>
        </w:rPr>
      </w:pPr>
    </w:p>
    <w:p w:rsidRPr="00822F15" w:rsidR="00B95643" w:rsidRDefault="00B95643" w14:paraId="635EFC7D" w14:textId="77777777">
      <w:pPr>
        <w:tabs>
          <w:tab w:val="left" w:pos="709"/>
          <w:tab w:val="left" w:pos="900"/>
          <w:tab w:val="left" w:pos="1260"/>
          <w:tab w:val="left" w:pos="2127"/>
          <w:tab w:val="left" w:pos="7230"/>
        </w:tabs>
        <w:outlineLvl w:val="0"/>
        <w:rPr>
          <w:b/>
          <w:bCs/>
          <w:sz w:val="16"/>
        </w:rPr>
      </w:pPr>
      <w:r w:rsidRPr="00822F15">
        <w:rPr>
          <w:b/>
          <w:bCs/>
          <w:sz w:val="16"/>
        </w:rPr>
        <w:t>8.1</w:t>
      </w:r>
      <w:r w:rsidRPr="00822F15">
        <w:rPr>
          <w:b/>
          <w:bCs/>
          <w:sz w:val="16"/>
        </w:rPr>
        <w:tab/>
      </w:r>
      <w:r w:rsidRPr="00822F15">
        <w:rPr>
          <w:b/>
          <w:bCs/>
          <w:sz w:val="16"/>
        </w:rPr>
        <w:t>Fotvern:</w:t>
      </w:r>
    </w:p>
    <w:p w:rsidRPr="00822F15" w:rsidR="00B95643" w:rsidP="61EDAABC" w:rsidRDefault="00B95643" w14:paraId="18B5EFCA" w14:textId="4A116C7C">
      <w:pPr>
        <w:pStyle w:val="Topptekst"/>
        <w:tabs>
          <w:tab w:val="clear" w:pos="4536"/>
          <w:tab w:val="clear" w:pos="9072"/>
          <w:tab w:val="left" w:pos="709"/>
          <w:tab w:val="left" w:pos="6460"/>
          <w:tab w:val="left" w:pos="9507"/>
        </w:tabs>
        <w:ind w:left="708"/>
        <w:jc w:val="both"/>
        <w:rPr>
          <w:sz w:val="18"/>
          <w:szCs w:val="18"/>
        </w:rPr>
      </w:pPr>
      <w:r w:rsidRPr="00822F15">
        <w:rPr>
          <w:sz w:val="18"/>
        </w:rPr>
        <w:tab/>
      </w:r>
      <w:r w:rsidRPr="61EDAABC" w:rsidR="00B95643">
        <w:rPr>
          <w:sz w:val="18"/>
          <w:szCs w:val="18"/>
        </w:rPr>
        <w:t xml:space="preserve">Vernesko og / eller støvel av godkjent type utlevert av bedriften skal benyttes </w:t>
      </w:r>
      <w:r w:rsidRPr="61EDAABC" w:rsidR="00D62037">
        <w:rPr>
          <w:sz w:val="18"/>
          <w:szCs w:val="18"/>
        </w:rPr>
        <w:t>på alle</w:t>
      </w:r>
      <w:r w:rsidRPr="61EDAABC" w:rsidR="00B95643">
        <w:rPr>
          <w:sz w:val="18"/>
          <w:szCs w:val="18"/>
        </w:rPr>
        <w:t xml:space="preserve"> bygg- og anleggsplasser samt verksteder og lager. Fottøyet skal være utstyrt med </w:t>
      </w:r>
      <w:r w:rsidRPr="61EDAABC" w:rsidR="3339CF55">
        <w:rPr>
          <w:sz w:val="18"/>
          <w:szCs w:val="18"/>
        </w:rPr>
        <w:t xml:space="preserve">vernetupp</w:t>
      </w:r>
      <w:r w:rsidRPr="61EDAABC" w:rsidR="00B95643">
        <w:rPr>
          <w:sz w:val="18"/>
          <w:szCs w:val="18"/>
        </w:rPr>
        <w:t xml:space="preserve">, og skal ha en såle som beskytter mot spikertramp.</w:t>
      </w:r>
    </w:p>
    <w:p w:rsidRPr="00822F15" w:rsidR="003501F8" w:rsidRDefault="003501F8" w14:paraId="02D26D18" w14:textId="77777777">
      <w:pPr>
        <w:pStyle w:val="Topptekst"/>
        <w:tabs>
          <w:tab w:val="clear" w:pos="4536"/>
          <w:tab w:val="clear" w:pos="9072"/>
          <w:tab w:val="left" w:pos="709"/>
          <w:tab w:val="left" w:pos="6460"/>
          <w:tab w:val="left" w:pos="9507"/>
        </w:tabs>
        <w:ind w:left="708"/>
        <w:jc w:val="both"/>
        <w:rPr>
          <w:sz w:val="18"/>
        </w:rPr>
      </w:pPr>
    </w:p>
    <w:p w:rsidRPr="00822F15" w:rsidR="003501F8" w:rsidRDefault="003501F8" w14:paraId="07290D2D" w14:textId="77777777">
      <w:pPr>
        <w:pStyle w:val="Topptekst"/>
        <w:tabs>
          <w:tab w:val="clear" w:pos="4536"/>
          <w:tab w:val="clear" w:pos="9072"/>
          <w:tab w:val="left" w:pos="709"/>
          <w:tab w:val="left" w:pos="6460"/>
          <w:tab w:val="left" w:pos="9507"/>
        </w:tabs>
        <w:ind w:left="708"/>
        <w:jc w:val="both"/>
        <w:rPr>
          <w:sz w:val="18"/>
        </w:rPr>
      </w:pPr>
      <w:r w:rsidRPr="00822F15">
        <w:rPr>
          <w:sz w:val="18"/>
        </w:rPr>
        <w:t xml:space="preserve">Unntak: Medarbeidere kan benytte annet fottøy i Bravida sine egne lokaler. </w:t>
      </w:r>
    </w:p>
    <w:p w:rsidRPr="00822F15" w:rsidR="003501F8" w:rsidP="76BEE8CD" w:rsidRDefault="003501F8" w14:paraId="3F184AED" w14:textId="773B8797">
      <w:pPr>
        <w:pStyle w:val="Topptekst"/>
        <w:tabs>
          <w:tab w:val="clear" w:pos="4536"/>
          <w:tab w:val="clear" w:pos="9072"/>
          <w:tab w:val="left" w:pos="709"/>
          <w:tab w:val="left" w:pos="6460"/>
          <w:tab w:val="left" w:pos="9507"/>
        </w:tabs>
        <w:ind w:left="708"/>
        <w:jc w:val="both"/>
        <w:rPr>
          <w:sz w:val="18"/>
          <w:szCs w:val="18"/>
        </w:rPr>
      </w:pPr>
      <w:r w:rsidRPr="76BEE8CD" w:rsidR="003501F8">
        <w:rPr>
          <w:sz w:val="18"/>
          <w:szCs w:val="18"/>
        </w:rPr>
        <w:t xml:space="preserve">Hvis det skal forgå installasjonsarbeider i egne lokaler skal fottøy med spikertramp og </w:t>
      </w:r>
      <w:r w:rsidRPr="76BEE8CD" w:rsidR="00192FD1">
        <w:rPr>
          <w:sz w:val="18"/>
          <w:szCs w:val="18"/>
        </w:rPr>
        <w:t>vernetupp</w:t>
      </w:r>
      <w:r w:rsidRPr="76BEE8CD" w:rsidR="003501F8">
        <w:rPr>
          <w:sz w:val="18"/>
          <w:szCs w:val="18"/>
        </w:rPr>
        <w:t xml:space="preserve"> benyttes.</w:t>
      </w:r>
    </w:p>
    <w:p w:rsidRPr="00822F15" w:rsidR="00B95643" w:rsidRDefault="00B95643" w14:paraId="156A6281" w14:textId="77777777">
      <w:pPr>
        <w:pStyle w:val="Topptekst"/>
        <w:tabs>
          <w:tab w:val="clear" w:pos="4536"/>
          <w:tab w:val="clear" w:pos="9072"/>
          <w:tab w:val="left" w:pos="709"/>
          <w:tab w:val="left" w:pos="6460"/>
          <w:tab w:val="left" w:pos="9507"/>
        </w:tabs>
        <w:ind w:left="708"/>
        <w:jc w:val="both"/>
        <w:rPr>
          <w:b/>
          <w:sz w:val="18"/>
        </w:rPr>
      </w:pPr>
      <w:r w:rsidRPr="00822F15">
        <w:rPr>
          <w:b/>
          <w:sz w:val="18"/>
        </w:rPr>
        <w:t xml:space="preserve"> </w:t>
      </w:r>
    </w:p>
    <w:p w:rsidRPr="00822F15" w:rsidR="00B95643" w:rsidRDefault="00B95643" w14:paraId="57CB2CE3" w14:textId="77777777">
      <w:pPr>
        <w:tabs>
          <w:tab w:val="left" w:pos="709"/>
          <w:tab w:val="left" w:pos="900"/>
          <w:tab w:val="left" w:pos="1260"/>
          <w:tab w:val="left" w:pos="2127"/>
          <w:tab w:val="left" w:pos="7230"/>
        </w:tabs>
        <w:jc w:val="both"/>
        <w:outlineLvl w:val="0"/>
        <w:rPr>
          <w:b/>
          <w:bCs/>
          <w:sz w:val="16"/>
        </w:rPr>
      </w:pPr>
      <w:r w:rsidRPr="00822F15">
        <w:rPr>
          <w:b/>
          <w:bCs/>
          <w:sz w:val="16"/>
        </w:rPr>
        <w:t>8.2</w:t>
      </w:r>
      <w:r w:rsidRPr="00822F15">
        <w:rPr>
          <w:b/>
          <w:bCs/>
          <w:sz w:val="16"/>
        </w:rPr>
        <w:tab/>
      </w:r>
      <w:r w:rsidRPr="00822F15">
        <w:rPr>
          <w:b/>
          <w:bCs/>
          <w:sz w:val="16"/>
        </w:rPr>
        <w:t>Hjelm:</w:t>
      </w:r>
    </w:p>
    <w:p w:rsidRPr="00822F15" w:rsidR="003501F8" w:rsidRDefault="00B95643" w14:paraId="775D7539" w14:textId="77777777">
      <w:pPr>
        <w:tabs>
          <w:tab w:val="left" w:pos="709"/>
          <w:tab w:val="left" w:pos="900"/>
          <w:tab w:val="left" w:pos="1260"/>
          <w:tab w:val="left" w:pos="2127"/>
          <w:tab w:val="left" w:pos="7230"/>
        </w:tabs>
        <w:ind w:left="708"/>
        <w:jc w:val="both"/>
        <w:rPr>
          <w:sz w:val="18"/>
        </w:rPr>
      </w:pPr>
      <w:r w:rsidRPr="00822F15">
        <w:rPr>
          <w:sz w:val="18"/>
        </w:rPr>
        <w:t>Hjelm av godkjent type utlevert av bedriften skal benyttes på alle byggeplasser. Unntak gjøres kun for kontorbrakker, lager o.l. Kontroller hjelmen før bruk. Innsatsen skal være hel. Bruk ikke en hjelm som har vært utsatt for store påkjenninger og fått sprekker. Hjelmer skal ikke males eller påklistres merker uten tillatelse.</w:t>
      </w:r>
    </w:p>
    <w:p w:rsidR="008F0FFF" w:rsidP="00E613B8" w:rsidRDefault="003501F8" w14:paraId="0D2C620D" w14:textId="790E2888">
      <w:pPr>
        <w:tabs>
          <w:tab w:val="left" w:pos="709"/>
          <w:tab w:val="left" w:pos="900"/>
          <w:tab w:val="left" w:pos="1260"/>
          <w:tab w:val="left" w:pos="2127"/>
          <w:tab w:val="left" w:pos="7230"/>
        </w:tabs>
        <w:ind w:left="708"/>
        <w:jc w:val="both"/>
        <w:rPr>
          <w:b/>
          <w:sz w:val="18"/>
        </w:rPr>
      </w:pPr>
      <w:r w:rsidRPr="00822F15">
        <w:rPr>
          <w:sz w:val="18"/>
        </w:rPr>
        <w:t xml:space="preserve">Ved bruk av hjelm skal </w:t>
      </w:r>
      <w:r w:rsidRPr="00822F15" w:rsidR="008F0FFF">
        <w:rPr>
          <w:sz w:val="18"/>
        </w:rPr>
        <w:t>hakestropp alltid benytte</w:t>
      </w:r>
      <w:r w:rsidR="00E613B8">
        <w:rPr>
          <w:sz w:val="18"/>
        </w:rPr>
        <w:t>s</w:t>
      </w:r>
    </w:p>
    <w:p w:rsidRPr="004527EA" w:rsidR="008F0FFF" w:rsidRDefault="008F0FFF" w14:paraId="54BF6766" w14:textId="77777777">
      <w:pPr>
        <w:tabs>
          <w:tab w:val="left" w:pos="709"/>
          <w:tab w:val="left" w:pos="900"/>
          <w:tab w:val="left" w:pos="1260"/>
          <w:tab w:val="left" w:pos="2127"/>
          <w:tab w:val="left" w:pos="7230"/>
        </w:tabs>
        <w:ind w:left="708"/>
        <w:jc w:val="both"/>
        <w:rPr>
          <w:sz w:val="18"/>
        </w:rPr>
      </w:pPr>
    </w:p>
    <w:p w:rsidRPr="004527EA" w:rsidR="00B95643" w:rsidRDefault="00B95643" w14:paraId="50F40DEB" w14:textId="77777777">
      <w:pPr>
        <w:tabs>
          <w:tab w:val="left" w:pos="709"/>
          <w:tab w:val="left" w:pos="900"/>
          <w:tab w:val="left" w:pos="1260"/>
          <w:tab w:val="left" w:pos="2127"/>
          <w:tab w:val="left" w:pos="7230"/>
        </w:tabs>
        <w:jc w:val="both"/>
        <w:outlineLvl w:val="0"/>
        <w:rPr>
          <w:b/>
          <w:sz w:val="18"/>
        </w:rPr>
      </w:pPr>
    </w:p>
    <w:p w:rsidRPr="004527EA" w:rsidR="00B95643" w:rsidRDefault="00B95643" w14:paraId="552963E8" w14:textId="77777777">
      <w:pPr>
        <w:tabs>
          <w:tab w:val="left" w:pos="709"/>
          <w:tab w:val="left" w:pos="900"/>
          <w:tab w:val="left" w:pos="1260"/>
          <w:tab w:val="left" w:pos="2127"/>
          <w:tab w:val="left" w:pos="7230"/>
        </w:tabs>
        <w:jc w:val="both"/>
        <w:outlineLvl w:val="0"/>
        <w:rPr>
          <w:b/>
          <w:bCs/>
          <w:sz w:val="16"/>
        </w:rPr>
      </w:pPr>
      <w:r w:rsidRPr="004527EA">
        <w:rPr>
          <w:b/>
          <w:bCs/>
          <w:sz w:val="16"/>
        </w:rPr>
        <w:t>8.3</w:t>
      </w:r>
      <w:r w:rsidRPr="004527EA">
        <w:rPr>
          <w:b/>
          <w:bCs/>
          <w:sz w:val="16"/>
        </w:rPr>
        <w:tab/>
      </w:r>
      <w:r w:rsidRPr="004527EA">
        <w:rPr>
          <w:b/>
          <w:bCs/>
          <w:sz w:val="16"/>
        </w:rPr>
        <w:t>Hørselvern:</w:t>
      </w:r>
    </w:p>
    <w:p w:rsidRPr="004527EA" w:rsidR="00B95643" w:rsidRDefault="00B95643" w14:paraId="35705FBC" w14:textId="77777777">
      <w:pPr>
        <w:tabs>
          <w:tab w:val="left" w:pos="709"/>
          <w:tab w:val="left" w:pos="900"/>
          <w:tab w:val="left" w:pos="1260"/>
          <w:tab w:val="left" w:pos="2127"/>
          <w:tab w:val="left" w:pos="7230"/>
        </w:tabs>
        <w:ind w:left="708"/>
        <w:jc w:val="both"/>
        <w:rPr>
          <w:sz w:val="18"/>
        </w:rPr>
      </w:pPr>
      <w:r w:rsidRPr="004527EA">
        <w:rPr>
          <w:sz w:val="18"/>
        </w:rPr>
        <w:t>Støy over 85 db skader hørselen.</w:t>
      </w:r>
    </w:p>
    <w:p w:rsidRPr="004527EA" w:rsidR="00B95643" w:rsidP="00E613B8" w:rsidRDefault="00B95643" w14:paraId="77A52294" w14:textId="3013E21D">
      <w:pPr>
        <w:tabs>
          <w:tab w:val="left" w:pos="709"/>
          <w:tab w:val="left" w:pos="900"/>
          <w:tab w:val="left" w:pos="1260"/>
          <w:tab w:val="left" w:pos="2127"/>
          <w:tab w:val="left" w:pos="7230"/>
        </w:tabs>
        <w:ind w:left="708"/>
        <w:jc w:val="both"/>
        <w:rPr>
          <w:sz w:val="18"/>
        </w:rPr>
      </w:pPr>
      <w:r w:rsidRPr="004527EA">
        <w:rPr>
          <w:sz w:val="18"/>
        </w:rPr>
        <w:t xml:space="preserve">For enklere støybeskyttelse kan det benyttes ørepropper. For sterkere støypåkjenninger eller vedvarende støy på arbeidsstedet skal øreklokker benyttes. Så vel klokker som propper kan du få av din nærmeste leder. På store anlegg skal dette finnes tilgjengelig på arbeidsstedet. </w:t>
      </w:r>
      <w:r w:rsidRPr="004527EA">
        <w:rPr>
          <w:b/>
          <w:sz w:val="18"/>
        </w:rPr>
        <w:tab/>
      </w:r>
    </w:p>
    <w:p w:rsidRPr="004527EA" w:rsidR="00B95643" w:rsidRDefault="00B95643" w14:paraId="13BCBD0C" w14:textId="77777777">
      <w:pPr>
        <w:tabs>
          <w:tab w:val="left" w:pos="709"/>
          <w:tab w:val="left" w:pos="900"/>
          <w:tab w:val="left" w:pos="1260"/>
          <w:tab w:val="left" w:pos="2127"/>
          <w:tab w:val="left" w:pos="7230"/>
        </w:tabs>
        <w:jc w:val="both"/>
        <w:outlineLvl w:val="0"/>
        <w:rPr>
          <w:b/>
          <w:bCs/>
          <w:sz w:val="16"/>
        </w:rPr>
      </w:pPr>
      <w:r w:rsidRPr="004527EA">
        <w:rPr>
          <w:b/>
          <w:bCs/>
          <w:sz w:val="16"/>
        </w:rPr>
        <w:t>8.4</w:t>
      </w:r>
      <w:r w:rsidRPr="004527EA">
        <w:rPr>
          <w:b/>
          <w:bCs/>
          <w:sz w:val="16"/>
        </w:rPr>
        <w:tab/>
      </w:r>
      <w:r w:rsidRPr="004527EA">
        <w:rPr>
          <w:b/>
          <w:bCs/>
          <w:sz w:val="16"/>
        </w:rPr>
        <w:t>Øye- og ansiktsvern:</w:t>
      </w:r>
    </w:p>
    <w:p w:rsidRPr="004527EA" w:rsidR="00B95643" w:rsidRDefault="00B95643" w14:paraId="5F77D0B1" w14:textId="77777777">
      <w:pPr>
        <w:tabs>
          <w:tab w:val="left" w:pos="709"/>
          <w:tab w:val="left" w:pos="900"/>
          <w:tab w:val="left" w:pos="1260"/>
          <w:tab w:val="left" w:pos="2127"/>
          <w:tab w:val="left" w:pos="7230"/>
        </w:tabs>
        <w:ind w:left="708"/>
        <w:jc w:val="both"/>
        <w:rPr>
          <w:sz w:val="18"/>
        </w:rPr>
      </w:pPr>
      <w:r w:rsidRPr="004527EA">
        <w:rPr>
          <w:sz w:val="18"/>
        </w:rPr>
        <w:t xml:space="preserve">Vernebriller er en del av standardutstyret som utleveres til alle ansatte. </w:t>
      </w:r>
    </w:p>
    <w:p w:rsidRPr="004527EA" w:rsidR="00B95643" w:rsidRDefault="00B95643" w14:paraId="6651F1A8" w14:textId="77777777">
      <w:pPr>
        <w:tabs>
          <w:tab w:val="left" w:pos="709"/>
          <w:tab w:val="left" w:pos="900"/>
          <w:tab w:val="left" w:pos="1260"/>
          <w:tab w:val="left" w:pos="2127"/>
          <w:tab w:val="left" w:pos="7230"/>
        </w:tabs>
        <w:ind w:left="708"/>
        <w:jc w:val="both"/>
        <w:rPr>
          <w:sz w:val="18"/>
        </w:rPr>
      </w:pPr>
      <w:r w:rsidRPr="004527EA">
        <w:rPr>
          <w:sz w:val="18"/>
        </w:rPr>
        <w:t>Disse benyttes på anlegg der det er innført generelt brillepåbud, og ellers for normal beskyttelse mot partikler som sand, støv, sprut osv. Ved arbeid med sliping, smergling, kutting med vinkelsliper og boring med søyleboremaskin skal det benyttes vernebriller med kapsler. Slike skal for øvrig være tilgjengelige ved stasjonære søyleboremaskiner og slipe- og smergelskiver.</w:t>
      </w:r>
      <w:r w:rsidRPr="004527EA">
        <w:rPr>
          <w:sz w:val="18"/>
        </w:rPr>
        <w:tab/>
      </w:r>
    </w:p>
    <w:p w:rsidRPr="004527EA" w:rsidR="00B95643" w:rsidRDefault="00B95643" w14:paraId="007DCDA8" w14:textId="77777777">
      <w:pPr>
        <w:tabs>
          <w:tab w:val="left" w:pos="709"/>
          <w:tab w:val="left" w:pos="900"/>
          <w:tab w:val="left" w:pos="1260"/>
          <w:tab w:val="left" w:pos="2127"/>
          <w:tab w:val="left" w:pos="7230"/>
        </w:tabs>
        <w:rPr>
          <w:b/>
          <w:sz w:val="18"/>
        </w:rPr>
      </w:pPr>
    </w:p>
    <w:p w:rsidRPr="004527EA" w:rsidR="00B95643" w:rsidRDefault="00B95643" w14:paraId="79BC64C8" w14:textId="77777777">
      <w:pPr>
        <w:tabs>
          <w:tab w:val="left" w:pos="709"/>
          <w:tab w:val="left" w:pos="900"/>
          <w:tab w:val="left" w:pos="1260"/>
          <w:tab w:val="left" w:pos="2127"/>
          <w:tab w:val="left" w:pos="7230"/>
        </w:tabs>
        <w:outlineLvl w:val="0"/>
        <w:rPr>
          <w:b/>
          <w:bCs/>
          <w:sz w:val="16"/>
        </w:rPr>
      </w:pPr>
      <w:r w:rsidRPr="004527EA">
        <w:rPr>
          <w:b/>
          <w:bCs/>
          <w:sz w:val="16"/>
        </w:rPr>
        <w:t>8.5</w:t>
      </w:r>
      <w:r w:rsidRPr="004527EA">
        <w:rPr>
          <w:b/>
          <w:bCs/>
          <w:sz w:val="16"/>
        </w:rPr>
        <w:tab/>
      </w:r>
      <w:r w:rsidRPr="004527EA">
        <w:rPr>
          <w:b/>
          <w:bCs/>
          <w:sz w:val="16"/>
        </w:rPr>
        <w:t>Knebeskyttere:</w:t>
      </w:r>
    </w:p>
    <w:p w:rsidRPr="004527EA" w:rsidR="00B95643" w:rsidRDefault="00B95643" w14:paraId="75927C7A" w14:textId="77777777">
      <w:pPr>
        <w:pStyle w:val="Topptekst"/>
        <w:tabs>
          <w:tab w:val="clear" w:pos="4536"/>
          <w:tab w:val="clear" w:pos="9072"/>
          <w:tab w:val="left" w:pos="709"/>
          <w:tab w:val="left" w:pos="6460"/>
          <w:tab w:val="left" w:pos="9507"/>
        </w:tabs>
        <w:ind w:left="708"/>
        <w:jc w:val="both"/>
        <w:rPr>
          <w:sz w:val="18"/>
        </w:rPr>
      </w:pPr>
      <w:r w:rsidRPr="004527EA">
        <w:rPr>
          <w:sz w:val="18"/>
        </w:rPr>
        <w:tab/>
      </w:r>
      <w:r w:rsidRPr="004527EA">
        <w:rPr>
          <w:sz w:val="18"/>
        </w:rPr>
        <w:t>Ved arbeid i knestående stilling skal det benyttes knebeskyttere. Slike kan man få utlevert ved behov</w:t>
      </w:r>
    </w:p>
    <w:p w:rsidRPr="004527EA" w:rsidR="00B95643" w:rsidRDefault="00B95643" w14:paraId="450EA2D7" w14:textId="77777777">
      <w:pPr>
        <w:pStyle w:val="Topptekst"/>
        <w:tabs>
          <w:tab w:val="clear" w:pos="4536"/>
          <w:tab w:val="clear" w:pos="9072"/>
          <w:tab w:val="left" w:pos="709"/>
          <w:tab w:val="left" w:pos="6460"/>
          <w:tab w:val="left" w:pos="9507"/>
        </w:tabs>
        <w:ind w:left="708"/>
        <w:jc w:val="both"/>
        <w:rPr>
          <w:sz w:val="18"/>
        </w:rPr>
      </w:pPr>
      <w:r w:rsidRPr="004527EA">
        <w:rPr>
          <w:sz w:val="18"/>
        </w:rPr>
        <w:tab/>
      </w:r>
    </w:p>
    <w:p w:rsidRPr="004527EA" w:rsidR="00B95643" w:rsidRDefault="00B95643" w14:paraId="49CF8268" w14:textId="77777777">
      <w:pPr>
        <w:pStyle w:val="Topptekst"/>
        <w:tabs>
          <w:tab w:val="clear" w:pos="4536"/>
          <w:tab w:val="clear" w:pos="9072"/>
          <w:tab w:val="left" w:pos="709"/>
          <w:tab w:val="left" w:pos="6460"/>
          <w:tab w:val="left" w:pos="9507"/>
        </w:tabs>
        <w:jc w:val="both"/>
        <w:rPr>
          <w:b/>
          <w:bCs/>
          <w:sz w:val="16"/>
        </w:rPr>
      </w:pPr>
      <w:r w:rsidRPr="004527EA">
        <w:rPr>
          <w:b/>
          <w:bCs/>
          <w:sz w:val="16"/>
        </w:rPr>
        <w:t>8.6</w:t>
      </w:r>
      <w:r w:rsidRPr="004527EA">
        <w:rPr>
          <w:b/>
          <w:bCs/>
          <w:sz w:val="16"/>
        </w:rPr>
        <w:tab/>
      </w:r>
      <w:r w:rsidRPr="004527EA">
        <w:rPr>
          <w:b/>
          <w:bCs/>
          <w:sz w:val="16"/>
        </w:rPr>
        <w:t>Sikkerhetsbelte:</w:t>
      </w:r>
    </w:p>
    <w:p w:rsidRPr="00822F15" w:rsidR="00B95643" w:rsidRDefault="00B95643" w14:paraId="6AD3C194" w14:textId="77777777">
      <w:pPr>
        <w:tabs>
          <w:tab w:val="left" w:pos="709"/>
          <w:tab w:val="left" w:pos="900"/>
          <w:tab w:val="left" w:pos="1260"/>
          <w:tab w:val="left" w:pos="2127"/>
          <w:tab w:val="left" w:pos="7230"/>
        </w:tabs>
        <w:ind w:left="708"/>
        <w:jc w:val="both"/>
        <w:rPr>
          <w:sz w:val="18"/>
        </w:rPr>
      </w:pPr>
      <w:r w:rsidRPr="004527EA">
        <w:rPr>
          <w:sz w:val="18"/>
        </w:rPr>
        <w:t xml:space="preserve">Uansett andre sikkerhetstiltak vil en del arbeidsoperasjoner kreve at det benyttes sikkerhetsbelte </w:t>
      </w:r>
      <w:r w:rsidRPr="00822F15">
        <w:rPr>
          <w:sz w:val="18"/>
        </w:rPr>
        <w:t xml:space="preserve">med sele. Dette vil spesielt være i de tilfelle at det kan være fare for fall til lavere nivå.  </w:t>
      </w:r>
    </w:p>
    <w:p w:rsidRPr="00822F15" w:rsidR="00B95643" w:rsidRDefault="00B95643" w14:paraId="3DD355C9" w14:textId="77777777">
      <w:pPr>
        <w:tabs>
          <w:tab w:val="left" w:pos="709"/>
          <w:tab w:val="left" w:pos="900"/>
          <w:tab w:val="left" w:pos="1260"/>
          <w:tab w:val="left" w:pos="2127"/>
          <w:tab w:val="left" w:pos="7230"/>
        </w:tabs>
        <w:jc w:val="both"/>
        <w:outlineLvl w:val="0"/>
        <w:rPr>
          <w:sz w:val="18"/>
        </w:rPr>
      </w:pPr>
    </w:p>
    <w:p w:rsidRPr="00822F15" w:rsidR="001F6915" w:rsidP="008F0FFF" w:rsidRDefault="00B95643" w14:paraId="46DA9AC0" w14:textId="06FF2C91">
      <w:pPr>
        <w:tabs>
          <w:tab w:val="left" w:pos="709"/>
          <w:tab w:val="left" w:pos="900"/>
          <w:tab w:val="left" w:pos="1260"/>
          <w:tab w:val="left" w:pos="2127"/>
          <w:tab w:val="left" w:pos="7230"/>
        </w:tabs>
        <w:ind w:left="680" w:hanging="680"/>
        <w:jc w:val="both"/>
        <w:outlineLvl w:val="0"/>
        <w:rPr>
          <w:sz w:val="18"/>
        </w:rPr>
      </w:pPr>
      <w:r w:rsidRPr="00822F15">
        <w:rPr>
          <w:b/>
          <w:bCs/>
          <w:sz w:val="16"/>
        </w:rPr>
        <w:t>8.7</w:t>
      </w:r>
      <w:r w:rsidRPr="00822F15">
        <w:rPr>
          <w:b/>
          <w:bCs/>
          <w:sz w:val="16"/>
        </w:rPr>
        <w:tab/>
      </w:r>
      <w:r w:rsidRPr="00822F15">
        <w:rPr>
          <w:b/>
          <w:bCs/>
          <w:sz w:val="16"/>
        </w:rPr>
        <w:t>Hansker:</w:t>
      </w:r>
      <w:r w:rsidRPr="00822F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1F6915">
        <w:rPr>
          <w:sz w:val="18"/>
        </w:rPr>
        <w:tab/>
      </w:r>
      <w:r w:rsidRPr="00822F15" w:rsidR="008F0FFF">
        <w:rPr>
          <w:sz w:val="18"/>
        </w:rPr>
        <w:t>Beskyttelsehansker skal som standard alltid benyttes. Typen av hansker må tilpasses arbeidsoppgaven men skal som minimum alltid:</w:t>
      </w:r>
    </w:p>
    <w:p w:rsidRPr="00822F15" w:rsidR="001F6915" w:rsidP="15956453" w:rsidRDefault="008F0FFF" w14:paraId="75E49A19" w14:textId="198F62DB">
      <w:pPr>
        <w:pStyle w:val="Listeavsnitt"/>
        <w:numPr>
          <w:ilvl w:val="0"/>
          <w:numId w:val="28"/>
        </w:numPr>
        <w:tabs>
          <w:tab w:val="clear" w:pos="720"/>
          <w:tab w:val="left" w:pos="709"/>
          <w:tab w:val="left" w:pos="900"/>
          <w:tab w:val="left" w:pos="1260"/>
          <w:tab w:val="left" w:pos="2127"/>
          <w:tab w:val="left" w:pos="7230"/>
        </w:tabs>
        <w:jc w:val="both"/>
        <w:outlineLvl w:val="0"/>
        <w:rPr>
          <w:sz w:val="18"/>
          <w:szCs w:val="18"/>
        </w:rPr>
      </w:pPr>
      <w:r w:rsidRPr="15956453">
        <w:rPr>
          <w:sz w:val="18"/>
          <w:szCs w:val="18"/>
        </w:rPr>
        <w:t xml:space="preserve">Oppfylle </w:t>
      </w:r>
      <w:r w:rsidRPr="15956453" w:rsidR="001F6915">
        <w:rPr>
          <w:sz w:val="18"/>
          <w:szCs w:val="18"/>
        </w:rPr>
        <w:t xml:space="preserve">kuttskadeklasse </w:t>
      </w:r>
      <w:r w:rsidRPr="15956453" w:rsidR="25EDA1FB">
        <w:rPr>
          <w:sz w:val="18"/>
          <w:szCs w:val="18"/>
        </w:rPr>
        <w:t>4</w:t>
      </w:r>
      <w:r w:rsidRPr="15956453" w:rsidR="001F6915">
        <w:rPr>
          <w:sz w:val="18"/>
          <w:szCs w:val="18"/>
        </w:rPr>
        <w:t xml:space="preserve"> til 5</w:t>
      </w:r>
      <w:r w:rsidRPr="15956453">
        <w:rPr>
          <w:sz w:val="18"/>
          <w:szCs w:val="18"/>
        </w:rPr>
        <w:t xml:space="preserve"> eller C til F</w:t>
      </w:r>
    </w:p>
    <w:p w:rsidRPr="00822F15" w:rsidR="001F6915" w:rsidP="001F6915" w:rsidRDefault="001F6915" w14:paraId="6AFC2314" w14:textId="77777777">
      <w:pPr>
        <w:numPr>
          <w:ilvl w:val="0"/>
          <w:numId w:val="28"/>
        </w:numPr>
        <w:spacing w:before="100" w:beforeAutospacing="1" w:after="100" w:afterAutospacing="1"/>
        <w:rPr>
          <w:sz w:val="18"/>
        </w:rPr>
      </w:pPr>
      <w:r w:rsidRPr="00822F15">
        <w:rPr>
          <w:sz w:val="18"/>
        </w:rPr>
        <w:t xml:space="preserve">I visse tilfeller kan det være mulig å ikke benytte hansker. Dette er f.eks. dersom </w:t>
      </w:r>
    </w:p>
    <w:p w:rsidRPr="00822F15" w:rsidR="001F6915" w:rsidP="001F6915" w:rsidRDefault="001F6915" w14:paraId="34CA9172" w14:textId="77777777">
      <w:pPr>
        <w:numPr>
          <w:ilvl w:val="1"/>
          <w:numId w:val="28"/>
        </w:numPr>
        <w:spacing w:before="100" w:beforeAutospacing="1" w:after="100" w:afterAutospacing="1"/>
        <w:rPr>
          <w:sz w:val="18"/>
        </w:rPr>
      </w:pPr>
      <w:r w:rsidRPr="00822F15">
        <w:rPr>
          <w:sz w:val="18"/>
        </w:rPr>
        <w:t>hanskene ikke vil gi noen beskyttelse</w:t>
      </w:r>
    </w:p>
    <w:p w:rsidRPr="00822F15" w:rsidR="001F6915" w:rsidP="001F6915" w:rsidRDefault="001F6915" w14:paraId="393E323C" w14:textId="77777777">
      <w:pPr>
        <w:numPr>
          <w:ilvl w:val="1"/>
          <w:numId w:val="28"/>
        </w:numPr>
        <w:spacing w:before="100" w:beforeAutospacing="1" w:after="100" w:afterAutospacing="1"/>
        <w:rPr>
          <w:sz w:val="18"/>
        </w:rPr>
      </w:pPr>
      <w:r w:rsidRPr="00822F15">
        <w:rPr>
          <w:sz w:val="18"/>
        </w:rPr>
        <w:t>hanskene gjør arbeidsoppgaven umulig å utføre med hansker på</w:t>
      </w:r>
    </w:p>
    <w:p w:rsidRPr="001F6915" w:rsidR="001F6915" w:rsidP="001F6915" w:rsidRDefault="001F6915" w14:paraId="45FCAC47" w14:textId="77777777">
      <w:pPr>
        <w:numPr>
          <w:ilvl w:val="1"/>
          <w:numId w:val="28"/>
        </w:numPr>
        <w:spacing w:before="100" w:beforeAutospacing="1" w:after="100" w:afterAutospacing="1"/>
        <w:rPr>
          <w:sz w:val="18"/>
        </w:rPr>
      </w:pPr>
      <w:r w:rsidRPr="00822F15">
        <w:rPr>
          <w:sz w:val="18"/>
        </w:rPr>
        <w:t>det ikke finnes noen risiko</w:t>
      </w:r>
      <w:r w:rsidRPr="001F6915">
        <w:rPr>
          <w:sz w:val="18"/>
        </w:rPr>
        <w:t xml:space="preserve"> for å skade seg når vi ikke har på hansker</w:t>
      </w:r>
    </w:p>
    <w:p w:rsidRPr="001F6915" w:rsidR="001F6915" w:rsidP="00E613B8" w:rsidRDefault="001F6915" w14:paraId="150023A2" w14:textId="0C7025FA">
      <w:pPr>
        <w:spacing w:before="100" w:beforeAutospacing="1" w:after="225"/>
        <w:ind w:left="680" w:firstLine="4"/>
        <w:rPr>
          <w:sz w:val="18"/>
        </w:rPr>
      </w:pPr>
      <w:r w:rsidRPr="001F6915">
        <w:rPr>
          <w:sz w:val="18"/>
        </w:rPr>
        <w:t xml:space="preserve">Slike tilfeller skal alltid dokumenteres i en risikovurdering / SJA (sikker jobb analyse). Bruk alltid </w:t>
      </w:r>
      <w:r>
        <w:rPr>
          <w:sz w:val="18"/>
        </w:rPr>
        <w:tab/>
      </w:r>
      <w:r>
        <w:rPr>
          <w:sz w:val="18"/>
        </w:rPr>
        <w:tab/>
      </w:r>
      <w:r>
        <w:rPr>
          <w:sz w:val="18"/>
        </w:rPr>
        <w:tab/>
      </w:r>
      <w:r>
        <w:rPr>
          <w:sz w:val="18"/>
        </w:rPr>
        <w:tab/>
      </w:r>
      <w:r w:rsidRPr="001F6915">
        <w:rPr>
          <w:sz w:val="18"/>
        </w:rPr>
        <w:t>«STOPP et halvt» -metoden før du starter arbeidet.</w:t>
      </w:r>
    </w:p>
    <w:p w:rsidRPr="004527EA" w:rsidR="00B95643" w:rsidP="001F6915" w:rsidRDefault="00B95643" w14:paraId="299858B4" w14:textId="77777777">
      <w:pPr>
        <w:pStyle w:val="Topptekst"/>
        <w:tabs>
          <w:tab w:val="clear" w:pos="4536"/>
          <w:tab w:val="clear" w:pos="9072"/>
          <w:tab w:val="left" w:pos="709"/>
          <w:tab w:val="left" w:pos="6460"/>
          <w:tab w:val="left" w:pos="9507"/>
        </w:tabs>
        <w:ind w:left="708"/>
        <w:jc w:val="both"/>
        <w:rPr>
          <w:sz w:val="18"/>
        </w:rPr>
      </w:pPr>
      <w:r w:rsidRPr="004527EA">
        <w:rPr>
          <w:sz w:val="18"/>
        </w:rPr>
        <w:t>For arbeid under spenning (AUS) henvises det til egen instruks.</w:t>
      </w:r>
    </w:p>
    <w:p w:rsidRPr="004527EA" w:rsidR="00B95643" w:rsidP="001F6915" w:rsidRDefault="00B95643" w14:paraId="1A81F0B1" w14:textId="77777777">
      <w:pPr>
        <w:pStyle w:val="Topptekst"/>
        <w:tabs>
          <w:tab w:val="clear" w:pos="4536"/>
          <w:tab w:val="clear" w:pos="9072"/>
          <w:tab w:val="left" w:pos="709"/>
          <w:tab w:val="left" w:pos="6460"/>
          <w:tab w:val="left" w:pos="9507"/>
        </w:tabs>
        <w:jc w:val="both"/>
        <w:rPr>
          <w:sz w:val="18"/>
        </w:rPr>
      </w:pPr>
      <w:r w:rsidRPr="004527EA">
        <w:rPr>
          <w:sz w:val="18"/>
        </w:rPr>
        <w:tab/>
      </w:r>
    </w:p>
    <w:p w:rsidRPr="004527EA" w:rsidR="00B95643" w:rsidRDefault="00B95643" w14:paraId="7DEBA1E0" w14:textId="77777777">
      <w:pPr>
        <w:tabs>
          <w:tab w:val="left" w:pos="709"/>
          <w:tab w:val="left" w:pos="900"/>
          <w:tab w:val="left" w:pos="1260"/>
          <w:tab w:val="left" w:pos="2127"/>
          <w:tab w:val="left" w:pos="7230"/>
        </w:tabs>
        <w:jc w:val="both"/>
        <w:outlineLvl w:val="0"/>
        <w:rPr>
          <w:b/>
          <w:bCs/>
          <w:sz w:val="16"/>
        </w:rPr>
      </w:pPr>
      <w:r w:rsidRPr="004527EA">
        <w:rPr>
          <w:b/>
          <w:bCs/>
          <w:sz w:val="16"/>
        </w:rPr>
        <w:t>8.8</w:t>
      </w:r>
      <w:r w:rsidRPr="004527EA">
        <w:rPr>
          <w:b/>
          <w:bCs/>
          <w:sz w:val="16"/>
        </w:rPr>
        <w:tab/>
      </w:r>
      <w:r w:rsidRPr="004527EA">
        <w:rPr>
          <w:b/>
          <w:bCs/>
          <w:sz w:val="16"/>
        </w:rPr>
        <w:t>Åndedrettsvern:</w:t>
      </w:r>
    </w:p>
    <w:p w:rsidRPr="004527EA" w:rsidR="00B95643" w:rsidRDefault="00B95643" w14:paraId="28F0987E" w14:textId="77777777">
      <w:pPr>
        <w:tabs>
          <w:tab w:val="left" w:pos="709"/>
          <w:tab w:val="left" w:pos="900"/>
          <w:tab w:val="left" w:pos="1260"/>
          <w:tab w:val="left" w:pos="2127"/>
          <w:tab w:val="left" w:pos="7230"/>
        </w:tabs>
        <w:ind w:left="708"/>
        <w:jc w:val="both"/>
        <w:rPr>
          <w:sz w:val="18"/>
        </w:rPr>
      </w:pPr>
      <w:r w:rsidRPr="004527EA">
        <w:rPr>
          <w:sz w:val="18"/>
        </w:rPr>
        <w:t>For å oppnå tilstrekkelig beskyttelse mot diverse støv, røyk, gasser og damper må det i en del tilfelle benyttes et egnet åndedrettsvern. Av åndedrettsvern finnes en rekke typer som er spesialtilpasset de forskjellige forhold, og det er derfor viktig at riktig type benyttes. Risikovurdering i forkant av jobb med prosjektleder avgjør type og behov.</w:t>
      </w:r>
    </w:p>
    <w:p w:rsidRPr="004527EA" w:rsidR="00B95643" w:rsidRDefault="00B95643" w14:paraId="2EA94112" w14:textId="77777777">
      <w:pPr>
        <w:tabs>
          <w:tab w:val="left" w:pos="709"/>
          <w:tab w:val="left" w:pos="900"/>
          <w:tab w:val="left" w:pos="1260"/>
          <w:tab w:val="left" w:pos="2127"/>
          <w:tab w:val="left" w:pos="7230"/>
        </w:tabs>
        <w:ind w:left="708"/>
        <w:jc w:val="both"/>
        <w:rPr>
          <w:sz w:val="18"/>
        </w:rPr>
      </w:pPr>
      <w:r w:rsidRPr="004527EA">
        <w:rPr>
          <w:sz w:val="18"/>
        </w:rPr>
        <w:t>Åndedrettsvern skal være av godkjent type (CE-merket).</w:t>
      </w:r>
    </w:p>
    <w:p w:rsidRPr="004527EA" w:rsidR="00B95643" w:rsidRDefault="00B95643" w14:paraId="20876B09" w14:textId="77777777">
      <w:pPr>
        <w:tabs>
          <w:tab w:val="left" w:pos="709"/>
          <w:tab w:val="left" w:pos="900"/>
          <w:tab w:val="left" w:pos="1260"/>
          <w:tab w:val="left" w:pos="2127"/>
          <w:tab w:val="left" w:pos="5760"/>
          <w:tab w:val="right" w:pos="7920"/>
        </w:tabs>
        <w:jc w:val="both"/>
        <w:rPr>
          <w:b/>
          <w:sz w:val="18"/>
        </w:rPr>
      </w:pPr>
      <w:r w:rsidRPr="004527EA">
        <w:rPr>
          <w:sz w:val="18"/>
        </w:rPr>
        <w:tab/>
      </w:r>
      <w:r w:rsidRPr="004527EA">
        <w:rPr>
          <w:sz w:val="18"/>
        </w:rPr>
        <w:t xml:space="preserve"> </w:t>
      </w:r>
      <w:r w:rsidRPr="004527EA">
        <w:rPr>
          <w:sz w:val="18"/>
        </w:rPr>
        <w:tab/>
      </w:r>
    </w:p>
    <w:p w:rsidRPr="004527EA" w:rsidR="00B95643" w:rsidRDefault="00B95643" w14:paraId="016BEF90" w14:textId="77777777">
      <w:pPr>
        <w:numPr>
          <w:ilvl w:val="1"/>
          <w:numId w:val="13"/>
        </w:numPr>
        <w:tabs>
          <w:tab w:val="left" w:pos="900"/>
          <w:tab w:val="left" w:pos="1260"/>
          <w:tab w:val="left" w:pos="2127"/>
          <w:tab w:val="left" w:pos="5760"/>
          <w:tab w:val="right" w:pos="7920"/>
        </w:tabs>
        <w:outlineLvl w:val="0"/>
        <w:rPr>
          <w:b/>
          <w:bCs/>
          <w:sz w:val="16"/>
        </w:rPr>
      </w:pPr>
      <w:r w:rsidRPr="004527EA">
        <w:rPr>
          <w:b/>
          <w:bCs/>
          <w:sz w:val="16"/>
        </w:rPr>
        <w:t>Arbeidsklær:</w:t>
      </w:r>
    </w:p>
    <w:p w:rsidRPr="004527EA" w:rsidR="00B50678" w:rsidP="7065E570" w:rsidRDefault="00B50678" w14:paraId="108FC47F" w14:textId="0B2D996B">
      <w:pPr>
        <w:pStyle w:val="Listeavsnitt"/>
        <w:ind w:left="705"/>
        <w:rPr>
          <w:sz w:val="18"/>
          <w:szCs w:val="18"/>
        </w:rPr>
      </w:pPr>
      <w:r w:rsidRPr="7065E570">
        <w:rPr>
          <w:sz w:val="18"/>
          <w:szCs w:val="18"/>
        </w:rPr>
        <w:t>Selskapet har sitt eget Bravida-sortiment av arbeidstøy, og ved behov for arbeidstøy skal det velges fra dette sortimentet. For produksjonspersonell gjelder generelt lange ermer og lange ben. Syntetiske stoffer skal så langt som mulig unngås inntil kroppen på grunn av risikoen for brannskader. Synlighetstøy skal benyttes på prosjekter der dette kreves, og dessuten alltid på arbeid ved trafikkert vei. Valg av tøy skal tilpasses prosjektet, arbeidsoppgaven som skal utføres, risiko og værforhold. Det kreves skriftlig tillatelse (risikovurdering) fra linjeleder for bruk av korte ermer (eks. T-skjorter)</w:t>
      </w:r>
      <w:r w:rsidRPr="7065E570" w:rsidR="10D13790">
        <w:rPr>
          <w:sz w:val="18"/>
          <w:szCs w:val="18"/>
        </w:rPr>
        <w:t xml:space="preserve"> og ved bruk av piratbukser</w:t>
      </w:r>
      <w:r w:rsidRPr="7065E570">
        <w:rPr>
          <w:sz w:val="18"/>
          <w:szCs w:val="18"/>
        </w:rPr>
        <w:t>, og risikoen må da være så lav at lange ermer</w:t>
      </w:r>
      <w:r w:rsidRPr="7065E570" w:rsidR="5A0442D0">
        <w:rPr>
          <w:sz w:val="18"/>
          <w:szCs w:val="18"/>
        </w:rPr>
        <w:t xml:space="preserve"> / lange ben</w:t>
      </w:r>
      <w:r w:rsidRPr="7065E570">
        <w:rPr>
          <w:sz w:val="18"/>
          <w:szCs w:val="18"/>
        </w:rPr>
        <w:t xml:space="preserve"> ikke er nødvendig.</w:t>
      </w:r>
    </w:p>
    <w:p w:rsidRPr="004527EA" w:rsidR="00B50678" w:rsidP="00B50678" w:rsidRDefault="00B50678" w14:paraId="1683E474" w14:textId="77777777">
      <w:pPr>
        <w:pStyle w:val="Listeavsnitt"/>
        <w:ind w:left="705"/>
        <w:rPr>
          <w:sz w:val="18"/>
        </w:rPr>
      </w:pPr>
      <w:r w:rsidRPr="004527EA">
        <w:rPr>
          <w:sz w:val="18"/>
        </w:rPr>
        <w:t>Shorts og lignende er ikke en del av Bravida-sortimentet. Tøyet som selskapet tilbyr skal holdes i god stand, og det er ikke lov å skrive på tøyet.</w:t>
      </w:r>
    </w:p>
    <w:p w:rsidRPr="004527EA" w:rsidR="00B50678" w:rsidP="00B50678" w:rsidRDefault="00B50678" w14:paraId="717AAFBA" w14:textId="77777777">
      <w:pPr>
        <w:pStyle w:val="Listeavsnitt"/>
        <w:ind w:left="705"/>
        <w:rPr>
          <w:sz w:val="18"/>
        </w:rPr>
      </w:pPr>
    </w:p>
    <w:p w:rsidR="00B95643" w:rsidP="00E613B8" w:rsidRDefault="00B50678" w14:paraId="56EE48EE" w14:textId="133C5406">
      <w:pPr>
        <w:pStyle w:val="Listeavsnitt"/>
        <w:ind w:left="705"/>
        <w:rPr>
          <w:sz w:val="18"/>
        </w:rPr>
      </w:pPr>
      <w:r w:rsidRPr="004527EA">
        <w:rPr>
          <w:sz w:val="18"/>
        </w:rPr>
        <w:t>Alt tøy som benyttes i forbindelse med arbeid (også administrative tjenester) skal være representativt for Bravida og våre verdier (helt, rent og ikke ha støtende meldinger eller symboler). Det er heller ikke tillatt å bruke klær eller tilbehør med politiske budskap i forbindelse med arbeid.</w:t>
      </w:r>
    </w:p>
    <w:p w:rsidRPr="004527EA" w:rsidR="009A7012" w:rsidRDefault="009A7012" w14:paraId="2E3CAF4B" w14:textId="77777777">
      <w:pPr>
        <w:jc w:val="both"/>
        <w:rPr>
          <w:sz w:val="18"/>
        </w:rPr>
      </w:pPr>
    </w:p>
    <w:p w:rsidRPr="004527EA" w:rsidR="00B95643" w:rsidRDefault="00B95643" w14:paraId="54EA3C23" w14:textId="77777777">
      <w:pPr>
        <w:jc w:val="both"/>
        <w:rPr>
          <w:b/>
          <w:bCs/>
          <w:sz w:val="16"/>
        </w:rPr>
      </w:pPr>
      <w:r w:rsidRPr="004527EA">
        <w:rPr>
          <w:b/>
          <w:bCs/>
          <w:sz w:val="16"/>
        </w:rPr>
        <w:t>8.10</w:t>
      </w:r>
      <w:r w:rsidRPr="004527EA">
        <w:rPr>
          <w:b/>
          <w:bCs/>
          <w:sz w:val="16"/>
        </w:rPr>
        <w:tab/>
      </w:r>
      <w:r w:rsidRPr="004527EA">
        <w:rPr>
          <w:b/>
          <w:bCs/>
          <w:sz w:val="16"/>
        </w:rPr>
        <w:tab/>
      </w:r>
      <w:r w:rsidRPr="004527EA">
        <w:rPr>
          <w:b/>
          <w:bCs/>
          <w:sz w:val="16"/>
        </w:rPr>
        <w:t>Krav til bruk:</w:t>
      </w:r>
    </w:p>
    <w:p w:rsidRPr="004527EA" w:rsidR="00B95643" w:rsidRDefault="00B95643" w14:paraId="23371D5B" w14:textId="77777777">
      <w:pPr>
        <w:ind w:left="708"/>
        <w:jc w:val="both"/>
        <w:rPr>
          <w:sz w:val="18"/>
        </w:rPr>
      </w:pPr>
      <w:r w:rsidRPr="004527EA">
        <w:rPr>
          <w:sz w:val="18"/>
        </w:rPr>
        <w:t>Personlig verneutstyr skal benyttes. Du må i tillegg rette deg etter de sikkerhetsbestemmelser som gjelder på arbeidsstedet når du oppholder deg hos andre, der Bravida er u</w:t>
      </w:r>
      <w:r w:rsidRPr="004527EA" w:rsidR="00DA6A8A">
        <w:rPr>
          <w:sz w:val="18"/>
        </w:rPr>
        <w:t>nderleverandør eller samarbeids</w:t>
      </w:r>
      <w:r w:rsidRPr="004527EA">
        <w:rPr>
          <w:sz w:val="18"/>
        </w:rPr>
        <w:t>partner.</w:t>
      </w:r>
    </w:p>
    <w:p w:rsidRPr="004527EA" w:rsidR="00B95643" w:rsidRDefault="00B95643" w14:paraId="2908EB2C" w14:textId="77777777">
      <w:pPr>
        <w:jc w:val="both"/>
        <w:rPr>
          <w:sz w:val="18"/>
        </w:rPr>
      </w:pPr>
    </w:p>
    <w:p w:rsidRPr="004527EA" w:rsidR="00B95643" w:rsidRDefault="00B95643" w14:paraId="1AFDA02D" w14:textId="77777777">
      <w:pPr>
        <w:jc w:val="both"/>
        <w:rPr>
          <w:b/>
          <w:bCs/>
          <w:sz w:val="16"/>
        </w:rPr>
      </w:pPr>
      <w:r w:rsidRPr="004527EA">
        <w:rPr>
          <w:b/>
          <w:bCs/>
          <w:sz w:val="16"/>
        </w:rPr>
        <w:t>8.11</w:t>
      </w:r>
      <w:r w:rsidRPr="004527EA">
        <w:rPr>
          <w:b/>
          <w:bCs/>
          <w:sz w:val="16"/>
        </w:rPr>
        <w:tab/>
      </w:r>
      <w:r w:rsidRPr="004527EA">
        <w:rPr>
          <w:b/>
          <w:bCs/>
          <w:sz w:val="16"/>
        </w:rPr>
        <w:tab/>
      </w:r>
      <w:r w:rsidRPr="004527EA">
        <w:rPr>
          <w:b/>
          <w:bCs/>
          <w:sz w:val="16"/>
        </w:rPr>
        <w:t>Krav til kontroll:</w:t>
      </w:r>
    </w:p>
    <w:p w:rsidRPr="004527EA" w:rsidR="00B95643" w:rsidRDefault="00B95643" w14:paraId="208AB459" w14:textId="77777777">
      <w:pPr>
        <w:ind w:left="705"/>
        <w:jc w:val="both"/>
        <w:rPr>
          <w:sz w:val="18"/>
        </w:rPr>
      </w:pPr>
      <w:r w:rsidRPr="004527EA">
        <w:rPr>
          <w:sz w:val="18"/>
        </w:rPr>
        <w:t>Verneut</w:t>
      </w:r>
      <w:r w:rsidRPr="004527EA" w:rsidR="00DD4E43">
        <w:rPr>
          <w:sz w:val="18"/>
        </w:rPr>
        <w:t xml:space="preserve">styr som AUS-verktøy, </w:t>
      </w:r>
      <w:r w:rsidRPr="004527EA" w:rsidR="00DA6A8A">
        <w:rPr>
          <w:sz w:val="18"/>
        </w:rPr>
        <w:t>sikkerhets</w:t>
      </w:r>
      <w:r w:rsidRPr="004527EA">
        <w:rPr>
          <w:sz w:val="18"/>
        </w:rPr>
        <w:t>seler etc. er underlagt kontroll i henhold til lovbestemmelsene. Som bruker skal du i tillegg utføre en jevnlig egenkontroll på utstyret for å sikre at dette ikke har blitt utsatt for mekaniske påvirkninger.</w:t>
      </w:r>
    </w:p>
    <w:p w:rsidRPr="004527EA" w:rsidR="00B95643" w:rsidRDefault="00B95643" w14:paraId="10146664" w14:textId="77777777">
      <w:pPr>
        <w:jc w:val="both"/>
        <w:rPr>
          <w:iCs/>
          <w:sz w:val="18"/>
          <w:u w:val="single"/>
        </w:rPr>
      </w:pPr>
      <w:r w:rsidRPr="004527EA">
        <w:rPr>
          <w:sz w:val="18"/>
        </w:rPr>
        <w:tab/>
      </w:r>
      <w:r w:rsidRPr="004527EA">
        <w:rPr>
          <w:sz w:val="18"/>
          <w:u w:val="single"/>
        </w:rPr>
        <w:t xml:space="preserve"> </w:t>
      </w:r>
    </w:p>
    <w:p w:rsidRPr="004527EA" w:rsidR="00B95643" w:rsidP="00BA220B" w:rsidRDefault="00B95643" w14:paraId="6DBFD76C" w14:textId="77777777">
      <w:pPr>
        <w:pStyle w:val="Overskrift7"/>
        <w:numPr>
          <w:ilvl w:val="0"/>
          <w:numId w:val="13"/>
        </w:numPr>
        <w:rPr>
          <w:sz w:val="20"/>
        </w:rPr>
      </w:pPr>
      <w:r w:rsidRPr="004527EA">
        <w:rPr>
          <w:sz w:val="20"/>
        </w:rPr>
        <w:t xml:space="preserve">Forholdsregler ved spesielle </w:t>
      </w:r>
      <w:r w:rsidRPr="004527EA" w:rsidR="009071F1">
        <w:rPr>
          <w:sz w:val="20"/>
        </w:rPr>
        <w:t>arbeidsoperasjoner</w:t>
      </w:r>
    </w:p>
    <w:p w:rsidRPr="004527EA" w:rsidR="00E17F63" w:rsidRDefault="00E17F63" w14:paraId="00DFB1B3" w14:textId="77777777">
      <w:pPr>
        <w:ind w:left="705"/>
        <w:jc w:val="both"/>
        <w:rPr>
          <w:i/>
          <w:sz w:val="18"/>
        </w:rPr>
      </w:pPr>
      <w:r w:rsidRPr="004527EA">
        <w:rPr>
          <w:i/>
          <w:sz w:val="18"/>
        </w:rPr>
        <w:t>Arbeidsutstyr som benyttes skal alltid bare benyttes til de operasjoner de er beregnet for. Det er ikke tillatt å modifisere eller endre på arbeidsutstyr slik at de ikke lengre følger den tilhørende brukerveiledningen. Alt utstyr skal følge angitt vedlikeholds- og kontrollplan og alltid være rengjort</w:t>
      </w:r>
      <w:r w:rsidRPr="004527EA" w:rsidR="004527EA">
        <w:rPr>
          <w:i/>
          <w:sz w:val="18"/>
        </w:rPr>
        <w:t xml:space="preserve">, klart for bruk og </w:t>
      </w:r>
      <w:r w:rsidRPr="004527EA">
        <w:rPr>
          <w:i/>
          <w:sz w:val="18"/>
        </w:rPr>
        <w:t>i god stand</w:t>
      </w:r>
      <w:r w:rsidRPr="004527EA" w:rsidR="004527EA">
        <w:rPr>
          <w:i/>
          <w:sz w:val="18"/>
        </w:rPr>
        <w:t>.</w:t>
      </w:r>
      <w:r w:rsidR="004527EA">
        <w:rPr>
          <w:i/>
          <w:sz w:val="18"/>
        </w:rPr>
        <w:t xml:space="preserve"> Bruker-manualer/veiledninger/instrukser skal alltid være tilgjengelige for de ansatte. Leder skal på oppfordring fremskaffe dette før utstyr tas i bruk.</w:t>
      </w:r>
      <w:r w:rsidR="00C87596">
        <w:rPr>
          <w:i/>
          <w:sz w:val="18"/>
        </w:rPr>
        <w:t xml:space="preserve"> Dersom arbeidsutstyret krever opplæring, sertifikat etc. for bruk, skal dette gjennomføres før det tas i bruk.</w:t>
      </w:r>
    </w:p>
    <w:p w:rsidRPr="004527EA" w:rsidR="00B95643" w:rsidRDefault="00B95643" w14:paraId="1D97F235" w14:textId="77777777">
      <w:pPr>
        <w:ind w:left="705"/>
        <w:jc w:val="both"/>
        <w:rPr>
          <w:sz w:val="18"/>
        </w:rPr>
      </w:pPr>
      <w:r w:rsidRPr="004527EA">
        <w:rPr>
          <w:sz w:val="18"/>
        </w:rPr>
        <w:t>En del forhold i vårt daglige arbeid på byggeplasser medfører sæ</w:t>
      </w:r>
      <w:r w:rsidRPr="004527EA" w:rsidR="001C231F">
        <w:rPr>
          <w:sz w:val="18"/>
        </w:rPr>
        <w:t>r</w:t>
      </w:r>
      <w:r w:rsidRPr="004527EA">
        <w:rPr>
          <w:sz w:val="18"/>
        </w:rPr>
        <w:t>skilt oppmerksomhet. Dette kan være:</w:t>
      </w:r>
    </w:p>
    <w:p w:rsidRPr="004527EA" w:rsidR="00B95643" w:rsidRDefault="00B95643" w14:paraId="121FD38A" w14:textId="77777777">
      <w:pPr>
        <w:pStyle w:val="Topptekst"/>
        <w:tabs>
          <w:tab w:val="clear" w:pos="4536"/>
          <w:tab w:val="clear" w:pos="9072"/>
          <w:tab w:val="left" w:pos="709"/>
          <w:tab w:val="left" w:pos="6460"/>
          <w:tab w:val="left" w:pos="9507"/>
        </w:tabs>
        <w:rPr>
          <w:sz w:val="18"/>
        </w:rPr>
      </w:pPr>
      <w:r w:rsidRPr="004527EA">
        <w:rPr>
          <w:sz w:val="18"/>
        </w:rPr>
        <w:tab/>
      </w:r>
    </w:p>
    <w:p w:rsidRPr="004527EA" w:rsidR="00B95643" w:rsidRDefault="000C4BB5" w14:paraId="56EF7C84" w14:textId="77777777">
      <w:pPr>
        <w:tabs>
          <w:tab w:val="left" w:pos="709"/>
          <w:tab w:val="left" w:pos="2127"/>
          <w:tab w:val="left" w:pos="5760"/>
          <w:tab w:val="left" w:pos="6480"/>
          <w:tab w:val="left" w:pos="7230"/>
        </w:tabs>
        <w:outlineLvl w:val="0"/>
        <w:rPr>
          <w:b/>
          <w:sz w:val="16"/>
        </w:rPr>
      </w:pPr>
      <w:r w:rsidRPr="004527EA">
        <w:rPr>
          <w:b/>
          <w:sz w:val="16"/>
        </w:rPr>
        <w:t>9.1</w:t>
      </w:r>
      <w:r w:rsidRPr="004527EA">
        <w:rPr>
          <w:b/>
          <w:sz w:val="16"/>
        </w:rPr>
        <w:tab/>
      </w:r>
      <w:r w:rsidRPr="004527EA">
        <w:rPr>
          <w:b/>
          <w:sz w:val="16"/>
        </w:rPr>
        <w:t>Stiger og gardintrapper.</w:t>
      </w:r>
    </w:p>
    <w:p w:rsidRPr="004527EA" w:rsidR="00B95643" w:rsidP="2462AF57" w:rsidRDefault="00B95643" w14:textId="77777777" w14:paraId="3EC4F830">
      <w:pPr>
        <w:tabs>
          <w:tab w:val="left" w:pos="709"/>
          <w:tab w:val="left" w:pos="900"/>
          <w:tab w:val="left" w:pos="1260"/>
          <w:tab w:val="left" w:pos="2127"/>
          <w:tab w:val="left" w:pos="5760"/>
          <w:tab w:val="left" w:pos="6480"/>
          <w:tab w:val="left" w:pos="7230"/>
        </w:tabs>
        <w:ind w:left="708"/>
        <w:jc w:val="both"/>
        <w:rPr>
          <w:sz w:val="18"/>
          <w:szCs w:val="18"/>
        </w:rPr>
      </w:pPr>
      <w:r w:rsidRPr="004527EA">
        <w:rPr>
          <w:b/>
          <w:sz w:val="18"/>
        </w:rPr>
        <w:tab/>
      </w:r>
      <w:r w:rsidRPr="2462AF57" w:rsidR="00A40D7E">
        <w:rPr>
          <w:sz w:val="18"/>
          <w:szCs w:val="18"/>
        </w:rPr>
        <w:t xml:space="preserve">Stiger skal sikres </w:t>
      </w:r>
      <w:r w:rsidRPr="2462AF57" w:rsidR="00B95643">
        <w:rPr>
          <w:sz w:val="18"/>
          <w:szCs w:val="18"/>
        </w:rPr>
        <w:t xml:space="preserve">for </w:t>
      </w:r>
      <w:r w:rsidRPr="2462AF57" w:rsidR="00A40D7E">
        <w:rPr>
          <w:sz w:val="18"/>
          <w:szCs w:val="18"/>
        </w:rPr>
        <w:t xml:space="preserve">å </w:t>
      </w:r>
      <w:r w:rsidRPr="2462AF57" w:rsidR="00B95643">
        <w:rPr>
          <w:sz w:val="18"/>
          <w:szCs w:val="18"/>
        </w:rPr>
        <w:t xml:space="preserve">ikke gli. Tunge gjenstander skal </w:t>
      </w:r>
      <w:r w:rsidRPr="2462AF57" w:rsidR="00BA220B">
        <w:rPr>
          <w:sz w:val="18"/>
          <w:szCs w:val="18"/>
        </w:rPr>
        <w:t xml:space="preserve">ikke bæres i stige men </w:t>
      </w:r>
      <w:r w:rsidRPr="2462AF57" w:rsidR="00B95643">
        <w:rPr>
          <w:sz w:val="18"/>
          <w:szCs w:val="18"/>
        </w:rPr>
        <w:t>heises opp eller ned. Kun enkle og kortvarige arbeider fra stige er tillatt.</w:t>
      </w:r>
      <w:r w:rsidRPr="2462AF57" w:rsidR="006F4E0E">
        <w:rPr>
          <w:sz w:val="18"/>
          <w:szCs w:val="18"/>
        </w:rPr>
        <w:t xml:space="preserve"> Stiger må stikke minst 1m over landingspunktet</w:t>
      </w:r>
      <w:r w:rsidRPr="2462AF57" w:rsidR="00BA220B">
        <w:rPr>
          <w:sz w:val="18"/>
          <w:szCs w:val="18"/>
        </w:rPr>
        <w:t>.</w:t>
      </w:r>
      <w:r w:rsidRPr="004527EA" w:rsidR="006F4E0E">
        <w:rPr>
          <w:rFonts w:ascii="Open Sans" w:hAnsi="Open Sans"/>
          <w:sz w:val="22"/>
          <w:szCs w:val="22"/>
        </w:rPr>
        <w:t xml:space="preserve"> </w:t>
      </w:r>
      <w:r w:rsidRPr="2462AF57" w:rsidR="00983E02">
        <w:rPr>
          <w:sz w:val="18"/>
          <w:szCs w:val="18"/>
        </w:rPr>
        <w:t xml:space="preserve">Midlertidige arbeider i høyden kan kun utføres når værforholdene ikke setter arbeidstagernes sikkerhet og helse i fare. </w:t>
      </w:r>
      <w:r w:rsidRPr="2462AF57" w:rsidR="00B95643">
        <w:rPr>
          <w:sz w:val="18"/>
          <w:szCs w:val="18"/>
        </w:rPr>
        <w:t xml:space="preserve"> </w:t>
      </w:r>
      <w:r w:rsidRPr="2462AF57" w:rsidR="00884300">
        <w:rPr>
          <w:sz w:val="18"/>
          <w:szCs w:val="18"/>
        </w:rPr>
        <w:t xml:space="preserve">Forskrift 6. desember 2011 nr. 1357 om utførelse av arbeid, bruk av arbeidsutstyr og tilhørende tekniske krav (forskrift om utførelse av arbeid) Kapittel 17. </w:t>
      </w:r>
    </w:p>
    <w:p w:rsidR="2462AF57" w:rsidP="2462AF57" w:rsidRDefault="2462AF57" w14:paraId="711CFD56" w14:textId="583A1BCE">
      <w:pPr>
        <w:tabs>
          <w:tab w:val="left" w:leader="none" w:pos="709"/>
          <w:tab w:val="left" w:leader="none" w:pos="900"/>
          <w:tab w:val="left" w:leader="none" w:pos="1260"/>
          <w:tab w:val="left" w:leader="none" w:pos="2127"/>
          <w:tab w:val="left" w:leader="none" w:pos="5760"/>
          <w:tab w:val="left" w:leader="none" w:pos="6480"/>
          <w:tab w:val="left" w:leader="none" w:pos="7230"/>
        </w:tabs>
        <w:ind w:left="708"/>
        <w:jc w:val="both"/>
        <w:rPr>
          <w:sz w:val="18"/>
          <w:szCs w:val="18"/>
        </w:rPr>
      </w:pPr>
    </w:p>
    <w:p w:rsidRPr="004527EA" w:rsidR="00B95643" w:rsidRDefault="00B95643" w14:paraId="104A2876" w14:textId="77777777">
      <w:pPr>
        <w:tabs>
          <w:tab w:val="left" w:pos="709"/>
          <w:tab w:val="left" w:pos="2127"/>
          <w:tab w:val="left" w:pos="5760"/>
          <w:tab w:val="left" w:pos="6480"/>
          <w:tab w:val="right" w:pos="7920"/>
        </w:tabs>
        <w:outlineLvl w:val="0"/>
        <w:rPr>
          <w:b/>
          <w:sz w:val="16"/>
        </w:rPr>
      </w:pPr>
      <w:r w:rsidRPr="004527EA">
        <w:rPr>
          <w:b/>
          <w:sz w:val="16"/>
        </w:rPr>
        <w:t>9.2</w:t>
      </w:r>
      <w:r w:rsidRPr="004527EA">
        <w:rPr>
          <w:b/>
          <w:sz w:val="16"/>
        </w:rPr>
        <w:tab/>
      </w:r>
      <w:r w:rsidRPr="004527EA">
        <w:rPr>
          <w:b/>
          <w:sz w:val="16"/>
        </w:rPr>
        <w:t>Stillas:</w:t>
      </w:r>
    </w:p>
    <w:p w:rsidRPr="004527EA" w:rsidR="00B95643" w:rsidRDefault="00B95643" w14:paraId="0C7B92F0" w14:textId="77777777">
      <w:pPr>
        <w:tabs>
          <w:tab w:val="left" w:pos="709"/>
          <w:tab w:val="left" w:pos="900"/>
          <w:tab w:val="left" w:pos="1260"/>
          <w:tab w:val="left" w:pos="2127"/>
          <w:tab w:val="left" w:pos="5760"/>
          <w:tab w:val="left" w:pos="6480"/>
          <w:tab w:val="left" w:pos="7230"/>
        </w:tabs>
        <w:rPr>
          <w:sz w:val="18"/>
        </w:rPr>
      </w:pPr>
      <w:r w:rsidRPr="004527EA">
        <w:rPr>
          <w:b/>
          <w:sz w:val="18"/>
        </w:rPr>
        <w:tab/>
      </w:r>
      <w:r w:rsidRPr="004527EA">
        <w:rPr>
          <w:sz w:val="18"/>
        </w:rPr>
        <w:t xml:space="preserve">Stillaser skal monteres, kontrolleres og vedlikeholdes i.h.t. </w:t>
      </w:r>
      <w:r w:rsidRPr="004527EA" w:rsidR="001C231F">
        <w:rPr>
          <w:sz w:val="18"/>
        </w:rPr>
        <w:t>forskrift.</w:t>
      </w:r>
    </w:p>
    <w:p w:rsidRPr="004527EA" w:rsidR="00B95643" w:rsidRDefault="00B95643" w14:paraId="71ADD3F6" w14:textId="77777777">
      <w:pPr>
        <w:tabs>
          <w:tab w:val="left" w:pos="709"/>
          <w:tab w:val="left" w:pos="900"/>
          <w:tab w:val="left" w:pos="1260"/>
          <w:tab w:val="left" w:pos="2127"/>
          <w:tab w:val="left" w:pos="5760"/>
          <w:tab w:val="left" w:pos="6480"/>
          <w:tab w:val="left" w:pos="7230"/>
        </w:tabs>
        <w:ind w:left="708"/>
        <w:rPr>
          <w:sz w:val="18"/>
        </w:rPr>
      </w:pPr>
      <w:r w:rsidRPr="004527EA">
        <w:rPr>
          <w:sz w:val="18"/>
        </w:rPr>
        <w:t>Arbeid som utføres fra stillas, skal alltid utfø</w:t>
      </w:r>
      <w:r w:rsidRPr="004527EA" w:rsidR="00A31D09">
        <w:rPr>
          <w:sz w:val="18"/>
        </w:rPr>
        <w:t>res med omtanke og forsiktighet, og mobilt arbeidsutstyr skal beskytte ansatte fra farer forbundet med velt eksempelvis med godkjente festeanordninger og eller godkjente støtteben.</w:t>
      </w:r>
      <w:r w:rsidRPr="004527EA" w:rsidR="00A31D09">
        <w:rPr>
          <w:rFonts w:ascii="Open Sans" w:hAnsi="Open Sans"/>
          <w:sz w:val="22"/>
          <w:szCs w:val="22"/>
        </w:rPr>
        <w:t xml:space="preserve"> </w:t>
      </w:r>
      <w:r w:rsidRPr="004527EA" w:rsidR="00A31D09">
        <w:rPr>
          <w:rFonts w:ascii="Open Sans" w:hAnsi="Open Sans"/>
          <w:sz w:val="22"/>
          <w:szCs w:val="22"/>
        </w:rPr>
        <w:br/>
      </w:r>
    </w:p>
    <w:p w:rsidRPr="004527EA" w:rsidR="00B95643" w:rsidRDefault="00B95643" w14:paraId="522FB3C4" w14:textId="77777777">
      <w:pPr>
        <w:tabs>
          <w:tab w:val="left" w:pos="709"/>
          <w:tab w:val="left" w:pos="900"/>
          <w:tab w:val="left" w:pos="1260"/>
          <w:tab w:val="left" w:pos="2127"/>
          <w:tab w:val="left" w:pos="5760"/>
          <w:tab w:val="left" w:pos="6480"/>
          <w:tab w:val="left" w:pos="7230"/>
        </w:tabs>
        <w:ind w:left="708"/>
        <w:rPr>
          <w:sz w:val="18"/>
          <w:u w:val="single"/>
        </w:rPr>
      </w:pPr>
      <w:r w:rsidRPr="004527EA">
        <w:rPr>
          <w:sz w:val="18"/>
          <w:u w:val="single"/>
        </w:rPr>
        <w:t>Man skal aldri:</w:t>
      </w:r>
    </w:p>
    <w:p w:rsidRPr="004527EA" w:rsidR="00B95643" w:rsidRDefault="00B95643" w14:paraId="03BCF3FA" w14:textId="77777777">
      <w:pPr>
        <w:tabs>
          <w:tab w:val="left" w:pos="709"/>
          <w:tab w:val="left" w:pos="900"/>
          <w:tab w:val="left" w:pos="1260"/>
          <w:tab w:val="left" w:pos="2127"/>
          <w:tab w:val="left" w:pos="5760"/>
          <w:tab w:val="left" w:pos="6480"/>
          <w:tab w:val="left" w:pos="7230"/>
        </w:tabs>
        <w:rPr>
          <w:sz w:val="18"/>
        </w:rPr>
      </w:pPr>
      <w:r w:rsidRPr="004527EA">
        <w:rPr>
          <w:sz w:val="18"/>
        </w:rPr>
        <w:tab/>
      </w:r>
      <w:r w:rsidRPr="004527EA">
        <w:rPr>
          <w:sz w:val="18"/>
        </w:rPr>
        <w:t>-</w:t>
      </w:r>
      <w:r w:rsidRPr="004527EA">
        <w:rPr>
          <w:sz w:val="18"/>
        </w:rPr>
        <w:tab/>
      </w:r>
      <w:r w:rsidRPr="004527EA">
        <w:rPr>
          <w:sz w:val="18"/>
        </w:rPr>
        <w:t>kaste avfall eller materiell ned fra stillas</w:t>
      </w:r>
    </w:p>
    <w:p w:rsidRPr="004527EA" w:rsidR="00B95643" w:rsidRDefault="00B95643" w14:paraId="6CE54798" w14:textId="77777777">
      <w:pPr>
        <w:pStyle w:val="Brdtekstinnrykk2"/>
        <w:tabs>
          <w:tab w:val="left" w:pos="709"/>
          <w:tab w:val="left" w:pos="5760"/>
          <w:tab w:val="left" w:pos="6480"/>
        </w:tabs>
        <w:ind w:left="0"/>
        <w:rPr>
          <w:sz w:val="18"/>
        </w:rPr>
      </w:pPr>
      <w:r w:rsidRPr="004527EA">
        <w:rPr>
          <w:sz w:val="18"/>
        </w:rPr>
        <w:tab/>
      </w:r>
      <w:r w:rsidRPr="004527EA" w:rsidR="00975628">
        <w:rPr>
          <w:sz w:val="18"/>
        </w:rPr>
        <w:t xml:space="preserve">- </w:t>
      </w:r>
      <w:r w:rsidRPr="004527EA" w:rsidR="00884300">
        <w:rPr>
          <w:sz w:val="18"/>
        </w:rPr>
        <w:t xml:space="preserve"> </w:t>
      </w:r>
      <w:r w:rsidRPr="004527EA" w:rsidR="00975628">
        <w:rPr>
          <w:sz w:val="18"/>
        </w:rPr>
        <w:t>overstige</w:t>
      </w:r>
      <w:r w:rsidRPr="004527EA">
        <w:rPr>
          <w:sz w:val="18"/>
        </w:rPr>
        <w:t xml:space="preserve"> den tillatte vekt som stillaset er konstruert for å tåle</w:t>
      </w:r>
    </w:p>
    <w:p w:rsidRPr="004527EA" w:rsidR="00B95643" w:rsidRDefault="00B95643" w14:paraId="7481504C" w14:textId="77777777">
      <w:pPr>
        <w:tabs>
          <w:tab w:val="left" w:pos="709"/>
          <w:tab w:val="left" w:pos="900"/>
          <w:tab w:val="left" w:pos="1260"/>
          <w:tab w:val="left" w:pos="2127"/>
          <w:tab w:val="left" w:pos="5760"/>
          <w:tab w:val="left" w:pos="6480"/>
          <w:tab w:val="left" w:pos="7230"/>
        </w:tabs>
        <w:rPr>
          <w:sz w:val="18"/>
        </w:rPr>
      </w:pPr>
      <w:r w:rsidRPr="004527EA">
        <w:rPr>
          <w:sz w:val="18"/>
        </w:rPr>
        <w:tab/>
      </w:r>
      <w:r w:rsidRPr="004527EA">
        <w:rPr>
          <w:sz w:val="18"/>
        </w:rPr>
        <w:t>-</w:t>
      </w:r>
      <w:r w:rsidRPr="004527EA">
        <w:rPr>
          <w:sz w:val="18"/>
        </w:rPr>
        <w:tab/>
      </w:r>
      <w:r w:rsidRPr="004527EA">
        <w:rPr>
          <w:sz w:val="18"/>
        </w:rPr>
        <w:t>gjøre noen som helst forandringer på stillaset</w:t>
      </w:r>
    </w:p>
    <w:p w:rsidRPr="004527EA" w:rsidR="00B95643" w:rsidRDefault="00B95643" w14:paraId="074AB6C5" w14:textId="77777777">
      <w:pPr>
        <w:tabs>
          <w:tab w:val="left" w:pos="709"/>
          <w:tab w:val="left" w:pos="900"/>
          <w:tab w:val="left" w:pos="1260"/>
          <w:tab w:val="left" w:pos="2127"/>
          <w:tab w:val="left" w:pos="5760"/>
          <w:tab w:val="left" w:pos="6480"/>
          <w:tab w:val="left" w:pos="7230"/>
        </w:tabs>
        <w:rPr>
          <w:sz w:val="18"/>
        </w:rPr>
      </w:pPr>
      <w:r w:rsidRPr="004527EA">
        <w:rPr>
          <w:sz w:val="18"/>
        </w:rPr>
        <w:tab/>
      </w:r>
      <w:r w:rsidRPr="004527EA">
        <w:rPr>
          <w:sz w:val="18"/>
        </w:rPr>
        <w:t>-</w:t>
      </w:r>
      <w:r w:rsidRPr="004527EA">
        <w:rPr>
          <w:sz w:val="18"/>
        </w:rPr>
        <w:tab/>
      </w:r>
      <w:r w:rsidRPr="004527EA">
        <w:rPr>
          <w:sz w:val="18"/>
        </w:rPr>
        <w:t>bruke stillaset som forankringspunkt for taljer etc.</w:t>
      </w:r>
    </w:p>
    <w:p w:rsidRPr="004527EA" w:rsidR="00B95643" w:rsidRDefault="00B95643" w14:paraId="786552D6" w14:textId="77777777">
      <w:pPr>
        <w:tabs>
          <w:tab w:val="left" w:pos="709"/>
          <w:tab w:val="left" w:pos="900"/>
          <w:tab w:val="left" w:pos="1260"/>
          <w:tab w:val="left" w:pos="2127"/>
          <w:tab w:val="left" w:pos="5760"/>
          <w:tab w:val="left" w:pos="6480"/>
          <w:tab w:val="left" w:pos="7230"/>
        </w:tabs>
        <w:rPr>
          <w:sz w:val="18"/>
        </w:rPr>
      </w:pPr>
      <w:r w:rsidRPr="004527EA">
        <w:rPr>
          <w:sz w:val="18"/>
        </w:rPr>
        <w:tab/>
      </w:r>
      <w:r w:rsidRPr="004527EA">
        <w:rPr>
          <w:sz w:val="18"/>
        </w:rPr>
        <w:t>-</w:t>
      </w:r>
      <w:r w:rsidRPr="004527EA">
        <w:rPr>
          <w:sz w:val="18"/>
        </w:rPr>
        <w:tab/>
      </w:r>
      <w:r w:rsidRPr="004527EA">
        <w:rPr>
          <w:sz w:val="18"/>
        </w:rPr>
        <w:t>hoppe ned fra eller entre stillaset fra utsiden</w:t>
      </w:r>
    </w:p>
    <w:p w:rsidRPr="004527EA" w:rsidR="00B95643" w:rsidRDefault="00B95643" w14:paraId="028FB966" w14:textId="77777777">
      <w:pPr>
        <w:tabs>
          <w:tab w:val="left" w:pos="709"/>
          <w:tab w:val="left" w:pos="900"/>
          <w:tab w:val="left" w:pos="1260"/>
          <w:tab w:val="left" w:pos="2127"/>
          <w:tab w:val="left" w:pos="5760"/>
          <w:tab w:val="left" w:pos="6480"/>
          <w:tab w:val="left" w:pos="7230"/>
        </w:tabs>
        <w:rPr>
          <w:sz w:val="18"/>
          <w:u w:val="single"/>
        </w:rPr>
      </w:pPr>
      <w:r w:rsidRPr="004527EA">
        <w:rPr>
          <w:sz w:val="18"/>
        </w:rPr>
        <w:tab/>
      </w:r>
      <w:r w:rsidRPr="004527EA">
        <w:rPr>
          <w:sz w:val="18"/>
          <w:u w:val="single"/>
        </w:rPr>
        <w:t>Man skal alltid:</w:t>
      </w:r>
    </w:p>
    <w:p w:rsidRPr="004527EA" w:rsidR="00B95643" w:rsidRDefault="00B95643" w14:paraId="781E1920" w14:textId="77777777">
      <w:pPr>
        <w:tabs>
          <w:tab w:val="left" w:pos="709"/>
          <w:tab w:val="left" w:pos="900"/>
          <w:tab w:val="left" w:pos="1260"/>
          <w:tab w:val="left" w:pos="2127"/>
          <w:tab w:val="left" w:pos="5760"/>
          <w:tab w:val="left" w:pos="6480"/>
          <w:tab w:val="left" w:pos="7230"/>
        </w:tabs>
        <w:rPr>
          <w:sz w:val="18"/>
        </w:rPr>
      </w:pPr>
      <w:r w:rsidRPr="004527EA">
        <w:rPr>
          <w:sz w:val="18"/>
        </w:rPr>
        <w:tab/>
      </w:r>
      <w:r w:rsidRPr="004527EA">
        <w:rPr>
          <w:sz w:val="18"/>
        </w:rPr>
        <w:t>-</w:t>
      </w:r>
      <w:r w:rsidRPr="004527EA">
        <w:rPr>
          <w:sz w:val="18"/>
        </w:rPr>
        <w:tab/>
      </w:r>
      <w:r w:rsidRPr="004527EA">
        <w:rPr>
          <w:sz w:val="18"/>
        </w:rPr>
        <w:t>bruke den påmonterte leider til entring</w:t>
      </w:r>
    </w:p>
    <w:p w:rsidRPr="004527EA" w:rsidR="006F4E0E" w:rsidRDefault="00B95643" w14:paraId="654ECE2D" w14:textId="77777777">
      <w:pPr>
        <w:tabs>
          <w:tab w:val="left" w:pos="709"/>
          <w:tab w:val="left" w:pos="900"/>
          <w:tab w:val="left" w:pos="1260"/>
          <w:tab w:val="left" w:pos="2127"/>
          <w:tab w:val="left" w:pos="5760"/>
          <w:tab w:val="left" w:pos="6480"/>
          <w:tab w:val="left" w:pos="7230"/>
        </w:tabs>
        <w:ind w:left="708"/>
        <w:rPr>
          <w:sz w:val="18"/>
        </w:rPr>
      </w:pPr>
      <w:r w:rsidRPr="004527EA">
        <w:rPr>
          <w:sz w:val="18"/>
        </w:rPr>
        <w:tab/>
      </w:r>
      <w:r w:rsidRPr="004527EA">
        <w:rPr>
          <w:sz w:val="18"/>
        </w:rPr>
        <w:t>-</w:t>
      </w:r>
      <w:r w:rsidRPr="004527EA">
        <w:rPr>
          <w:sz w:val="18"/>
        </w:rPr>
        <w:tab/>
      </w:r>
      <w:r w:rsidRPr="004527EA">
        <w:rPr>
          <w:sz w:val="18"/>
        </w:rPr>
        <w:t>rydde opp på stillaset slik at ikke løse gjenstander ligger og flyter</w:t>
      </w:r>
    </w:p>
    <w:p w:rsidRPr="004527EA" w:rsidR="00B95643" w:rsidRDefault="00884300" w14:paraId="0E102D56" w14:textId="77777777">
      <w:pPr>
        <w:tabs>
          <w:tab w:val="left" w:pos="709"/>
          <w:tab w:val="left" w:pos="900"/>
          <w:tab w:val="left" w:pos="1260"/>
          <w:tab w:val="left" w:pos="2127"/>
          <w:tab w:val="left" w:pos="5760"/>
          <w:tab w:val="left" w:pos="6480"/>
          <w:tab w:val="left" w:pos="7230"/>
        </w:tabs>
        <w:ind w:left="708"/>
        <w:rPr>
          <w:b/>
          <w:sz w:val="18"/>
        </w:rPr>
      </w:pPr>
      <w:r w:rsidRPr="004527EA">
        <w:rPr>
          <w:sz w:val="18"/>
        </w:rPr>
        <w:t xml:space="preserve">-  </w:t>
      </w:r>
      <w:r w:rsidRPr="004527EA" w:rsidR="006F4E0E">
        <w:rPr>
          <w:sz w:val="18"/>
        </w:rPr>
        <w:t>Sette inn tiltak for å forhindre at ansatte kan bli truffet av gjenstander mens de arbeider på stillaset.</w:t>
      </w:r>
      <w:r w:rsidRPr="004527EA" w:rsidR="006F4E0E">
        <w:rPr>
          <w:rFonts w:ascii="Open Sans" w:hAnsi="Open Sans"/>
          <w:sz w:val="22"/>
          <w:szCs w:val="22"/>
        </w:rPr>
        <w:t xml:space="preserve"> </w:t>
      </w:r>
    </w:p>
    <w:p w:rsidRPr="004527EA" w:rsidR="00B95643" w:rsidRDefault="00B95643" w14:paraId="27357532" w14:textId="77777777">
      <w:pPr>
        <w:tabs>
          <w:tab w:val="left" w:pos="709"/>
          <w:tab w:val="left" w:pos="900"/>
          <w:tab w:val="left" w:pos="1260"/>
          <w:tab w:val="left" w:pos="2127"/>
          <w:tab w:val="left" w:pos="5760"/>
          <w:tab w:val="left" w:pos="6480"/>
          <w:tab w:val="right" w:pos="7920"/>
        </w:tabs>
        <w:ind w:left="708"/>
        <w:rPr>
          <w:sz w:val="18"/>
        </w:rPr>
      </w:pPr>
      <w:r w:rsidRPr="004527EA">
        <w:rPr>
          <w:sz w:val="18"/>
        </w:rPr>
        <w:tab/>
      </w:r>
    </w:p>
    <w:p w:rsidR="00B95643" w:rsidP="00487C8E" w:rsidRDefault="00884300" w14:paraId="7B3D9B02" w14:textId="48D1A67F">
      <w:pPr>
        <w:tabs>
          <w:tab w:val="left" w:pos="709"/>
          <w:tab w:val="left" w:pos="900"/>
          <w:tab w:val="left" w:pos="1260"/>
          <w:tab w:val="left" w:pos="2127"/>
          <w:tab w:val="left" w:pos="5760"/>
          <w:tab w:val="left" w:pos="6480"/>
          <w:tab w:val="right" w:pos="7920"/>
        </w:tabs>
        <w:ind w:left="170"/>
        <w:rPr>
          <w:sz w:val="18"/>
        </w:rPr>
      </w:pPr>
      <w:r w:rsidRPr="004527EA">
        <w:rPr>
          <w:sz w:val="18"/>
        </w:rPr>
        <w:t>Forskrift 6. desember 2011 nr. 1357 om utførelse av arbeid, bruk av arbeidsutstyr og tilhørende tekniske krav (forskrift om utførelse av arbeid) Kapittel 17.</w:t>
      </w:r>
    </w:p>
    <w:p w:rsidRPr="004527EA" w:rsidR="009A7012" w:rsidRDefault="009A7012" w14:paraId="3AEA6CC8" w14:textId="77777777">
      <w:pPr>
        <w:tabs>
          <w:tab w:val="left" w:pos="709"/>
          <w:tab w:val="left" w:pos="900"/>
          <w:tab w:val="left" w:pos="1260"/>
          <w:tab w:val="left" w:pos="2127"/>
          <w:tab w:val="left" w:pos="5760"/>
          <w:tab w:val="left" w:pos="6480"/>
          <w:tab w:val="right" w:pos="7920"/>
        </w:tabs>
        <w:rPr>
          <w:sz w:val="18"/>
        </w:rPr>
      </w:pPr>
    </w:p>
    <w:p w:rsidRPr="004527EA" w:rsidR="00884300" w:rsidRDefault="00884300" w14:paraId="07F023C8" w14:textId="77777777">
      <w:pPr>
        <w:tabs>
          <w:tab w:val="left" w:pos="709"/>
          <w:tab w:val="left" w:pos="900"/>
          <w:tab w:val="left" w:pos="1260"/>
          <w:tab w:val="left" w:pos="2127"/>
          <w:tab w:val="left" w:pos="5760"/>
          <w:tab w:val="left" w:pos="6480"/>
          <w:tab w:val="right" w:pos="7920"/>
        </w:tabs>
        <w:rPr>
          <w:sz w:val="18"/>
        </w:rPr>
      </w:pPr>
    </w:p>
    <w:p w:rsidRPr="004527EA" w:rsidR="00B95643" w:rsidRDefault="00B95643" w14:paraId="0BBB47F3" w14:textId="77777777">
      <w:pPr>
        <w:numPr>
          <w:ilvl w:val="1"/>
          <w:numId w:val="14"/>
        </w:numPr>
        <w:tabs>
          <w:tab w:val="left" w:pos="900"/>
          <w:tab w:val="left" w:pos="1260"/>
          <w:tab w:val="left" w:pos="2127"/>
          <w:tab w:val="left" w:pos="5760"/>
          <w:tab w:val="left" w:pos="6480"/>
          <w:tab w:val="right" w:pos="7920"/>
        </w:tabs>
        <w:rPr>
          <w:b/>
          <w:bCs/>
          <w:sz w:val="16"/>
        </w:rPr>
      </w:pPr>
      <w:r w:rsidRPr="004527EA">
        <w:rPr>
          <w:b/>
          <w:bCs/>
          <w:sz w:val="16"/>
        </w:rPr>
        <w:t>Personlift</w:t>
      </w:r>
      <w:r w:rsidRPr="004527EA" w:rsidR="00884300">
        <w:rPr>
          <w:b/>
          <w:bCs/>
          <w:sz w:val="16"/>
        </w:rPr>
        <w:t xml:space="preserve"> og mobilt arbeidsutstyr</w:t>
      </w:r>
      <w:r w:rsidRPr="004527EA">
        <w:rPr>
          <w:b/>
          <w:bCs/>
          <w:sz w:val="16"/>
        </w:rPr>
        <w:t>:</w:t>
      </w:r>
    </w:p>
    <w:p w:rsidR="00B95643" w:rsidP="009A7012" w:rsidRDefault="00B95643" w14:paraId="4BDB5498" w14:textId="17886F45">
      <w:pPr>
        <w:tabs>
          <w:tab w:val="left" w:pos="709"/>
          <w:tab w:val="left" w:pos="900"/>
          <w:tab w:val="left" w:pos="1260"/>
          <w:tab w:val="left" w:pos="2127"/>
          <w:tab w:val="left" w:pos="5760"/>
          <w:tab w:val="left" w:pos="6480"/>
          <w:tab w:val="right" w:pos="7920"/>
        </w:tabs>
        <w:ind w:left="705"/>
        <w:rPr>
          <w:sz w:val="18"/>
        </w:rPr>
      </w:pPr>
      <w:r w:rsidRPr="004527EA">
        <w:rPr>
          <w:sz w:val="18"/>
        </w:rPr>
        <w:t xml:space="preserve">Ingen skal håndtere lifter uten at særskilt opplæring har blitt gitt. </w:t>
      </w:r>
      <w:r w:rsidRPr="004527EA" w:rsidR="00F832E0">
        <w:rPr>
          <w:sz w:val="18"/>
        </w:rPr>
        <w:t xml:space="preserve">Godkjent opplæring dokumenteres og oppbevares på avdelingen. </w:t>
      </w:r>
      <w:r w:rsidRPr="004527EA">
        <w:rPr>
          <w:sz w:val="18"/>
        </w:rPr>
        <w:t xml:space="preserve"> </w:t>
      </w:r>
      <w:r w:rsidRPr="004527EA" w:rsidR="00A31D09">
        <w:rPr>
          <w:sz w:val="18"/>
        </w:rPr>
        <w:t>Det må kun brukes selvgående mobilt arbeidsutstyr på trygge steder spesielt utstyrt for dette formålet</w:t>
      </w:r>
      <w:r w:rsidRPr="004527EA" w:rsidR="006F4E0E">
        <w:rPr>
          <w:sz w:val="18"/>
        </w:rPr>
        <w:t xml:space="preserve"> og selvgående maskiner skal være utrustet med innretninger som forhindrer utilsiktet start samt de skal ha bremser for at de skal kunne bremse ned og stoppe på sikker avstand. Ved manøvrering av slikt utstyr skal operatør ha direkte utsikt eller egnet hjelpemiddel som kan gi </w:t>
      </w:r>
      <w:r w:rsidRPr="004527EA" w:rsidR="009071F1">
        <w:rPr>
          <w:sz w:val="18"/>
        </w:rPr>
        <w:t>tilfredsstillende</w:t>
      </w:r>
      <w:r w:rsidRPr="004527EA" w:rsidR="006F4E0E">
        <w:rPr>
          <w:sz w:val="18"/>
        </w:rPr>
        <w:t xml:space="preserve"> sikt</w:t>
      </w:r>
      <w:r w:rsidRPr="004527EA" w:rsidR="00123924">
        <w:rPr>
          <w:sz w:val="18"/>
        </w:rPr>
        <w:t xml:space="preserve"> og utstyret må kun bli kjørt innenfor trygge fartsgrenser</w:t>
      </w:r>
      <w:r w:rsidRPr="004527EA" w:rsidR="00A40790">
        <w:rPr>
          <w:sz w:val="18"/>
        </w:rPr>
        <w:t>.  Begrensende systemer må brukes til å beskytte ansatte fra å falle ut av eller bli klemt av mobilt arbeidsutstyr og mobilt arbeidsutstyr skal beskytte ansatte fra farer forbundet med velt eksempelvis med godkjente festeanordninger og eller godkjente støtteben.</w:t>
      </w:r>
    </w:p>
    <w:p w:rsidRPr="004527EA" w:rsidR="009A7012" w:rsidP="009A7012" w:rsidRDefault="009A7012" w14:paraId="12921829" w14:textId="77777777">
      <w:pPr>
        <w:tabs>
          <w:tab w:val="left" w:pos="709"/>
          <w:tab w:val="left" w:pos="900"/>
          <w:tab w:val="left" w:pos="1260"/>
          <w:tab w:val="left" w:pos="2127"/>
          <w:tab w:val="left" w:pos="5760"/>
          <w:tab w:val="left" w:pos="6480"/>
          <w:tab w:val="right" w:pos="7920"/>
        </w:tabs>
        <w:ind w:left="705"/>
        <w:rPr>
          <w:sz w:val="18"/>
        </w:rPr>
      </w:pPr>
    </w:p>
    <w:p w:rsidRPr="004527EA" w:rsidR="00B95643" w:rsidRDefault="00B95643" w14:paraId="2FB43634" w14:textId="77777777">
      <w:pPr>
        <w:tabs>
          <w:tab w:val="left" w:pos="709"/>
          <w:tab w:val="left" w:pos="2127"/>
          <w:tab w:val="left" w:pos="5760"/>
          <w:tab w:val="left" w:pos="6480"/>
          <w:tab w:val="right" w:pos="7920"/>
        </w:tabs>
        <w:outlineLvl w:val="0"/>
        <w:rPr>
          <w:b/>
          <w:sz w:val="16"/>
        </w:rPr>
      </w:pPr>
      <w:r w:rsidRPr="004527EA">
        <w:rPr>
          <w:b/>
          <w:sz w:val="16"/>
        </w:rPr>
        <w:t>9.4</w:t>
      </w:r>
      <w:r w:rsidRPr="004527EA">
        <w:rPr>
          <w:b/>
          <w:sz w:val="16"/>
        </w:rPr>
        <w:tab/>
      </w:r>
      <w:r w:rsidRPr="004527EA">
        <w:rPr>
          <w:b/>
          <w:sz w:val="16"/>
        </w:rPr>
        <w:t>Håndtering av ga</w:t>
      </w:r>
      <w:r w:rsidRPr="004527EA" w:rsidR="001C231F">
        <w:rPr>
          <w:b/>
          <w:sz w:val="16"/>
        </w:rPr>
        <w:t>s</w:t>
      </w:r>
      <w:r w:rsidRPr="004527EA">
        <w:rPr>
          <w:b/>
          <w:sz w:val="16"/>
        </w:rPr>
        <w:t>s- og surstofflasker/slanger:</w:t>
      </w:r>
    </w:p>
    <w:p w:rsidRPr="004527EA" w:rsidR="00B95643" w:rsidRDefault="00B95643" w14:paraId="67CC6988" w14:textId="77777777">
      <w:pPr>
        <w:tabs>
          <w:tab w:val="left" w:pos="709"/>
          <w:tab w:val="left" w:pos="900"/>
          <w:tab w:val="left" w:pos="1260"/>
          <w:tab w:val="left" w:pos="2127"/>
          <w:tab w:val="left" w:pos="5760"/>
          <w:tab w:val="left" w:pos="6480"/>
          <w:tab w:val="right" w:pos="7920"/>
        </w:tabs>
        <w:ind w:left="708"/>
        <w:jc w:val="both"/>
        <w:rPr>
          <w:sz w:val="18"/>
        </w:rPr>
      </w:pPr>
      <w:r w:rsidRPr="004527EA">
        <w:rPr>
          <w:b/>
          <w:sz w:val="18"/>
        </w:rPr>
        <w:tab/>
      </w:r>
      <w:r w:rsidRPr="004527EA">
        <w:rPr>
          <w:sz w:val="18"/>
        </w:rPr>
        <w:t>Ved arbeidstidens slutt skal uttaksposter stenges, og slanger tømmes for gas</w:t>
      </w:r>
      <w:r w:rsidRPr="004527EA" w:rsidR="001C231F">
        <w:rPr>
          <w:sz w:val="18"/>
        </w:rPr>
        <w:t>s</w:t>
      </w:r>
      <w:r w:rsidRPr="004527EA">
        <w:rPr>
          <w:sz w:val="18"/>
        </w:rPr>
        <w:t xml:space="preserve"> og surstoff. Gassflasker skal, når de ikke er i bruk, lagres utvendig og med beskyttelses-hette påmontert. Stående gassflasker skal festes forsvarlig. Slanger skal ved avbrekk i arbeidet og ved arbeidstidens slutt trekkes ut av trange rom (f.eks. tanker), eventuelt kobles fra uttak på utsiden.</w:t>
      </w:r>
    </w:p>
    <w:p w:rsidRPr="004527EA" w:rsidR="00B95643" w:rsidRDefault="00B95643" w14:paraId="40E288D1" w14:textId="77777777">
      <w:pPr>
        <w:tabs>
          <w:tab w:val="left" w:pos="709"/>
          <w:tab w:val="left" w:pos="900"/>
          <w:tab w:val="left" w:pos="1260"/>
          <w:tab w:val="left" w:pos="2127"/>
          <w:tab w:val="left" w:pos="5760"/>
          <w:tab w:val="left" w:pos="6480"/>
          <w:tab w:val="left" w:pos="7230"/>
        </w:tabs>
        <w:ind w:left="708"/>
        <w:jc w:val="both"/>
        <w:outlineLvl w:val="0"/>
        <w:rPr>
          <w:sz w:val="18"/>
        </w:rPr>
      </w:pPr>
      <w:r w:rsidRPr="004527EA">
        <w:rPr>
          <w:sz w:val="18"/>
          <w:u w:val="single"/>
        </w:rPr>
        <w:t>Viktig</w:t>
      </w:r>
      <w:r w:rsidRPr="004527EA">
        <w:rPr>
          <w:sz w:val="18"/>
        </w:rPr>
        <w:t>: Man må ikke benytte surstoffet i slangene til rengjøring av eget arbeidstøy.</w:t>
      </w:r>
    </w:p>
    <w:p w:rsidRPr="004527EA" w:rsidR="009A7012" w:rsidRDefault="00B95643" w14:paraId="17FCE0D4" w14:textId="134C9D2F">
      <w:pPr>
        <w:pStyle w:val="Topptekst"/>
        <w:tabs>
          <w:tab w:val="clear" w:pos="4536"/>
          <w:tab w:val="clear" w:pos="9072"/>
          <w:tab w:val="left" w:pos="709"/>
          <w:tab w:val="left" w:pos="6460"/>
          <w:tab w:val="left" w:pos="9507"/>
        </w:tabs>
        <w:rPr>
          <w:sz w:val="18"/>
        </w:rPr>
      </w:pPr>
      <w:r w:rsidRPr="004527EA">
        <w:rPr>
          <w:sz w:val="18"/>
        </w:rPr>
        <w:tab/>
      </w:r>
    </w:p>
    <w:p w:rsidRPr="004527EA" w:rsidR="00B95643" w:rsidRDefault="00B95643" w14:paraId="447FD875" w14:textId="77777777">
      <w:pPr>
        <w:tabs>
          <w:tab w:val="left" w:pos="709"/>
          <w:tab w:val="left" w:pos="1260"/>
          <w:tab w:val="left" w:pos="2127"/>
          <w:tab w:val="left" w:pos="5760"/>
          <w:tab w:val="left" w:pos="6480"/>
          <w:tab w:val="right" w:pos="7920"/>
        </w:tabs>
        <w:outlineLvl w:val="0"/>
        <w:rPr>
          <w:b/>
          <w:sz w:val="16"/>
        </w:rPr>
      </w:pPr>
      <w:r w:rsidRPr="004527EA">
        <w:rPr>
          <w:b/>
          <w:sz w:val="16"/>
        </w:rPr>
        <w:t>9.5</w:t>
      </w:r>
      <w:r w:rsidRPr="004527EA">
        <w:rPr>
          <w:b/>
          <w:sz w:val="16"/>
        </w:rPr>
        <w:tab/>
      </w:r>
      <w:r w:rsidRPr="004527EA">
        <w:rPr>
          <w:b/>
          <w:sz w:val="16"/>
        </w:rPr>
        <w:t>Sveising og brenning:</w:t>
      </w:r>
    </w:p>
    <w:p w:rsidRPr="004527EA" w:rsidR="00B95643" w:rsidRDefault="00B95643" w14:paraId="02F22AC3" w14:textId="77777777">
      <w:pPr>
        <w:tabs>
          <w:tab w:val="left" w:pos="709"/>
          <w:tab w:val="left" w:pos="900"/>
          <w:tab w:val="left" w:pos="1260"/>
          <w:tab w:val="left" w:pos="2127"/>
          <w:tab w:val="left" w:pos="5760"/>
          <w:tab w:val="left" w:pos="6480"/>
          <w:tab w:val="right" w:pos="7920"/>
        </w:tabs>
        <w:ind w:left="708"/>
        <w:rPr>
          <w:sz w:val="18"/>
        </w:rPr>
      </w:pPr>
      <w:r w:rsidRPr="004527EA">
        <w:rPr>
          <w:sz w:val="18"/>
        </w:rPr>
        <w:t>Ved sveising eller brenning skal man alltid:</w:t>
      </w:r>
    </w:p>
    <w:p w:rsidRPr="004527EA" w:rsidR="00B95643" w:rsidRDefault="00B95643" w14:paraId="11BAAFF2" w14:textId="77777777">
      <w:pPr>
        <w:tabs>
          <w:tab w:val="left" w:pos="709"/>
          <w:tab w:val="left" w:pos="900"/>
          <w:tab w:val="left" w:pos="1260"/>
          <w:tab w:val="left" w:pos="2127"/>
          <w:tab w:val="left" w:pos="5760"/>
          <w:tab w:val="left" w:pos="6480"/>
          <w:tab w:val="right" w:pos="7920"/>
        </w:tabs>
        <w:ind w:left="708"/>
        <w:rPr>
          <w:sz w:val="18"/>
        </w:rPr>
      </w:pPr>
      <w:r w:rsidRPr="004527EA">
        <w:rPr>
          <w:sz w:val="18"/>
        </w:rPr>
        <w:t>-</w:t>
      </w:r>
      <w:r w:rsidRPr="004527EA">
        <w:rPr>
          <w:sz w:val="18"/>
        </w:rPr>
        <w:tab/>
      </w:r>
      <w:r w:rsidRPr="004527EA">
        <w:rPr>
          <w:sz w:val="18"/>
        </w:rPr>
        <w:t>fjerne brennbare ting som kan flyttes</w:t>
      </w:r>
    </w:p>
    <w:p w:rsidRPr="004527EA" w:rsidR="00B95643" w:rsidRDefault="00B95643" w14:paraId="4FE32679" w14:textId="77777777">
      <w:pPr>
        <w:tabs>
          <w:tab w:val="left" w:pos="709"/>
          <w:tab w:val="left" w:pos="900"/>
          <w:tab w:val="left" w:pos="1260"/>
          <w:tab w:val="left" w:pos="2127"/>
          <w:tab w:val="left" w:pos="5760"/>
          <w:tab w:val="left" w:pos="6480"/>
          <w:tab w:val="right" w:pos="7920"/>
        </w:tabs>
        <w:ind w:left="708"/>
        <w:rPr>
          <w:sz w:val="18"/>
        </w:rPr>
      </w:pPr>
      <w:r w:rsidRPr="004527EA">
        <w:rPr>
          <w:sz w:val="18"/>
        </w:rPr>
        <w:t>-</w:t>
      </w:r>
      <w:r w:rsidRPr="004527EA">
        <w:rPr>
          <w:sz w:val="18"/>
        </w:rPr>
        <w:tab/>
      </w:r>
      <w:r w:rsidRPr="004527EA">
        <w:rPr>
          <w:sz w:val="18"/>
        </w:rPr>
        <w:t>beskytte treverk og annet brennbart materiale</w:t>
      </w:r>
    </w:p>
    <w:p w:rsidRPr="004527EA" w:rsidR="00B95643" w:rsidRDefault="00B95643" w14:paraId="05CD64C6" w14:textId="77777777">
      <w:pPr>
        <w:tabs>
          <w:tab w:val="left" w:pos="709"/>
          <w:tab w:val="left" w:pos="900"/>
          <w:tab w:val="left" w:pos="1260"/>
          <w:tab w:val="left" w:pos="2127"/>
          <w:tab w:val="left" w:pos="5760"/>
          <w:tab w:val="left" w:pos="6480"/>
          <w:tab w:val="right" w:pos="7920"/>
        </w:tabs>
        <w:ind w:left="708"/>
        <w:rPr>
          <w:sz w:val="18"/>
        </w:rPr>
      </w:pPr>
      <w:r w:rsidRPr="004527EA">
        <w:rPr>
          <w:sz w:val="18"/>
        </w:rPr>
        <w:t>-</w:t>
      </w:r>
      <w:r w:rsidRPr="004527EA">
        <w:rPr>
          <w:sz w:val="18"/>
        </w:rPr>
        <w:tab/>
      </w:r>
      <w:r w:rsidRPr="004527EA">
        <w:rPr>
          <w:sz w:val="18"/>
        </w:rPr>
        <w:t>tette igjen åpninger som kan nås av gnister</w:t>
      </w:r>
    </w:p>
    <w:p w:rsidRPr="004527EA" w:rsidR="00B95643" w:rsidRDefault="00B95643" w14:paraId="22D96E1A" w14:textId="77777777">
      <w:pPr>
        <w:tabs>
          <w:tab w:val="left" w:pos="709"/>
          <w:tab w:val="left" w:pos="900"/>
          <w:tab w:val="left" w:pos="1260"/>
          <w:tab w:val="left" w:pos="2127"/>
          <w:tab w:val="left" w:pos="5760"/>
          <w:tab w:val="left" w:pos="6480"/>
          <w:tab w:val="right" w:pos="7920"/>
        </w:tabs>
        <w:ind w:left="708"/>
        <w:rPr>
          <w:sz w:val="18"/>
        </w:rPr>
      </w:pPr>
      <w:r w:rsidRPr="004527EA">
        <w:rPr>
          <w:sz w:val="18"/>
        </w:rPr>
        <w:t>-</w:t>
      </w:r>
      <w:r w:rsidRPr="004527EA">
        <w:rPr>
          <w:sz w:val="18"/>
        </w:rPr>
        <w:tab/>
      </w:r>
      <w:r w:rsidRPr="004527EA" w:rsidR="00DD4E43">
        <w:rPr>
          <w:sz w:val="18"/>
        </w:rPr>
        <w:t>om</w:t>
      </w:r>
      <w:r w:rsidRPr="004527EA">
        <w:rPr>
          <w:sz w:val="18"/>
        </w:rPr>
        <w:t xml:space="preserve"> nødvendig tilkalle eller ha med brannvakt</w:t>
      </w:r>
    </w:p>
    <w:p w:rsidRPr="004527EA" w:rsidR="00B95643" w:rsidRDefault="00B95643" w14:paraId="5FDE8451" w14:textId="77777777">
      <w:pPr>
        <w:tabs>
          <w:tab w:val="left" w:pos="709"/>
          <w:tab w:val="left" w:pos="900"/>
          <w:tab w:val="left" w:pos="1260"/>
          <w:tab w:val="left" w:pos="2127"/>
          <w:tab w:val="left" w:pos="5760"/>
          <w:tab w:val="left" w:pos="6480"/>
          <w:tab w:val="right" w:pos="7920"/>
        </w:tabs>
        <w:ind w:left="708"/>
        <w:rPr>
          <w:sz w:val="18"/>
        </w:rPr>
      </w:pPr>
      <w:r w:rsidRPr="004527EA">
        <w:rPr>
          <w:sz w:val="18"/>
        </w:rPr>
        <w:t>-</w:t>
      </w:r>
      <w:r w:rsidRPr="004527EA">
        <w:rPr>
          <w:sz w:val="18"/>
        </w:rPr>
        <w:tab/>
      </w:r>
      <w:r w:rsidRPr="004527EA">
        <w:rPr>
          <w:sz w:val="18"/>
        </w:rPr>
        <w:t xml:space="preserve">sørge for at </w:t>
      </w:r>
      <w:r w:rsidRPr="004527EA" w:rsidR="009071F1">
        <w:rPr>
          <w:sz w:val="18"/>
        </w:rPr>
        <w:t>brannslukningsapparat</w:t>
      </w:r>
      <w:r w:rsidRPr="004527EA">
        <w:rPr>
          <w:sz w:val="18"/>
        </w:rPr>
        <w:t xml:space="preserve"> er tilgjengelig</w:t>
      </w:r>
    </w:p>
    <w:p w:rsidRPr="004527EA" w:rsidR="00B95643" w:rsidRDefault="00B95643" w14:paraId="733086BE" w14:textId="77777777">
      <w:pPr>
        <w:tabs>
          <w:tab w:val="left" w:pos="709"/>
          <w:tab w:val="left" w:pos="900"/>
          <w:tab w:val="left" w:pos="1260"/>
          <w:tab w:val="left" w:pos="2127"/>
          <w:tab w:val="left" w:pos="5760"/>
          <w:tab w:val="left" w:pos="6480"/>
          <w:tab w:val="right" w:pos="7920"/>
        </w:tabs>
        <w:ind w:left="708"/>
        <w:rPr>
          <w:sz w:val="18"/>
        </w:rPr>
      </w:pPr>
      <w:r w:rsidRPr="004527EA">
        <w:rPr>
          <w:sz w:val="18"/>
        </w:rPr>
        <w:t>-</w:t>
      </w:r>
      <w:r w:rsidRPr="004527EA">
        <w:rPr>
          <w:sz w:val="18"/>
        </w:rPr>
        <w:tab/>
      </w:r>
      <w:r w:rsidRPr="004527EA">
        <w:rPr>
          <w:sz w:val="18"/>
        </w:rPr>
        <w:t>undersøke baksiden av d</w:t>
      </w:r>
      <w:r w:rsidRPr="004527EA" w:rsidR="00DD4E43">
        <w:rPr>
          <w:sz w:val="18"/>
        </w:rPr>
        <w:t xml:space="preserve">et stedet der det skal sveises </w:t>
      </w:r>
      <w:r w:rsidRPr="004527EA">
        <w:rPr>
          <w:sz w:val="18"/>
        </w:rPr>
        <w:t>eller brennes</w:t>
      </w:r>
    </w:p>
    <w:p w:rsidRPr="004527EA" w:rsidR="00B95643" w:rsidRDefault="00B95643" w14:paraId="134C84F7" w14:textId="77777777">
      <w:pPr>
        <w:tabs>
          <w:tab w:val="left" w:pos="709"/>
          <w:tab w:val="left" w:pos="900"/>
          <w:tab w:val="left" w:pos="1260"/>
          <w:tab w:val="left" w:pos="2127"/>
          <w:tab w:val="left" w:pos="5760"/>
          <w:tab w:val="left" w:pos="6480"/>
          <w:tab w:val="right" w:pos="7920"/>
        </w:tabs>
        <w:ind w:left="708"/>
        <w:rPr>
          <w:sz w:val="18"/>
        </w:rPr>
      </w:pPr>
      <w:r w:rsidRPr="004527EA">
        <w:rPr>
          <w:sz w:val="18"/>
        </w:rPr>
        <w:t>-</w:t>
      </w:r>
      <w:r w:rsidRPr="004527EA">
        <w:rPr>
          <w:sz w:val="18"/>
        </w:rPr>
        <w:tab/>
      </w:r>
      <w:r w:rsidRPr="004527EA">
        <w:rPr>
          <w:sz w:val="18"/>
        </w:rPr>
        <w:t>konferere med ansvarlig arbeidsleder før det arbeides på tanker eller beholdere,</w:t>
      </w:r>
    </w:p>
    <w:p w:rsidRPr="004527EA" w:rsidR="00B95643" w:rsidRDefault="00B95643" w14:paraId="23AF0BB0" w14:textId="77777777">
      <w:pPr>
        <w:pStyle w:val="Topptekst"/>
        <w:tabs>
          <w:tab w:val="clear" w:pos="4536"/>
          <w:tab w:val="clear" w:pos="9072"/>
          <w:tab w:val="left" w:pos="720"/>
          <w:tab w:val="left" w:pos="900"/>
          <w:tab w:val="left" w:pos="6460"/>
          <w:tab w:val="left" w:pos="9507"/>
        </w:tabs>
        <w:rPr>
          <w:sz w:val="18"/>
        </w:rPr>
      </w:pPr>
      <w:r w:rsidRPr="004527EA">
        <w:rPr>
          <w:sz w:val="18"/>
        </w:rPr>
        <w:tab/>
      </w:r>
      <w:r w:rsidRPr="004527EA">
        <w:rPr>
          <w:sz w:val="18"/>
        </w:rPr>
        <w:tab/>
      </w:r>
      <w:r w:rsidRPr="004527EA">
        <w:rPr>
          <w:sz w:val="18"/>
        </w:rPr>
        <w:t>og før det arbeides på stål som kan være en del av den bærende konstruksjon.</w:t>
      </w:r>
    </w:p>
    <w:p w:rsidRPr="004527EA" w:rsidR="00B95643" w:rsidRDefault="00B95643" w14:paraId="54738AF4" w14:textId="77777777">
      <w:pPr>
        <w:pStyle w:val="Topptekst"/>
        <w:tabs>
          <w:tab w:val="clear" w:pos="4536"/>
          <w:tab w:val="clear" w:pos="9072"/>
          <w:tab w:val="left" w:pos="720"/>
          <w:tab w:val="left" w:pos="900"/>
          <w:tab w:val="left" w:pos="6460"/>
          <w:tab w:val="left" w:pos="9507"/>
        </w:tabs>
        <w:rPr>
          <w:sz w:val="18"/>
        </w:rPr>
      </w:pPr>
    </w:p>
    <w:p w:rsidRPr="004527EA" w:rsidR="00B95643" w:rsidRDefault="00B95643" w14:paraId="6E7C76FE" w14:textId="77777777">
      <w:pPr>
        <w:tabs>
          <w:tab w:val="left" w:pos="709"/>
          <w:tab w:val="left" w:pos="2127"/>
          <w:tab w:val="left" w:pos="5760"/>
          <w:tab w:val="left" w:pos="6480"/>
          <w:tab w:val="right" w:pos="7920"/>
        </w:tabs>
        <w:outlineLvl w:val="0"/>
        <w:rPr>
          <w:b/>
          <w:sz w:val="16"/>
        </w:rPr>
      </w:pPr>
      <w:r w:rsidRPr="004527EA">
        <w:rPr>
          <w:b/>
          <w:sz w:val="16"/>
        </w:rPr>
        <w:t>9.6</w:t>
      </w:r>
      <w:r w:rsidRPr="004527EA">
        <w:rPr>
          <w:b/>
          <w:sz w:val="16"/>
        </w:rPr>
        <w:tab/>
      </w:r>
      <w:proofErr w:type="gramStart"/>
      <w:r w:rsidRPr="004527EA">
        <w:rPr>
          <w:b/>
          <w:sz w:val="16"/>
        </w:rPr>
        <w:t>Rengjøring</w:t>
      </w:r>
      <w:proofErr w:type="gramEnd"/>
      <w:r w:rsidRPr="004527EA">
        <w:rPr>
          <w:b/>
          <w:sz w:val="16"/>
        </w:rPr>
        <w:t xml:space="preserve"> men ildsfarlige væsker:</w:t>
      </w:r>
    </w:p>
    <w:p w:rsidRPr="004527EA" w:rsidR="00B95643" w:rsidRDefault="00B95643" w14:paraId="516C204E" w14:textId="77777777">
      <w:pPr>
        <w:pStyle w:val="Topptekst"/>
        <w:tabs>
          <w:tab w:val="clear" w:pos="4536"/>
          <w:tab w:val="clear" w:pos="9072"/>
          <w:tab w:val="left" w:pos="709"/>
          <w:tab w:val="left" w:pos="6460"/>
          <w:tab w:val="left" w:pos="9507"/>
        </w:tabs>
        <w:ind w:left="708"/>
        <w:jc w:val="both"/>
        <w:rPr>
          <w:sz w:val="18"/>
        </w:rPr>
      </w:pPr>
      <w:r w:rsidRPr="004527EA">
        <w:rPr>
          <w:sz w:val="18"/>
        </w:rPr>
        <w:t>Våte filler fra rengjøring med for eksempel white spirit skal bli samlet i et eget selvlukkende spann eller beholder på grunn av fare for selvantennelse.</w:t>
      </w:r>
    </w:p>
    <w:p w:rsidRPr="004527EA" w:rsidR="00B95643" w:rsidRDefault="00B95643" w14:paraId="54F9AE05" w14:textId="77777777">
      <w:pPr>
        <w:tabs>
          <w:tab w:val="left" w:pos="709"/>
          <w:tab w:val="left" w:pos="900"/>
          <w:tab w:val="left" w:pos="1260"/>
          <w:tab w:val="left" w:pos="2127"/>
          <w:tab w:val="left" w:pos="5760"/>
          <w:tab w:val="left" w:pos="6480"/>
          <w:tab w:val="right" w:pos="7920"/>
        </w:tabs>
        <w:ind w:left="708"/>
        <w:rPr>
          <w:sz w:val="18"/>
        </w:rPr>
      </w:pPr>
      <w:r w:rsidRPr="004527EA">
        <w:rPr>
          <w:sz w:val="18"/>
        </w:rPr>
        <w:t xml:space="preserve"> </w:t>
      </w:r>
      <w:r w:rsidRPr="004527EA">
        <w:rPr>
          <w:sz w:val="18"/>
        </w:rPr>
        <w:tab/>
      </w:r>
      <w:r w:rsidRPr="004527EA">
        <w:rPr>
          <w:sz w:val="18"/>
        </w:rPr>
        <w:tab/>
      </w:r>
      <w:r w:rsidRPr="004527EA">
        <w:rPr>
          <w:sz w:val="18"/>
        </w:rPr>
        <w:t xml:space="preserve"> </w:t>
      </w:r>
      <w:r w:rsidRPr="004527EA">
        <w:rPr>
          <w:sz w:val="18"/>
        </w:rPr>
        <w:tab/>
      </w:r>
      <w:r w:rsidRPr="004527EA">
        <w:rPr>
          <w:sz w:val="18"/>
        </w:rPr>
        <w:t xml:space="preserve"> </w:t>
      </w:r>
      <w:r w:rsidRPr="004527EA">
        <w:rPr>
          <w:sz w:val="18"/>
        </w:rPr>
        <w:tab/>
      </w:r>
    </w:p>
    <w:p w:rsidRPr="004527EA" w:rsidR="00B95643" w:rsidRDefault="00B95643" w14:paraId="5CD351E5" w14:textId="77777777">
      <w:pPr>
        <w:tabs>
          <w:tab w:val="left" w:pos="709"/>
          <w:tab w:val="left" w:pos="2127"/>
          <w:tab w:val="left" w:pos="5760"/>
          <w:tab w:val="left" w:pos="6480"/>
          <w:tab w:val="right" w:pos="7920"/>
        </w:tabs>
        <w:outlineLvl w:val="0"/>
        <w:rPr>
          <w:b/>
          <w:sz w:val="16"/>
        </w:rPr>
      </w:pPr>
      <w:r w:rsidRPr="004527EA">
        <w:rPr>
          <w:b/>
          <w:sz w:val="16"/>
        </w:rPr>
        <w:t>9.7</w:t>
      </w:r>
      <w:r w:rsidRPr="004527EA">
        <w:rPr>
          <w:b/>
          <w:sz w:val="16"/>
        </w:rPr>
        <w:tab/>
      </w:r>
      <w:r w:rsidRPr="004527EA">
        <w:rPr>
          <w:b/>
          <w:sz w:val="16"/>
        </w:rPr>
        <w:t>Tunge og vanskelige løft:</w:t>
      </w:r>
    </w:p>
    <w:p w:rsidRPr="004527EA" w:rsidR="00B95643" w:rsidRDefault="00B95643" w14:paraId="5DF8BB53" w14:textId="77777777">
      <w:pPr>
        <w:tabs>
          <w:tab w:val="left" w:pos="709"/>
          <w:tab w:val="left" w:pos="900"/>
          <w:tab w:val="left" w:pos="1260"/>
          <w:tab w:val="left" w:pos="2127"/>
          <w:tab w:val="left" w:pos="5760"/>
          <w:tab w:val="left" w:pos="6480"/>
          <w:tab w:val="right" w:pos="7920"/>
        </w:tabs>
        <w:ind w:left="708"/>
        <w:rPr>
          <w:sz w:val="18"/>
        </w:rPr>
      </w:pPr>
      <w:r w:rsidRPr="004527EA">
        <w:rPr>
          <w:sz w:val="18"/>
        </w:rPr>
        <w:t xml:space="preserve">Dersom det må utføres tunge løft fysisk, så husk å løfte riktig med bøyde knær og </w:t>
      </w:r>
    </w:p>
    <w:p w:rsidRPr="004527EA" w:rsidR="00B95643" w:rsidRDefault="00B95643" w14:paraId="33956B1A" w14:textId="77777777">
      <w:pPr>
        <w:tabs>
          <w:tab w:val="left" w:pos="709"/>
          <w:tab w:val="left" w:pos="900"/>
          <w:tab w:val="left" w:pos="1260"/>
          <w:tab w:val="left" w:pos="2127"/>
          <w:tab w:val="left" w:pos="5760"/>
          <w:tab w:val="left" w:pos="6480"/>
          <w:tab w:val="right" w:pos="7920"/>
        </w:tabs>
        <w:ind w:left="708"/>
        <w:rPr>
          <w:sz w:val="18"/>
        </w:rPr>
      </w:pPr>
      <w:r w:rsidRPr="004527EA">
        <w:rPr>
          <w:sz w:val="18"/>
        </w:rPr>
        <w:t xml:space="preserve">rett rygg. </w:t>
      </w:r>
      <w:r w:rsidRPr="004527EA" w:rsidR="001C231F">
        <w:rPr>
          <w:sz w:val="18"/>
        </w:rPr>
        <w:t>D</w:t>
      </w:r>
      <w:r w:rsidRPr="004527EA">
        <w:rPr>
          <w:sz w:val="18"/>
        </w:rPr>
        <w:t>e fleste tunge løft</w:t>
      </w:r>
      <w:r w:rsidRPr="004527EA" w:rsidR="001C231F">
        <w:rPr>
          <w:sz w:val="18"/>
        </w:rPr>
        <w:t xml:space="preserve"> utføres</w:t>
      </w:r>
      <w:r w:rsidRPr="004527EA">
        <w:rPr>
          <w:sz w:val="18"/>
        </w:rPr>
        <w:t xml:space="preserve"> ved å benytte talje eller jekk der dette er mulig.</w:t>
      </w:r>
    </w:p>
    <w:p w:rsidRPr="004527EA" w:rsidR="00B95643" w:rsidRDefault="00B95643" w14:paraId="188D909B" w14:textId="77777777">
      <w:pPr>
        <w:tabs>
          <w:tab w:val="left" w:pos="709"/>
          <w:tab w:val="left" w:pos="900"/>
          <w:tab w:val="left" w:pos="1260"/>
          <w:tab w:val="left" w:pos="2127"/>
          <w:tab w:val="left" w:pos="5760"/>
          <w:tab w:val="left" w:pos="6480"/>
          <w:tab w:val="right" w:pos="7920"/>
        </w:tabs>
        <w:ind w:left="708"/>
        <w:rPr>
          <w:sz w:val="18"/>
        </w:rPr>
      </w:pPr>
      <w:r w:rsidRPr="004527EA">
        <w:rPr>
          <w:sz w:val="18"/>
        </w:rPr>
        <w:t>Der det måtte være behov for å foreta ekstra tunge eller vanskelige løft, skal dette utføres av en entreprenør som på forhånd er godkjent.</w:t>
      </w:r>
    </w:p>
    <w:p w:rsidR="00B66357" w:rsidP="00E613B8" w:rsidRDefault="00B95643" w14:paraId="3B2D5BA8" w14:textId="1296B17F">
      <w:pPr>
        <w:pStyle w:val="Topptekst"/>
        <w:tabs>
          <w:tab w:val="clear" w:pos="4536"/>
          <w:tab w:val="clear" w:pos="9072"/>
          <w:tab w:val="left" w:pos="709"/>
          <w:tab w:val="left" w:pos="6460"/>
          <w:tab w:val="left" w:pos="9507"/>
        </w:tabs>
        <w:ind w:left="708"/>
        <w:rPr>
          <w:sz w:val="18"/>
          <w:szCs w:val="18"/>
        </w:rPr>
      </w:pPr>
      <w:r w:rsidRPr="004527EA">
        <w:rPr>
          <w:sz w:val="18"/>
        </w:rPr>
        <w:tab/>
      </w:r>
      <w:r w:rsidRPr="590F1B46">
        <w:rPr>
          <w:sz w:val="18"/>
          <w:szCs w:val="18"/>
        </w:rPr>
        <w:t>Ingen av bedriftens ans</w:t>
      </w:r>
      <w:r w:rsidRPr="590F1B46" w:rsidR="001C231F">
        <w:rPr>
          <w:sz w:val="18"/>
          <w:szCs w:val="18"/>
        </w:rPr>
        <w:t>atte må føre truck eller</w:t>
      </w:r>
      <w:r w:rsidRPr="590F1B46">
        <w:rPr>
          <w:sz w:val="18"/>
          <w:szCs w:val="18"/>
        </w:rPr>
        <w:t xml:space="preserve"> kran uten godkjent bevis.</w:t>
      </w:r>
      <w:r w:rsidRPr="590F1B46" w:rsidR="001C231F">
        <w:rPr>
          <w:sz w:val="18"/>
          <w:szCs w:val="18"/>
        </w:rPr>
        <w:t xml:space="preserve"> </w:t>
      </w:r>
      <w:r w:rsidRPr="590F1B46">
        <w:rPr>
          <w:sz w:val="18"/>
          <w:szCs w:val="18"/>
        </w:rPr>
        <w:t>I tillegg skal det foreligge skriftlig godkjennelse fra oppdragsgiver.</w:t>
      </w:r>
    </w:p>
    <w:p w:rsidR="00B66357" w:rsidP="590F1B46" w:rsidRDefault="00B66357" w14:paraId="75BEF165" w14:textId="77777777">
      <w:pPr>
        <w:pStyle w:val="Topptekst"/>
        <w:tabs>
          <w:tab w:val="clear" w:pos="4536"/>
          <w:tab w:val="clear" w:pos="9072"/>
          <w:tab w:val="left" w:pos="709"/>
          <w:tab w:val="left" w:pos="6460"/>
          <w:tab w:val="left" w:pos="9507"/>
        </w:tabs>
        <w:ind w:left="708"/>
        <w:rPr>
          <w:sz w:val="18"/>
          <w:szCs w:val="18"/>
        </w:rPr>
      </w:pPr>
    </w:p>
    <w:p w:rsidR="31D68FE4" w:rsidP="590F1B46" w:rsidRDefault="31D68FE4" w14:paraId="2BC0963B" w14:textId="27BE9866">
      <w:pPr>
        <w:pStyle w:val="Topptekst"/>
        <w:tabs>
          <w:tab w:val="clear" w:pos="4536"/>
          <w:tab w:val="clear" w:pos="9072"/>
          <w:tab w:val="left" w:pos="709"/>
          <w:tab w:val="left" w:pos="6460"/>
          <w:tab w:val="left" w:pos="9507"/>
        </w:tabs>
        <w:rPr>
          <w:b/>
          <w:bCs/>
          <w:sz w:val="18"/>
          <w:szCs w:val="18"/>
        </w:rPr>
      </w:pPr>
      <w:r w:rsidRPr="590F1B46">
        <w:rPr>
          <w:b/>
          <w:bCs/>
          <w:sz w:val="18"/>
          <w:szCs w:val="18"/>
        </w:rPr>
        <w:t>9.8</w:t>
      </w:r>
      <w:r>
        <w:tab/>
      </w:r>
      <w:r w:rsidRPr="590F1B46" w:rsidR="615A96AE">
        <w:rPr>
          <w:b/>
          <w:bCs/>
          <w:sz w:val="18"/>
          <w:szCs w:val="18"/>
        </w:rPr>
        <w:t>Roterende maskiner</w:t>
      </w:r>
      <w:r w:rsidRPr="590F1B46" w:rsidR="1A862144">
        <w:rPr>
          <w:b/>
          <w:bCs/>
          <w:sz w:val="18"/>
          <w:szCs w:val="18"/>
        </w:rPr>
        <w:t>/utstyr</w:t>
      </w:r>
    </w:p>
    <w:p w:rsidR="615A96AE" w:rsidP="00E033D3" w:rsidRDefault="3B3B40BF" w14:paraId="4771413F" w14:textId="7655E728">
      <w:pPr>
        <w:pStyle w:val="Topptekst"/>
        <w:tabs>
          <w:tab w:val="clear" w:pos="4536"/>
          <w:tab w:val="clear" w:pos="9072"/>
          <w:tab w:val="left" w:pos="709"/>
          <w:tab w:val="left" w:pos="6460"/>
          <w:tab w:val="left" w:pos="9507"/>
        </w:tabs>
        <w:ind w:left="680"/>
        <w:rPr>
          <w:b/>
          <w:bCs/>
          <w:sz w:val="18"/>
          <w:szCs w:val="18"/>
        </w:rPr>
      </w:pPr>
      <w:r w:rsidRPr="590F1B46">
        <w:rPr>
          <w:sz w:val="18"/>
          <w:szCs w:val="18"/>
          <w:u w:val="single"/>
        </w:rPr>
        <w:t>F</w:t>
      </w:r>
      <w:r w:rsidRPr="590F1B46" w:rsidR="630DDD68">
        <w:rPr>
          <w:sz w:val="18"/>
          <w:szCs w:val="18"/>
          <w:u w:val="single"/>
        </w:rPr>
        <w:t>ør bruk</w:t>
      </w:r>
      <w:r w:rsidRPr="590F1B46" w:rsidR="083414D7">
        <w:rPr>
          <w:sz w:val="18"/>
          <w:szCs w:val="18"/>
          <w:u w:val="single"/>
        </w:rPr>
        <w:t>:</w:t>
      </w:r>
    </w:p>
    <w:p w:rsidR="630DDD68" w:rsidP="00E033D3" w:rsidRDefault="630DDD68" w14:paraId="2758BECD" w14:textId="42B99C76">
      <w:pPr>
        <w:pStyle w:val="Topptekst"/>
        <w:tabs>
          <w:tab w:val="clear" w:pos="4536"/>
          <w:tab w:val="clear" w:pos="9072"/>
          <w:tab w:val="left" w:pos="709"/>
          <w:tab w:val="left" w:pos="6460"/>
          <w:tab w:val="left" w:pos="9507"/>
        </w:tabs>
        <w:ind w:left="680"/>
        <w:rPr>
          <w:sz w:val="18"/>
          <w:szCs w:val="18"/>
        </w:rPr>
      </w:pPr>
      <w:r w:rsidRPr="590F1B46">
        <w:rPr>
          <w:sz w:val="18"/>
          <w:szCs w:val="18"/>
        </w:rPr>
        <w:t>- Kontrollere at maskinen</w:t>
      </w:r>
      <w:r w:rsidRPr="590F1B46" w:rsidR="256777FC">
        <w:rPr>
          <w:sz w:val="18"/>
          <w:szCs w:val="18"/>
        </w:rPr>
        <w:t xml:space="preserve">/utstyret er </w:t>
      </w:r>
      <w:r w:rsidRPr="590F1B46" w:rsidR="17F2A00B">
        <w:rPr>
          <w:sz w:val="18"/>
          <w:szCs w:val="18"/>
        </w:rPr>
        <w:t>i god stand og riktig installert</w:t>
      </w:r>
    </w:p>
    <w:p w:rsidR="256777FC" w:rsidP="00E033D3" w:rsidRDefault="256777FC" w14:paraId="1FE7553E" w14:textId="55D54C2F">
      <w:pPr>
        <w:pStyle w:val="Topptekst"/>
        <w:tabs>
          <w:tab w:val="clear" w:pos="4536"/>
          <w:tab w:val="clear" w:pos="9072"/>
          <w:tab w:val="left" w:pos="709"/>
          <w:tab w:val="left" w:pos="6460"/>
          <w:tab w:val="left" w:pos="9507"/>
        </w:tabs>
        <w:ind w:left="680"/>
        <w:rPr>
          <w:sz w:val="18"/>
          <w:szCs w:val="18"/>
        </w:rPr>
      </w:pPr>
      <w:r w:rsidRPr="590F1B46">
        <w:rPr>
          <w:sz w:val="18"/>
          <w:szCs w:val="18"/>
        </w:rPr>
        <w:t>- Kontrollere at sikkerhetsfunksjoner er i funksjon og ikke er manipulert</w:t>
      </w:r>
    </w:p>
    <w:p w:rsidR="590F1B46" w:rsidP="590F1B46" w:rsidRDefault="590F1B46" w14:paraId="45651D95" w14:textId="2E41D92D">
      <w:pPr>
        <w:pStyle w:val="Topptekst"/>
        <w:tabs>
          <w:tab w:val="clear" w:pos="4536"/>
          <w:tab w:val="clear" w:pos="9072"/>
          <w:tab w:val="left" w:pos="709"/>
          <w:tab w:val="left" w:pos="6460"/>
          <w:tab w:val="left" w:pos="9507"/>
        </w:tabs>
        <w:rPr>
          <w:sz w:val="18"/>
          <w:szCs w:val="18"/>
        </w:rPr>
      </w:pPr>
    </w:p>
    <w:p w:rsidR="6504ED9A" w:rsidP="00E033D3" w:rsidRDefault="558F3183" w14:paraId="4CBA87EF" w14:textId="09F6ACB2">
      <w:pPr>
        <w:pStyle w:val="Topptekst"/>
        <w:tabs>
          <w:tab w:val="clear" w:pos="4536"/>
          <w:tab w:val="clear" w:pos="9072"/>
          <w:tab w:val="left" w:pos="709"/>
          <w:tab w:val="left" w:pos="6460"/>
          <w:tab w:val="left" w:pos="9507"/>
        </w:tabs>
        <w:ind w:left="680"/>
        <w:rPr>
          <w:sz w:val="18"/>
          <w:szCs w:val="18"/>
        </w:rPr>
      </w:pPr>
      <w:r w:rsidRPr="590F1B46">
        <w:rPr>
          <w:sz w:val="18"/>
          <w:szCs w:val="18"/>
          <w:u w:val="single"/>
        </w:rPr>
        <w:t>Ved bruk:</w:t>
      </w:r>
    </w:p>
    <w:p w:rsidR="6504ED9A" w:rsidP="590F1B46" w:rsidRDefault="00A47901" w14:paraId="4B771F99" w14:textId="65B437B4">
      <w:pPr>
        <w:pStyle w:val="Topptekst"/>
        <w:tabs>
          <w:tab w:val="clear" w:pos="4536"/>
          <w:tab w:val="clear" w:pos="9072"/>
          <w:tab w:val="left" w:pos="709"/>
          <w:tab w:val="left" w:pos="6460"/>
          <w:tab w:val="left" w:pos="9507"/>
        </w:tabs>
        <w:rPr>
          <w:sz w:val="18"/>
          <w:szCs w:val="18"/>
        </w:rPr>
      </w:pPr>
      <w:r>
        <w:rPr>
          <w:sz w:val="18"/>
          <w:szCs w:val="18"/>
        </w:rPr>
        <w:tab/>
      </w:r>
      <w:r w:rsidRPr="590F1B46" w:rsidR="6504ED9A">
        <w:rPr>
          <w:sz w:val="18"/>
          <w:szCs w:val="18"/>
        </w:rPr>
        <w:t xml:space="preserve">- Sørge for </w:t>
      </w:r>
      <w:r w:rsidRPr="590F1B46" w:rsidR="465C5F41">
        <w:rPr>
          <w:sz w:val="18"/>
          <w:szCs w:val="18"/>
        </w:rPr>
        <w:t xml:space="preserve">å bruke egnet verneutstyr. Ved </w:t>
      </w:r>
      <w:r w:rsidRPr="590F1B46" w:rsidR="693EB7F2">
        <w:rPr>
          <w:sz w:val="18"/>
          <w:szCs w:val="18"/>
        </w:rPr>
        <w:t xml:space="preserve">bruk av roterende maskiner skal klær ha en mer </w:t>
      </w:r>
    </w:p>
    <w:p w:rsidR="693EB7F2" w:rsidP="590F1B46" w:rsidRDefault="00A47901" w14:paraId="0BAD0EEC" w14:textId="2FB64877">
      <w:pPr>
        <w:pStyle w:val="Topptekst"/>
        <w:tabs>
          <w:tab w:val="clear" w:pos="4536"/>
          <w:tab w:val="clear" w:pos="9072"/>
          <w:tab w:val="left" w:pos="709"/>
          <w:tab w:val="left" w:pos="6460"/>
          <w:tab w:val="left" w:pos="9507"/>
        </w:tabs>
        <w:rPr>
          <w:sz w:val="18"/>
          <w:szCs w:val="18"/>
        </w:rPr>
      </w:pPr>
      <w:r>
        <w:rPr>
          <w:sz w:val="18"/>
          <w:szCs w:val="18"/>
        </w:rPr>
        <w:tab/>
      </w:r>
      <w:r w:rsidRPr="590F1B46" w:rsidR="0A2CB55D">
        <w:rPr>
          <w:sz w:val="18"/>
          <w:szCs w:val="18"/>
        </w:rPr>
        <w:t>t</w:t>
      </w:r>
      <w:r w:rsidRPr="590F1B46" w:rsidR="693EB7F2">
        <w:rPr>
          <w:sz w:val="18"/>
          <w:szCs w:val="18"/>
        </w:rPr>
        <w:t>ettsittende passform, hår settes opp i en knute og bruk av hansker risiko</w:t>
      </w:r>
      <w:r w:rsidRPr="590F1B46" w:rsidR="48272202">
        <w:rPr>
          <w:sz w:val="18"/>
          <w:szCs w:val="18"/>
        </w:rPr>
        <w:t>vurdere</w:t>
      </w:r>
      <w:r w:rsidR="00C23EDA">
        <w:rPr>
          <w:sz w:val="18"/>
          <w:szCs w:val="18"/>
        </w:rPr>
        <w:t>s</w:t>
      </w:r>
      <w:r w:rsidRPr="590F1B46" w:rsidR="48272202">
        <w:rPr>
          <w:sz w:val="18"/>
          <w:szCs w:val="18"/>
        </w:rPr>
        <w:t xml:space="preserve">. </w:t>
      </w:r>
    </w:p>
    <w:p w:rsidR="48272202" w:rsidP="590F1B46" w:rsidRDefault="00A47901" w14:paraId="7BF95060" w14:textId="7BCC8D1A">
      <w:pPr>
        <w:pStyle w:val="Topptekst"/>
        <w:tabs>
          <w:tab w:val="clear" w:pos="4536"/>
          <w:tab w:val="clear" w:pos="9072"/>
          <w:tab w:val="left" w:pos="709"/>
          <w:tab w:val="left" w:pos="6460"/>
          <w:tab w:val="left" w:pos="9507"/>
        </w:tabs>
        <w:rPr>
          <w:sz w:val="18"/>
          <w:szCs w:val="18"/>
        </w:rPr>
      </w:pPr>
      <w:r>
        <w:rPr>
          <w:sz w:val="18"/>
          <w:szCs w:val="18"/>
        </w:rPr>
        <w:tab/>
      </w:r>
      <w:r w:rsidRPr="590F1B46" w:rsidR="48272202">
        <w:rPr>
          <w:sz w:val="18"/>
          <w:szCs w:val="18"/>
        </w:rPr>
        <w:t>Hvis dette ikke følges kan det resultere i store og omfattende skader</w:t>
      </w:r>
      <w:r>
        <w:rPr>
          <w:sz w:val="18"/>
          <w:szCs w:val="18"/>
        </w:rPr>
        <w:t xml:space="preserve"> på person.</w:t>
      </w:r>
    </w:p>
    <w:p w:rsidR="48272202" w:rsidP="00B66357" w:rsidRDefault="00B66357" w14:paraId="3FC5C7A6" w14:textId="012F48DC">
      <w:pPr>
        <w:pStyle w:val="Topptekst"/>
        <w:tabs>
          <w:tab w:val="clear" w:pos="4536"/>
          <w:tab w:val="clear" w:pos="9072"/>
          <w:tab w:val="left" w:pos="709"/>
          <w:tab w:val="left" w:pos="6460"/>
          <w:tab w:val="left" w:pos="9507"/>
        </w:tabs>
        <w:ind w:left="680"/>
        <w:rPr>
          <w:sz w:val="18"/>
          <w:szCs w:val="18"/>
        </w:rPr>
      </w:pPr>
      <w:r>
        <w:rPr>
          <w:sz w:val="18"/>
          <w:szCs w:val="18"/>
        </w:rPr>
        <w:tab/>
      </w:r>
      <w:r w:rsidRPr="590F1B46" w:rsidR="48272202">
        <w:rPr>
          <w:sz w:val="18"/>
          <w:szCs w:val="18"/>
        </w:rPr>
        <w:t xml:space="preserve">- Utstyr/materiell som skal behandles (kappes, slipes etc) må være godt festet for å </w:t>
      </w:r>
      <w:r w:rsidRPr="590F1B46">
        <w:rPr>
          <w:sz w:val="18"/>
          <w:szCs w:val="18"/>
        </w:rPr>
        <w:t xml:space="preserve">unngå </w:t>
      </w:r>
      <w:r w:rsidRPr="590F1B46" w:rsidR="48272202">
        <w:rPr>
          <w:sz w:val="18"/>
          <w:szCs w:val="18"/>
        </w:rPr>
        <w:t xml:space="preserve">bevegelse </w:t>
      </w:r>
      <w:r w:rsidRPr="590F1B46" w:rsidR="01AAF76A">
        <w:rPr>
          <w:sz w:val="18"/>
          <w:szCs w:val="18"/>
        </w:rPr>
        <w:t>i utstyr/materiell eller i maskin</w:t>
      </w:r>
    </w:p>
    <w:p w:rsidR="01AAF76A" w:rsidP="590F1B46" w:rsidRDefault="00B66357" w14:paraId="2A24ED4A" w14:textId="4C981F75">
      <w:pPr>
        <w:pStyle w:val="Topptekst"/>
        <w:tabs>
          <w:tab w:val="clear" w:pos="4536"/>
          <w:tab w:val="clear" w:pos="9072"/>
          <w:tab w:val="left" w:pos="709"/>
          <w:tab w:val="left" w:pos="6460"/>
          <w:tab w:val="left" w:pos="9507"/>
        </w:tabs>
        <w:rPr>
          <w:sz w:val="18"/>
          <w:szCs w:val="18"/>
        </w:rPr>
      </w:pPr>
      <w:r>
        <w:rPr>
          <w:sz w:val="18"/>
          <w:szCs w:val="18"/>
        </w:rPr>
        <w:tab/>
      </w:r>
      <w:r w:rsidRPr="590F1B46" w:rsidR="01AAF76A">
        <w:rPr>
          <w:sz w:val="18"/>
          <w:szCs w:val="18"/>
        </w:rPr>
        <w:t>- Sørg for at området du arbeider i er rent og rydd</w:t>
      </w:r>
      <w:r w:rsidR="00FD6350">
        <w:rPr>
          <w:sz w:val="18"/>
          <w:szCs w:val="18"/>
        </w:rPr>
        <w:t>ig</w:t>
      </w:r>
    </w:p>
    <w:p w:rsidR="590F1B46" w:rsidP="590F1B46" w:rsidRDefault="590F1B46" w14:paraId="1D94509D" w14:textId="1D4E01CC">
      <w:pPr>
        <w:pStyle w:val="Topptekst"/>
        <w:tabs>
          <w:tab w:val="clear" w:pos="4536"/>
          <w:tab w:val="clear" w:pos="9072"/>
          <w:tab w:val="left" w:pos="709"/>
          <w:tab w:val="left" w:pos="6460"/>
          <w:tab w:val="left" w:pos="9507"/>
        </w:tabs>
        <w:rPr>
          <w:sz w:val="18"/>
          <w:szCs w:val="18"/>
        </w:rPr>
      </w:pPr>
    </w:p>
    <w:p w:rsidR="01AAF76A" w:rsidP="590F1B46" w:rsidRDefault="01AAF76A" w14:paraId="0FC0ACA0" w14:textId="00DEF01B">
      <w:pPr>
        <w:pStyle w:val="Topptekst"/>
        <w:tabs>
          <w:tab w:val="clear" w:pos="4536"/>
          <w:tab w:val="clear" w:pos="9072"/>
          <w:tab w:val="left" w:pos="709"/>
          <w:tab w:val="left" w:pos="6460"/>
          <w:tab w:val="left" w:pos="9507"/>
        </w:tabs>
        <w:ind w:left="510" w:firstLine="170"/>
        <w:rPr>
          <w:sz w:val="18"/>
          <w:szCs w:val="18"/>
          <w:u w:val="single"/>
        </w:rPr>
      </w:pPr>
      <w:r w:rsidRPr="590F1B46">
        <w:rPr>
          <w:sz w:val="18"/>
          <w:szCs w:val="18"/>
          <w:u w:val="single"/>
        </w:rPr>
        <w:t>Etter bruk:</w:t>
      </w:r>
      <w:r>
        <w:tab/>
      </w:r>
    </w:p>
    <w:p w:rsidR="04DFC238" w:rsidP="590F1B46" w:rsidRDefault="00B66357" w14:paraId="552C5B45" w14:textId="7E186080">
      <w:pPr>
        <w:pStyle w:val="Topptekst"/>
        <w:tabs>
          <w:tab w:val="clear" w:pos="4536"/>
          <w:tab w:val="clear" w:pos="9072"/>
          <w:tab w:val="left" w:pos="709"/>
          <w:tab w:val="left" w:pos="6460"/>
          <w:tab w:val="left" w:pos="9507"/>
        </w:tabs>
        <w:rPr>
          <w:sz w:val="18"/>
          <w:szCs w:val="18"/>
        </w:rPr>
      </w:pPr>
      <w:r>
        <w:rPr>
          <w:sz w:val="18"/>
          <w:szCs w:val="18"/>
        </w:rPr>
        <w:tab/>
      </w:r>
      <w:r w:rsidRPr="590F1B46" w:rsidR="04DFC238">
        <w:rPr>
          <w:sz w:val="18"/>
          <w:szCs w:val="18"/>
        </w:rPr>
        <w:t>- Sørg for å rengjøre maskin/utstyr etter bruk</w:t>
      </w:r>
    </w:p>
    <w:p w:rsidR="256777FC" w:rsidP="00E613B8" w:rsidRDefault="00B66357" w14:paraId="4F34843D" w14:textId="56ADA63B">
      <w:pPr>
        <w:pStyle w:val="Topptekst"/>
        <w:tabs>
          <w:tab w:val="clear" w:pos="4536"/>
          <w:tab w:val="clear" w:pos="9072"/>
          <w:tab w:val="left" w:pos="709"/>
          <w:tab w:val="left" w:pos="6460"/>
          <w:tab w:val="left" w:pos="9507"/>
        </w:tabs>
        <w:ind w:left="680"/>
        <w:rPr>
          <w:sz w:val="18"/>
          <w:szCs w:val="18"/>
        </w:rPr>
      </w:pPr>
      <w:r>
        <w:rPr>
          <w:sz w:val="18"/>
          <w:szCs w:val="18"/>
        </w:rPr>
        <w:tab/>
      </w:r>
      <w:r w:rsidRPr="590F1B46" w:rsidR="04DFC238">
        <w:rPr>
          <w:sz w:val="18"/>
          <w:szCs w:val="18"/>
        </w:rPr>
        <w:t xml:space="preserve">- Er utstyr/maskin ødelagt så meld ifra om dette og forsikre deg om at maskin/utstyr ikke kan </w:t>
      </w:r>
      <w:r w:rsidR="04DFC238">
        <w:tab/>
      </w:r>
      <w:r w:rsidRPr="590F1B46" w:rsidR="04DFC238">
        <w:rPr>
          <w:sz w:val="18"/>
          <w:szCs w:val="18"/>
        </w:rPr>
        <w:t xml:space="preserve"> </w:t>
      </w:r>
      <w:r>
        <w:rPr>
          <w:sz w:val="18"/>
          <w:szCs w:val="18"/>
        </w:rPr>
        <w:t xml:space="preserve">  </w:t>
      </w:r>
      <w:r w:rsidRPr="590F1B46" w:rsidR="04DFC238">
        <w:rPr>
          <w:sz w:val="18"/>
          <w:szCs w:val="18"/>
        </w:rPr>
        <w:t>brukes og utsette andre for fare.</w:t>
      </w:r>
    </w:p>
    <w:p w:rsidRPr="004527EA" w:rsidR="00B95643" w:rsidRDefault="00B95643" w14:paraId="46ABBD8F" w14:textId="77777777">
      <w:pPr>
        <w:pStyle w:val="Topptekst"/>
        <w:tabs>
          <w:tab w:val="clear" w:pos="4536"/>
          <w:tab w:val="clear" w:pos="9072"/>
          <w:tab w:val="left" w:pos="709"/>
          <w:tab w:val="left" w:pos="6460"/>
          <w:tab w:val="left" w:pos="9507"/>
        </w:tabs>
        <w:rPr>
          <w:sz w:val="18"/>
        </w:rPr>
      </w:pPr>
      <w:r w:rsidRPr="004527EA">
        <w:rPr>
          <w:sz w:val="18"/>
        </w:rPr>
        <w:tab/>
      </w:r>
    </w:p>
    <w:p w:rsidRPr="004527EA" w:rsidR="00B95643" w:rsidP="590F1B46" w:rsidRDefault="00B95643" w14:paraId="617F3CCF" w14:textId="203B9993">
      <w:pPr>
        <w:tabs>
          <w:tab w:val="left" w:pos="709"/>
          <w:tab w:val="left" w:pos="2127"/>
          <w:tab w:val="left" w:pos="5760"/>
          <w:tab w:val="left" w:pos="6480"/>
          <w:tab w:val="right" w:pos="7920"/>
        </w:tabs>
        <w:outlineLvl w:val="0"/>
        <w:rPr>
          <w:b/>
          <w:bCs/>
          <w:sz w:val="16"/>
          <w:szCs w:val="16"/>
        </w:rPr>
      </w:pPr>
      <w:r w:rsidRPr="590F1B46">
        <w:rPr>
          <w:b/>
          <w:bCs/>
          <w:sz w:val="16"/>
          <w:szCs w:val="16"/>
        </w:rPr>
        <w:t>9.</w:t>
      </w:r>
      <w:r w:rsidRPr="590F1B46" w:rsidR="17845AD7">
        <w:rPr>
          <w:b/>
          <w:bCs/>
          <w:sz w:val="16"/>
          <w:szCs w:val="16"/>
        </w:rPr>
        <w:t>9</w:t>
      </w:r>
      <w:r>
        <w:tab/>
      </w:r>
      <w:r w:rsidRPr="590F1B46">
        <w:rPr>
          <w:b/>
          <w:bCs/>
          <w:sz w:val="16"/>
          <w:szCs w:val="16"/>
        </w:rPr>
        <w:t>Bruk og behandling av vinkelkuttere:</w:t>
      </w:r>
      <w:r w:rsidRPr="590F1B46" w:rsidR="00F615D1">
        <w:rPr>
          <w:b/>
          <w:bCs/>
          <w:sz w:val="16"/>
          <w:szCs w:val="16"/>
        </w:rPr>
        <w:t xml:space="preserve"> (Bruk av vinkelsliper skal unngås der det er mulig.)</w:t>
      </w:r>
    </w:p>
    <w:p w:rsidRPr="004527EA" w:rsidR="00B95643" w:rsidRDefault="00B95643" w14:paraId="24607C8F" w14:textId="77777777">
      <w:pPr>
        <w:tabs>
          <w:tab w:val="left" w:pos="709"/>
          <w:tab w:val="left" w:pos="900"/>
          <w:tab w:val="left" w:pos="1260"/>
          <w:tab w:val="left" w:pos="2127"/>
          <w:tab w:val="left" w:pos="5760"/>
          <w:tab w:val="left" w:pos="6480"/>
          <w:tab w:val="right" w:pos="7920"/>
        </w:tabs>
        <w:ind w:left="708"/>
        <w:rPr>
          <w:sz w:val="18"/>
          <w:u w:val="single"/>
        </w:rPr>
      </w:pPr>
      <w:r w:rsidRPr="004527EA">
        <w:rPr>
          <w:sz w:val="18"/>
          <w:u w:val="single"/>
        </w:rPr>
        <w:t>Før bruk skal det kontrolleres at:</w:t>
      </w:r>
    </w:p>
    <w:p w:rsidRPr="004527EA" w:rsidR="00B95643" w:rsidRDefault="00B95643" w14:paraId="39BD4989" w14:textId="77777777">
      <w:pPr>
        <w:tabs>
          <w:tab w:val="left" w:pos="709"/>
          <w:tab w:val="left" w:pos="900"/>
          <w:tab w:val="left" w:pos="1260"/>
          <w:tab w:val="left" w:pos="2127"/>
          <w:tab w:val="left" w:pos="5760"/>
          <w:tab w:val="left" w:pos="6480"/>
          <w:tab w:val="right" w:pos="7920"/>
        </w:tabs>
        <w:rPr>
          <w:sz w:val="18"/>
        </w:rPr>
      </w:pPr>
      <w:r w:rsidRPr="004527EA">
        <w:rPr>
          <w:sz w:val="18"/>
        </w:rPr>
        <w:tab/>
      </w:r>
      <w:r w:rsidRPr="004527EA">
        <w:rPr>
          <w:sz w:val="18"/>
        </w:rPr>
        <w:t>-</w:t>
      </w:r>
      <w:r w:rsidRPr="004527EA">
        <w:rPr>
          <w:sz w:val="18"/>
        </w:rPr>
        <w:tab/>
      </w:r>
      <w:r w:rsidRPr="004527EA">
        <w:rPr>
          <w:sz w:val="18"/>
        </w:rPr>
        <w:t>støttehåndtak er påmontert</w:t>
      </w:r>
    </w:p>
    <w:p w:rsidRPr="004527EA" w:rsidR="00B95643" w:rsidRDefault="00B95643" w14:paraId="70B5C70B" w14:textId="77777777">
      <w:pPr>
        <w:tabs>
          <w:tab w:val="left" w:pos="709"/>
          <w:tab w:val="left" w:pos="900"/>
          <w:tab w:val="left" w:pos="1260"/>
          <w:tab w:val="left" w:pos="2127"/>
          <w:tab w:val="left" w:pos="5760"/>
          <w:tab w:val="left" w:pos="6480"/>
          <w:tab w:val="right" w:pos="7920"/>
        </w:tabs>
        <w:rPr>
          <w:sz w:val="18"/>
        </w:rPr>
      </w:pPr>
      <w:r w:rsidRPr="004527EA">
        <w:rPr>
          <w:sz w:val="18"/>
        </w:rPr>
        <w:tab/>
      </w:r>
      <w:r w:rsidRPr="004527EA">
        <w:rPr>
          <w:sz w:val="18"/>
        </w:rPr>
        <w:t>-</w:t>
      </w:r>
      <w:r w:rsidRPr="004527EA">
        <w:rPr>
          <w:sz w:val="18"/>
        </w:rPr>
        <w:tab/>
      </w:r>
      <w:r w:rsidRPr="004527EA">
        <w:rPr>
          <w:sz w:val="18"/>
        </w:rPr>
        <w:t>nøkkel til utskifting av skive er lagt ved</w:t>
      </w:r>
    </w:p>
    <w:p w:rsidRPr="004527EA" w:rsidR="00B95643" w:rsidRDefault="00B95643" w14:paraId="541A869D" w14:textId="77777777">
      <w:pPr>
        <w:tabs>
          <w:tab w:val="left" w:pos="709"/>
          <w:tab w:val="left" w:pos="900"/>
          <w:tab w:val="left" w:pos="1260"/>
          <w:tab w:val="left" w:pos="2127"/>
          <w:tab w:val="left" w:pos="5760"/>
          <w:tab w:val="left" w:pos="6480"/>
          <w:tab w:val="right" w:pos="7920"/>
        </w:tabs>
        <w:rPr>
          <w:sz w:val="18"/>
        </w:rPr>
      </w:pPr>
      <w:r w:rsidRPr="004527EA">
        <w:rPr>
          <w:sz w:val="18"/>
        </w:rPr>
        <w:tab/>
      </w:r>
      <w:r w:rsidRPr="004527EA">
        <w:rPr>
          <w:sz w:val="18"/>
        </w:rPr>
        <w:t>-</w:t>
      </w:r>
      <w:r w:rsidRPr="004527EA">
        <w:rPr>
          <w:sz w:val="18"/>
        </w:rPr>
        <w:tab/>
      </w:r>
      <w:r w:rsidRPr="004527EA">
        <w:rPr>
          <w:sz w:val="18"/>
        </w:rPr>
        <w:t>beskyttelsesskjerm er fastmontert</w:t>
      </w:r>
    </w:p>
    <w:p w:rsidRPr="004527EA" w:rsidR="00B95643" w:rsidRDefault="00B95643" w14:paraId="6398B914" w14:textId="77777777">
      <w:pPr>
        <w:tabs>
          <w:tab w:val="left" w:pos="709"/>
          <w:tab w:val="left" w:pos="900"/>
          <w:tab w:val="left" w:pos="2127"/>
          <w:tab w:val="left" w:pos="5760"/>
          <w:tab w:val="left" w:pos="6480"/>
          <w:tab w:val="right" w:pos="7920"/>
        </w:tabs>
        <w:rPr>
          <w:sz w:val="18"/>
        </w:rPr>
      </w:pPr>
      <w:r w:rsidRPr="004527EA">
        <w:rPr>
          <w:sz w:val="18"/>
        </w:rPr>
        <w:tab/>
      </w:r>
      <w:r w:rsidRPr="004527EA">
        <w:rPr>
          <w:sz w:val="18"/>
        </w:rPr>
        <w:t>-</w:t>
      </w:r>
      <w:r w:rsidRPr="004527EA">
        <w:rPr>
          <w:sz w:val="18"/>
        </w:rPr>
        <w:tab/>
      </w:r>
      <w:r w:rsidRPr="004527EA">
        <w:rPr>
          <w:sz w:val="18"/>
        </w:rPr>
        <w:t>skive skal være i god stand og tilpasset maskinen og formålet</w:t>
      </w:r>
    </w:p>
    <w:p w:rsidRPr="004527EA" w:rsidR="00B95643" w:rsidRDefault="00B95643" w14:paraId="394318EC" w14:textId="77777777">
      <w:pPr>
        <w:tabs>
          <w:tab w:val="left" w:pos="709"/>
          <w:tab w:val="left" w:pos="900"/>
          <w:tab w:val="left" w:pos="1260"/>
          <w:tab w:val="left" w:pos="2127"/>
          <w:tab w:val="left" w:pos="5760"/>
          <w:tab w:val="left" w:pos="6480"/>
          <w:tab w:val="right" w:pos="7920"/>
        </w:tabs>
        <w:rPr>
          <w:sz w:val="18"/>
        </w:rPr>
      </w:pPr>
      <w:r w:rsidRPr="004527EA">
        <w:rPr>
          <w:sz w:val="18"/>
        </w:rPr>
        <w:tab/>
      </w:r>
      <w:r w:rsidRPr="004527EA">
        <w:rPr>
          <w:sz w:val="18"/>
        </w:rPr>
        <w:t>-</w:t>
      </w:r>
      <w:r w:rsidRPr="004527EA">
        <w:rPr>
          <w:sz w:val="18"/>
        </w:rPr>
        <w:tab/>
      </w:r>
      <w:r w:rsidRPr="004527EA">
        <w:rPr>
          <w:sz w:val="18"/>
        </w:rPr>
        <w:t>elektriske kabler ikke er skadet</w:t>
      </w:r>
    </w:p>
    <w:p w:rsidRPr="004527EA" w:rsidR="00B95643" w:rsidRDefault="00B95643" w14:paraId="6128CAB8" w14:textId="77777777">
      <w:pPr>
        <w:pStyle w:val="Topptekst"/>
        <w:tabs>
          <w:tab w:val="clear" w:pos="4536"/>
          <w:tab w:val="clear" w:pos="9072"/>
          <w:tab w:val="left" w:pos="709"/>
          <w:tab w:val="left" w:pos="900"/>
          <w:tab w:val="left" w:pos="6460"/>
          <w:tab w:val="left" w:pos="9507"/>
        </w:tabs>
        <w:rPr>
          <w:sz w:val="18"/>
        </w:rPr>
      </w:pPr>
      <w:r w:rsidRPr="004527EA">
        <w:rPr>
          <w:sz w:val="18"/>
        </w:rPr>
        <w:tab/>
      </w:r>
      <w:r w:rsidRPr="004527EA">
        <w:rPr>
          <w:sz w:val="18"/>
        </w:rPr>
        <w:t>-</w:t>
      </w:r>
      <w:r w:rsidRPr="004527EA">
        <w:rPr>
          <w:sz w:val="18"/>
        </w:rPr>
        <w:tab/>
      </w:r>
      <w:r w:rsidRPr="004527EA">
        <w:rPr>
          <w:sz w:val="18"/>
        </w:rPr>
        <w:t>at brukeren har, eller har tilgang til, vernebriller på arbeidsstedet</w:t>
      </w:r>
    </w:p>
    <w:p w:rsidRPr="004527EA" w:rsidR="00B95643" w:rsidRDefault="00B95643" w14:paraId="1DD40BFF" w14:textId="77777777">
      <w:pPr>
        <w:tabs>
          <w:tab w:val="left" w:pos="709"/>
          <w:tab w:val="left" w:pos="900"/>
          <w:tab w:val="left" w:pos="1260"/>
          <w:tab w:val="left" w:pos="2127"/>
          <w:tab w:val="left" w:pos="5760"/>
          <w:tab w:val="left" w:pos="6480"/>
          <w:tab w:val="right" w:pos="7920"/>
        </w:tabs>
        <w:rPr>
          <w:sz w:val="18"/>
          <w:u w:val="single"/>
        </w:rPr>
      </w:pPr>
      <w:r w:rsidRPr="004527EA">
        <w:rPr>
          <w:sz w:val="18"/>
        </w:rPr>
        <w:tab/>
      </w:r>
      <w:r w:rsidRPr="004527EA">
        <w:rPr>
          <w:sz w:val="18"/>
          <w:u w:val="single"/>
        </w:rPr>
        <w:t>Brukeren skal videre:</w:t>
      </w:r>
    </w:p>
    <w:p w:rsidRPr="004527EA" w:rsidR="00B95643" w:rsidRDefault="00B95643" w14:paraId="633F32E3" w14:textId="77777777">
      <w:pPr>
        <w:tabs>
          <w:tab w:val="left" w:pos="709"/>
          <w:tab w:val="left" w:pos="900"/>
          <w:tab w:val="left" w:pos="2127"/>
          <w:tab w:val="left" w:pos="5760"/>
          <w:tab w:val="left" w:pos="6480"/>
          <w:tab w:val="right" w:pos="7920"/>
        </w:tabs>
        <w:rPr>
          <w:sz w:val="18"/>
        </w:rPr>
      </w:pPr>
      <w:r w:rsidRPr="004527EA">
        <w:rPr>
          <w:sz w:val="18"/>
        </w:rPr>
        <w:tab/>
      </w:r>
      <w:r w:rsidRPr="004527EA">
        <w:rPr>
          <w:sz w:val="18"/>
        </w:rPr>
        <w:t>-</w:t>
      </w:r>
      <w:r w:rsidRPr="004527EA">
        <w:rPr>
          <w:sz w:val="18"/>
        </w:rPr>
        <w:tab/>
      </w:r>
      <w:r w:rsidRPr="004527EA">
        <w:rPr>
          <w:sz w:val="18"/>
        </w:rPr>
        <w:t>benytte medfølgende spesialnøkkel ved bytte av skive</w:t>
      </w:r>
    </w:p>
    <w:p w:rsidRPr="004527EA" w:rsidR="00B95643" w:rsidRDefault="00B95643" w14:paraId="15AD174F" w14:textId="77777777">
      <w:pPr>
        <w:tabs>
          <w:tab w:val="left" w:pos="709"/>
          <w:tab w:val="left" w:pos="900"/>
          <w:tab w:val="left" w:pos="1260"/>
          <w:tab w:val="left" w:pos="2127"/>
          <w:tab w:val="left" w:pos="5760"/>
          <w:tab w:val="left" w:pos="6480"/>
          <w:tab w:val="right" w:pos="7920"/>
        </w:tabs>
        <w:rPr>
          <w:sz w:val="18"/>
        </w:rPr>
      </w:pPr>
      <w:r w:rsidRPr="004527EA">
        <w:rPr>
          <w:sz w:val="18"/>
        </w:rPr>
        <w:tab/>
      </w:r>
      <w:r w:rsidRPr="004527EA">
        <w:rPr>
          <w:sz w:val="18"/>
        </w:rPr>
        <w:t>-</w:t>
      </w:r>
      <w:r w:rsidRPr="004527EA">
        <w:rPr>
          <w:sz w:val="18"/>
        </w:rPr>
        <w:tab/>
      </w:r>
      <w:r w:rsidRPr="004527EA">
        <w:rPr>
          <w:sz w:val="18"/>
        </w:rPr>
        <w:t>benytte kutteskive til kutting og slipeskive til sliping</w:t>
      </w:r>
    </w:p>
    <w:p w:rsidRPr="004527EA" w:rsidR="00B95643" w:rsidRDefault="00B95643" w14:paraId="3866F3A4" w14:textId="77777777">
      <w:pPr>
        <w:tabs>
          <w:tab w:val="left" w:pos="709"/>
          <w:tab w:val="left" w:pos="900"/>
          <w:tab w:val="left" w:pos="2127"/>
          <w:tab w:val="left" w:pos="5760"/>
          <w:tab w:val="left" w:pos="6480"/>
          <w:tab w:val="right" w:pos="7920"/>
        </w:tabs>
        <w:rPr>
          <w:sz w:val="18"/>
        </w:rPr>
      </w:pPr>
      <w:r w:rsidRPr="004527EA">
        <w:rPr>
          <w:sz w:val="18"/>
        </w:rPr>
        <w:tab/>
      </w:r>
      <w:r w:rsidRPr="004527EA">
        <w:rPr>
          <w:sz w:val="18"/>
        </w:rPr>
        <w:t>-</w:t>
      </w:r>
      <w:r w:rsidRPr="004527EA">
        <w:rPr>
          <w:sz w:val="18"/>
        </w:rPr>
        <w:tab/>
      </w:r>
      <w:r w:rsidRPr="004527EA">
        <w:rPr>
          <w:sz w:val="18"/>
        </w:rPr>
        <w:t>benytte riktig skive i forhold til hastighet på maskinen</w:t>
      </w:r>
    </w:p>
    <w:p w:rsidRPr="004527EA" w:rsidR="00B95643" w:rsidRDefault="00B95643" w14:paraId="31A71E25" w14:textId="77777777">
      <w:pPr>
        <w:tabs>
          <w:tab w:val="left" w:pos="709"/>
          <w:tab w:val="left" w:pos="900"/>
          <w:tab w:val="left" w:pos="1260"/>
          <w:tab w:val="left" w:pos="2127"/>
          <w:tab w:val="left" w:pos="5760"/>
          <w:tab w:val="left" w:pos="6480"/>
          <w:tab w:val="right" w:pos="7920"/>
        </w:tabs>
        <w:rPr>
          <w:sz w:val="18"/>
        </w:rPr>
      </w:pPr>
      <w:r w:rsidRPr="004527EA">
        <w:rPr>
          <w:sz w:val="18"/>
        </w:rPr>
        <w:tab/>
      </w:r>
      <w:r w:rsidRPr="004527EA">
        <w:rPr>
          <w:sz w:val="18"/>
        </w:rPr>
        <w:t>-</w:t>
      </w:r>
      <w:r w:rsidRPr="004527EA">
        <w:rPr>
          <w:sz w:val="18"/>
        </w:rPr>
        <w:tab/>
      </w:r>
      <w:r w:rsidRPr="004527EA">
        <w:rPr>
          <w:sz w:val="18"/>
        </w:rPr>
        <w:t>benytte tettsittende briller ved bruk</w:t>
      </w:r>
    </w:p>
    <w:p w:rsidRPr="004527EA" w:rsidR="00B95643" w:rsidRDefault="00B95643" w14:paraId="06BBA33E" w14:textId="77777777">
      <w:pPr>
        <w:pStyle w:val="Topptekst"/>
        <w:tabs>
          <w:tab w:val="clear" w:pos="4536"/>
          <w:tab w:val="clear" w:pos="9072"/>
          <w:tab w:val="left" w:pos="709"/>
          <w:tab w:val="left" w:pos="900"/>
          <w:tab w:val="left" w:pos="6460"/>
          <w:tab w:val="left" w:pos="9507"/>
        </w:tabs>
        <w:rPr>
          <w:sz w:val="18"/>
        </w:rPr>
      </w:pPr>
    </w:p>
    <w:p w:rsidRPr="004527EA" w:rsidR="00B95643" w:rsidP="590F1B46" w:rsidRDefault="00B95643" w14:paraId="0C74DD7A" w14:textId="0EA044CE">
      <w:pPr>
        <w:tabs>
          <w:tab w:val="left" w:pos="709"/>
          <w:tab w:val="left" w:pos="2127"/>
          <w:tab w:val="left" w:pos="5760"/>
          <w:tab w:val="left" w:pos="6480"/>
          <w:tab w:val="right" w:pos="7920"/>
        </w:tabs>
        <w:outlineLvl w:val="0"/>
        <w:rPr>
          <w:b/>
          <w:bCs/>
          <w:sz w:val="16"/>
          <w:szCs w:val="16"/>
        </w:rPr>
      </w:pPr>
      <w:r w:rsidRPr="590F1B46">
        <w:rPr>
          <w:b/>
          <w:bCs/>
          <w:sz w:val="16"/>
          <w:szCs w:val="16"/>
        </w:rPr>
        <w:t>9.</w:t>
      </w:r>
      <w:r w:rsidRPr="590F1B46" w:rsidR="4CAA48A0">
        <w:rPr>
          <w:b/>
          <w:bCs/>
          <w:sz w:val="16"/>
          <w:szCs w:val="16"/>
        </w:rPr>
        <w:t>10</w:t>
      </w:r>
      <w:r>
        <w:tab/>
      </w:r>
      <w:r w:rsidRPr="590F1B46">
        <w:rPr>
          <w:b/>
          <w:bCs/>
          <w:sz w:val="16"/>
          <w:szCs w:val="16"/>
        </w:rPr>
        <w:t>Arbeid i trange rom:</w:t>
      </w:r>
    </w:p>
    <w:p w:rsidRPr="004527EA" w:rsidR="00B95643" w:rsidRDefault="00B95643" w14:paraId="498343C1" w14:textId="77777777">
      <w:pPr>
        <w:tabs>
          <w:tab w:val="left" w:pos="709"/>
          <w:tab w:val="left" w:pos="900"/>
          <w:tab w:val="left" w:pos="1260"/>
          <w:tab w:val="left" w:pos="2127"/>
          <w:tab w:val="left" w:pos="5760"/>
          <w:tab w:val="left" w:pos="6480"/>
          <w:tab w:val="right" w:pos="7920"/>
        </w:tabs>
        <w:ind w:left="708"/>
        <w:jc w:val="both"/>
        <w:rPr>
          <w:sz w:val="18"/>
        </w:rPr>
      </w:pPr>
      <w:r w:rsidRPr="004527EA">
        <w:rPr>
          <w:b/>
          <w:sz w:val="18"/>
        </w:rPr>
        <w:tab/>
      </w:r>
      <w:r w:rsidRPr="004527EA">
        <w:rPr>
          <w:sz w:val="18"/>
        </w:rPr>
        <w:t>Trange rom, tanker eller beholdere som er nymalt eller som har inneholdt brennbare stoffer,</w:t>
      </w:r>
      <w:r w:rsidRPr="004527EA" w:rsidR="00472113">
        <w:rPr>
          <w:sz w:val="18"/>
        </w:rPr>
        <w:t xml:space="preserve"> skal ikke entres med mindre atmosfæren i rommet er testet av kvalifisert personell og tillatelse om entring er gitt. </w:t>
      </w:r>
      <w:r w:rsidRPr="004527EA">
        <w:rPr>
          <w:sz w:val="18"/>
        </w:rPr>
        <w:t xml:space="preserve">Det vil ved arbeid i slike områder kunne være nødvendig med ekstra vernetiltak slik som punktavsug ved sveising og åndedrettsvern. </w:t>
      </w:r>
    </w:p>
    <w:p w:rsidRPr="004527EA" w:rsidR="00B95643" w:rsidRDefault="00B95643" w14:paraId="4F7B0E88" w14:textId="77777777">
      <w:pPr>
        <w:tabs>
          <w:tab w:val="left" w:pos="709"/>
          <w:tab w:val="left" w:pos="900"/>
          <w:tab w:val="left" w:pos="1260"/>
          <w:tab w:val="left" w:pos="2127"/>
          <w:tab w:val="left" w:pos="5760"/>
          <w:tab w:val="left" w:pos="6480"/>
          <w:tab w:val="right" w:pos="7920"/>
        </w:tabs>
        <w:ind w:left="708"/>
        <w:jc w:val="both"/>
        <w:rPr>
          <w:sz w:val="18"/>
        </w:rPr>
      </w:pPr>
      <w:r w:rsidRPr="004527EA">
        <w:rPr>
          <w:sz w:val="18"/>
        </w:rPr>
        <w:t>Særskilte regler gjelder også for arbeid i kloakk anlegg.</w:t>
      </w:r>
    </w:p>
    <w:p w:rsidRPr="004527EA" w:rsidR="00B95643" w:rsidRDefault="00B95643" w14:paraId="65809C76" w14:textId="77777777">
      <w:pPr>
        <w:tabs>
          <w:tab w:val="left" w:pos="709"/>
          <w:tab w:val="left" w:pos="900"/>
          <w:tab w:val="left" w:pos="1260"/>
          <w:tab w:val="left" w:pos="2127"/>
          <w:tab w:val="left" w:pos="5760"/>
          <w:tab w:val="left" w:pos="6480"/>
          <w:tab w:val="right" w:pos="7920"/>
        </w:tabs>
        <w:ind w:left="708"/>
        <w:jc w:val="both"/>
        <w:rPr>
          <w:sz w:val="18"/>
        </w:rPr>
      </w:pPr>
      <w:r w:rsidRPr="004527EA">
        <w:rPr>
          <w:sz w:val="18"/>
        </w:rPr>
        <w:t>Noen mennesker lider av klaustrofobi, og har en viss angst for å arbeide under slike forhold. Dette er ingen skam, og ved å si ifra til din leder vil du bli fritatt for slikt arbeid.</w:t>
      </w:r>
    </w:p>
    <w:p w:rsidRPr="004527EA" w:rsidR="00B95643" w:rsidRDefault="00B95643" w14:paraId="464FCBC1" w14:textId="77777777">
      <w:pPr>
        <w:pStyle w:val="Topptekst"/>
        <w:tabs>
          <w:tab w:val="clear" w:pos="4536"/>
          <w:tab w:val="clear" w:pos="9072"/>
          <w:tab w:val="left" w:pos="709"/>
          <w:tab w:val="left" w:pos="6460"/>
          <w:tab w:val="left" w:pos="9507"/>
        </w:tabs>
        <w:rPr>
          <w:sz w:val="18"/>
        </w:rPr>
      </w:pPr>
    </w:p>
    <w:p w:rsidRPr="004527EA" w:rsidR="00B95643" w:rsidP="590F1B46" w:rsidRDefault="00B95643" w14:paraId="116C08D9" w14:textId="54C0F5F1">
      <w:pPr>
        <w:tabs>
          <w:tab w:val="left" w:pos="709"/>
          <w:tab w:val="left" w:pos="2127"/>
          <w:tab w:val="left" w:pos="5760"/>
          <w:tab w:val="left" w:pos="6480"/>
          <w:tab w:val="right" w:pos="7920"/>
        </w:tabs>
        <w:outlineLvl w:val="0"/>
        <w:rPr>
          <w:b/>
          <w:bCs/>
          <w:sz w:val="16"/>
          <w:szCs w:val="16"/>
        </w:rPr>
      </w:pPr>
      <w:r w:rsidRPr="590F1B46">
        <w:rPr>
          <w:b/>
          <w:bCs/>
          <w:sz w:val="16"/>
          <w:szCs w:val="16"/>
        </w:rPr>
        <w:t>9.1</w:t>
      </w:r>
      <w:r w:rsidRPr="590F1B46" w:rsidR="2CAB3B48">
        <w:rPr>
          <w:b/>
          <w:bCs/>
          <w:sz w:val="16"/>
          <w:szCs w:val="16"/>
        </w:rPr>
        <w:t>1</w:t>
      </w:r>
      <w:r>
        <w:tab/>
      </w:r>
      <w:r w:rsidRPr="590F1B46">
        <w:rPr>
          <w:b/>
          <w:bCs/>
          <w:sz w:val="16"/>
          <w:szCs w:val="16"/>
        </w:rPr>
        <w:t>Arbeidstillatelser (varmt arbeid):</w:t>
      </w:r>
    </w:p>
    <w:p w:rsidR="00B66357" w:rsidP="00E613B8" w:rsidRDefault="00B95643" w14:paraId="3787D5B8" w14:textId="657BB470">
      <w:pPr>
        <w:pStyle w:val="Topptekst"/>
        <w:tabs>
          <w:tab w:val="clear" w:pos="4536"/>
          <w:tab w:val="clear" w:pos="9072"/>
          <w:tab w:val="left" w:pos="709"/>
          <w:tab w:val="left" w:pos="6460"/>
          <w:tab w:val="left" w:pos="9507"/>
        </w:tabs>
        <w:ind w:left="708"/>
        <w:jc w:val="both"/>
        <w:rPr>
          <w:sz w:val="18"/>
        </w:rPr>
      </w:pPr>
      <w:r w:rsidRPr="004527EA">
        <w:rPr>
          <w:sz w:val="18"/>
        </w:rPr>
        <w:t xml:space="preserve">I en del prosjekter, særlig innenfor den oljerelaterte industri, kreves det arbeidstillatelse for spesielle typer arbeid som f.eks. sveising, smergling og arbeid på elektrisk anlegg. Dette er særlig aktuelt i de tilfelle det er fare for </w:t>
      </w:r>
      <w:r w:rsidRPr="004527EA" w:rsidR="000741C5">
        <w:rPr>
          <w:sz w:val="18"/>
        </w:rPr>
        <w:t>gasser som kan forårsake brann eller eksplosjon</w:t>
      </w:r>
      <w:r w:rsidRPr="004527EA">
        <w:rPr>
          <w:sz w:val="18"/>
        </w:rPr>
        <w:t xml:space="preserve">. Tilsvarende gjelder der gasser eller stoffer kan forårsake skade på mennesker. I slike tilfelle er det hovedbedriften eller eier som skal sørge for gasstesting og utlevering av arbeidstillatelser før arbeidet settes i gang. Særskilte rutiner vil bli </w:t>
      </w:r>
      <w:proofErr w:type="gramStart"/>
      <w:r w:rsidRPr="004527EA">
        <w:rPr>
          <w:sz w:val="18"/>
        </w:rPr>
        <w:t>implementert</w:t>
      </w:r>
      <w:proofErr w:type="gramEnd"/>
      <w:r w:rsidRPr="004527EA">
        <w:rPr>
          <w:sz w:val="18"/>
        </w:rPr>
        <w:t xml:space="preserve"> i vårt eget system der dette er aktuelt.</w:t>
      </w:r>
    </w:p>
    <w:p w:rsidRPr="004527EA" w:rsidR="00B66357" w:rsidRDefault="00B66357" w14:paraId="4507CCC8" w14:textId="77777777">
      <w:pPr>
        <w:pStyle w:val="Topptekst"/>
        <w:tabs>
          <w:tab w:val="clear" w:pos="4536"/>
          <w:tab w:val="clear" w:pos="9072"/>
          <w:tab w:val="left" w:pos="709"/>
          <w:tab w:val="left" w:pos="6460"/>
          <w:tab w:val="left" w:pos="9507"/>
        </w:tabs>
        <w:ind w:left="708"/>
        <w:rPr>
          <w:sz w:val="18"/>
        </w:rPr>
      </w:pPr>
    </w:p>
    <w:p w:rsidRPr="004527EA" w:rsidR="00B95643" w:rsidP="590F1B46" w:rsidRDefault="00B95643" w14:paraId="3BD63C7F" w14:textId="4A717616">
      <w:pPr>
        <w:tabs>
          <w:tab w:val="left" w:pos="709"/>
          <w:tab w:val="left" w:pos="2127"/>
          <w:tab w:val="left" w:pos="5760"/>
          <w:tab w:val="left" w:pos="6480"/>
          <w:tab w:val="right" w:pos="7920"/>
        </w:tabs>
        <w:outlineLvl w:val="0"/>
        <w:rPr>
          <w:b/>
          <w:bCs/>
          <w:sz w:val="16"/>
          <w:szCs w:val="16"/>
        </w:rPr>
      </w:pPr>
      <w:r w:rsidRPr="590F1B46">
        <w:rPr>
          <w:b/>
          <w:bCs/>
          <w:sz w:val="16"/>
          <w:szCs w:val="16"/>
        </w:rPr>
        <w:t>9.1</w:t>
      </w:r>
      <w:r w:rsidRPr="590F1B46" w:rsidR="1EBF2093">
        <w:rPr>
          <w:b/>
          <w:bCs/>
          <w:sz w:val="16"/>
          <w:szCs w:val="16"/>
        </w:rPr>
        <w:t>2</w:t>
      </w:r>
      <w:r>
        <w:tab/>
      </w:r>
      <w:r w:rsidRPr="590F1B46">
        <w:rPr>
          <w:b/>
          <w:bCs/>
          <w:sz w:val="16"/>
          <w:szCs w:val="16"/>
        </w:rPr>
        <w:t>Arbeid på</w:t>
      </w:r>
      <w:r w:rsidRPr="590F1B46" w:rsidR="004D0C10">
        <w:rPr>
          <w:b/>
          <w:bCs/>
          <w:sz w:val="16"/>
          <w:szCs w:val="16"/>
        </w:rPr>
        <w:t xml:space="preserve"> frakoblet elanlegg, </w:t>
      </w:r>
      <w:r w:rsidRPr="590F1B46" w:rsidR="00F832E0">
        <w:rPr>
          <w:b/>
          <w:bCs/>
          <w:sz w:val="16"/>
          <w:szCs w:val="16"/>
        </w:rPr>
        <w:t>nær</w:t>
      </w:r>
      <w:r w:rsidRPr="590F1B46">
        <w:rPr>
          <w:b/>
          <w:bCs/>
          <w:sz w:val="16"/>
          <w:szCs w:val="16"/>
        </w:rPr>
        <w:t xml:space="preserve"> elektriske anlegg</w:t>
      </w:r>
      <w:r w:rsidRPr="590F1B46" w:rsidR="004D0C10">
        <w:rPr>
          <w:b/>
          <w:bCs/>
          <w:sz w:val="16"/>
          <w:szCs w:val="16"/>
        </w:rPr>
        <w:t xml:space="preserve"> og anlegg</w:t>
      </w:r>
      <w:r w:rsidRPr="590F1B46">
        <w:rPr>
          <w:b/>
          <w:bCs/>
          <w:sz w:val="16"/>
          <w:szCs w:val="16"/>
        </w:rPr>
        <w:t xml:space="preserve"> under spenning</w:t>
      </w:r>
      <w:r w:rsidRPr="590F1B46" w:rsidR="004D0C10">
        <w:rPr>
          <w:b/>
          <w:bCs/>
          <w:sz w:val="16"/>
          <w:szCs w:val="16"/>
        </w:rPr>
        <w:t xml:space="preserve"> (AUS)</w:t>
      </w:r>
      <w:r w:rsidRPr="590F1B46">
        <w:rPr>
          <w:b/>
          <w:bCs/>
          <w:sz w:val="16"/>
          <w:szCs w:val="16"/>
        </w:rPr>
        <w:t>:</w:t>
      </w:r>
    </w:p>
    <w:p w:rsidRPr="004527EA" w:rsidR="00B95643" w:rsidP="005654AF" w:rsidRDefault="00F832E0" w14:paraId="1CAB6DE4" w14:textId="77777777">
      <w:pPr>
        <w:spacing w:before="210" w:after="105" w:line="260" w:lineRule="atLeast"/>
        <w:ind w:left="709"/>
        <w:outlineLvl w:val="1"/>
        <w:rPr>
          <w:sz w:val="18"/>
        </w:rPr>
      </w:pPr>
      <w:r w:rsidRPr="004527EA">
        <w:rPr>
          <w:sz w:val="18"/>
        </w:rPr>
        <w:t>Ved arbeid på</w:t>
      </w:r>
      <w:r w:rsidR="004D0C10">
        <w:rPr>
          <w:sz w:val="18"/>
        </w:rPr>
        <w:t xml:space="preserve"> frakoblet anlegg, </w:t>
      </w:r>
      <w:r w:rsidRPr="004527EA">
        <w:rPr>
          <w:sz w:val="18"/>
        </w:rPr>
        <w:t xml:space="preserve">nær </w:t>
      </w:r>
      <w:r w:rsidRPr="004527EA" w:rsidR="00B95643">
        <w:rPr>
          <w:sz w:val="18"/>
        </w:rPr>
        <w:t>elektriske anlegg</w:t>
      </w:r>
      <w:r w:rsidR="004D0C10">
        <w:rPr>
          <w:sz w:val="18"/>
        </w:rPr>
        <w:t xml:space="preserve"> og på anlegg under spenning (AUS)</w:t>
      </w:r>
      <w:r w:rsidRPr="004527EA" w:rsidR="00B95643">
        <w:rPr>
          <w:sz w:val="18"/>
        </w:rPr>
        <w:t>, er det “</w:t>
      </w:r>
      <w:r w:rsidRPr="004527EA" w:rsidR="005654AF">
        <w:rPr>
          <w:sz w:val="18"/>
        </w:rPr>
        <w:t>Forskrift om sikkerhet ved arbeid i og drift av elektriske anlegg</w:t>
      </w:r>
      <w:r w:rsidRPr="004527EA" w:rsidR="00B95643">
        <w:rPr>
          <w:sz w:val="18"/>
        </w:rPr>
        <w:t xml:space="preserve">” </w:t>
      </w:r>
      <w:r w:rsidRPr="004527EA">
        <w:rPr>
          <w:sz w:val="18"/>
        </w:rPr>
        <w:t>som skal ligge til grunn, kalt FSE.</w:t>
      </w:r>
      <w:r w:rsidRPr="004527EA" w:rsidR="00B95643">
        <w:rPr>
          <w:sz w:val="18"/>
        </w:rPr>
        <w:t xml:space="preserve"> Ved arbeid på høyspenningsanlegg </w:t>
      </w:r>
      <w:r w:rsidRPr="004527EA" w:rsidR="005654AF">
        <w:rPr>
          <w:sz w:val="18"/>
        </w:rPr>
        <w:t>må person</w:t>
      </w:r>
      <w:r w:rsidRPr="004527EA" w:rsidR="00B95643">
        <w:rPr>
          <w:sz w:val="18"/>
        </w:rPr>
        <w:t xml:space="preserve"> som skal inneha ansvaret for sikkerheten på arbeidsstedet</w:t>
      </w:r>
      <w:r w:rsidRPr="004527EA" w:rsidR="005654AF">
        <w:rPr>
          <w:sz w:val="18"/>
        </w:rPr>
        <w:t xml:space="preserve"> ha kryss for ”Leder for Sikkerhet” i sitt sikkerhetskort</w:t>
      </w:r>
      <w:r w:rsidRPr="004527EA" w:rsidR="00B95643">
        <w:rPr>
          <w:sz w:val="18"/>
        </w:rPr>
        <w:t>.</w:t>
      </w:r>
    </w:p>
    <w:p w:rsidR="004D0C10" w:rsidRDefault="00B95643" w14:paraId="7BB5F76D" w14:textId="77777777">
      <w:pPr>
        <w:tabs>
          <w:tab w:val="left" w:pos="709"/>
          <w:tab w:val="left" w:pos="900"/>
          <w:tab w:val="left" w:pos="1260"/>
          <w:tab w:val="left" w:pos="2127"/>
          <w:tab w:val="left" w:pos="5760"/>
          <w:tab w:val="left" w:pos="6480"/>
          <w:tab w:val="right" w:pos="7920"/>
        </w:tabs>
        <w:jc w:val="both"/>
        <w:rPr>
          <w:sz w:val="18"/>
        </w:rPr>
      </w:pPr>
      <w:r w:rsidRPr="004527EA">
        <w:rPr>
          <w:sz w:val="18"/>
        </w:rPr>
        <w:tab/>
      </w:r>
      <w:r w:rsidRPr="004527EA">
        <w:rPr>
          <w:sz w:val="18"/>
        </w:rPr>
        <w:t>Sikkerhetsforskriftene og førstehjelps</w:t>
      </w:r>
      <w:r w:rsidRPr="004527EA" w:rsidR="00F832E0">
        <w:rPr>
          <w:sz w:val="18"/>
        </w:rPr>
        <w:t>opplæring skal gj</w:t>
      </w:r>
      <w:r w:rsidR="00C8537B">
        <w:rPr>
          <w:sz w:val="18"/>
        </w:rPr>
        <w:t>ennomgås årlig, og dokumenteres</w:t>
      </w:r>
      <w:r w:rsidRPr="004527EA" w:rsidR="00F832E0">
        <w:rPr>
          <w:sz w:val="18"/>
        </w:rPr>
        <w:t xml:space="preserve">.   </w:t>
      </w:r>
    </w:p>
    <w:p w:rsidR="004D0C10" w:rsidRDefault="004D0C10" w14:paraId="3382A365" w14:textId="77777777">
      <w:pPr>
        <w:tabs>
          <w:tab w:val="left" w:pos="709"/>
          <w:tab w:val="left" w:pos="900"/>
          <w:tab w:val="left" w:pos="1260"/>
          <w:tab w:val="left" w:pos="2127"/>
          <w:tab w:val="left" w:pos="5760"/>
          <w:tab w:val="left" w:pos="6480"/>
          <w:tab w:val="right" w:pos="7920"/>
        </w:tabs>
        <w:jc w:val="both"/>
        <w:rPr>
          <w:sz w:val="18"/>
        </w:rPr>
      </w:pPr>
    </w:p>
    <w:p w:rsidRPr="004527EA" w:rsidR="00B66357" w:rsidP="00E033D3" w:rsidRDefault="004D0C10" w14:paraId="3084DEEB" w14:textId="3CA04CCC">
      <w:pPr>
        <w:tabs>
          <w:tab w:val="left" w:pos="709"/>
          <w:tab w:val="left" w:pos="900"/>
          <w:tab w:val="left" w:pos="1260"/>
          <w:tab w:val="left" w:pos="2127"/>
          <w:tab w:val="left" w:pos="5760"/>
          <w:tab w:val="left" w:pos="6480"/>
          <w:tab w:val="right" w:pos="7920"/>
        </w:tabs>
        <w:ind w:left="709"/>
        <w:jc w:val="both"/>
        <w:rPr>
          <w:sz w:val="18"/>
        </w:rPr>
      </w:pPr>
      <w:r>
        <w:rPr>
          <w:sz w:val="18"/>
        </w:rPr>
        <w:t>Ved arbeid på elanlegg gjelder dessuten at kvalifikasjonskravene i forskrift om elektroforetak og kvalifikasjonskrav knyttet til elektriske anlegg og elektriskutstyr</w:t>
      </w:r>
      <w:r w:rsidRPr="004527EA" w:rsidR="00F832E0">
        <w:rPr>
          <w:sz w:val="18"/>
        </w:rPr>
        <w:t xml:space="preserve"> </w:t>
      </w:r>
      <w:r>
        <w:rPr>
          <w:sz w:val="18"/>
        </w:rPr>
        <w:t>(FEK) følges. Herunder betinger denne komp</w:t>
      </w:r>
      <w:r w:rsidR="009071F1">
        <w:rPr>
          <w:sz w:val="18"/>
        </w:rPr>
        <w:t>etansen at det gis opplæring i «F</w:t>
      </w:r>
      <w:r>
        <w:rPr>
          <w:sz w:val="18"/>
        </w:rPr>
        <w:t>orskrift om elektriske lavspenningsanlegg</w:t>
      </w:r>
      <w:r w:rsidR="009071F1">
        <w:rPr>
          <w:sz w:val="18"/>
        </w:rPr>
        <w:t xml:space="preserve">» (FEL) med tilhørende norm (NEK 400), og ved arbeid på høyspenningsanlegg/forsyningsanlegg skal det gis opplæring i «Forskrift om elektriske forsyningsanlegg» (FEF). </w:t>
      </w:r>
      <w:r>
        <w:rPr>
          <w:sz w:val="18"/>
        </w:rPr>
        <w:t>Det tilligger faglig ansvarlig ved avdelingen (Elektroinstallatør) å følge opp og ha kontroll på dette.</w:t>
      </w:r>
      <w:r w:rsidRPr="004527EA" w:rsidR="00F832E0">
        <w:rPr>
          <w:sz w:val="18"/>
        </w:rPr>
        <w:t xml:space="preserve">        </w:t>
      </w:r>
    </w:p>
    <w:p w:rsidRPr="004527EA" w:rsidR="00B95643" w:rsidRDefault="00B95643" w14:paraId="5B68B9CD" w14:textId="77777777">
      <w:pPr>
        <w:tabs>
          <w:tab w:val="left" w:pos="709"/>
          <w:tab w:val="left" w:pos="900"/>
          <w:tab w:val="left" w:pos="1260"/>
          <w:tab w:val="left" w:pos="2127"/>
          <w:tab w:val="left" w:pos="5760"/>
          <w:tab w:val="left" w:pos="6480"/>
          <w:tab w:val="right" w:pos="7920"/>
        </w:tabs>
        <w:jc w:val="both"/>
        <w:rPr>
          <w:sz w:val="18"/>
        </w:rPr>
      </w:pPr>
      <w:r w:rsidRPr="004527EA">
        <w:rPr>
          <w:sz w:val="18"/>
        </w:rPr>
        <w:tab/>
      </w:r>
      <w:r w:rsidRPr="004527EA">
        <w:rPr>
          <w:sz w:val="18"/>
        </w:rPr>
        <w:t xml:space="preserve"> </w:t>
      </w:r>
    </w:p>
    <w:p w:rsidRPr="004527EA" w:rsidR="00B95643" w:rsidP="590F1B46" w:rsidRDefault="00B95643" w14:paraId="5DB91652" w14:textId="6A5BAFA3">
      <w:pPr>
        <w:tabs>
          <w:tab w:val="left" w:pos="709"/>
          <w:tab w:val="left" w:pos="2127"/>
          <w:tab w:val="left" w:pos="5760"/>
          <w:tab w:val="left" w:pos="6480"/>
          <w:tab w:val="right" w:pos="7920"/>
        </w:tabs>
        <w:outlineLvl w:val="0"/>
        <w:rPr>
          <w:b/>
          <w:bCs/>
          <w:sz w:val="16"/>
          <w:szCs w:val="16"/>
        </w:rPr>
      </w:pPr>
      <w:r w:rsidRPr="590F1B46">
        <w:rPr>
          <w:b/>
          <w:bCs/>
          <w:sz w:val="16"/>
          <w:szCs w:val="16"/>
        </w:rPr>
        <w:t>9.1</w:t>
      </w:r>
      <w:r w:rsidRPr="590F1B46" w:rsidR="6118334D">
        <w:rPr>
          <w:b/>
          <w:bCs/>
          <w:sz w:val="16"/>
          <w:szCs w:val="16"/>
        </w:rPr>
        <w:t>3</w:t>
      </w:r>
      <w:r>
        <w:tab/>
      </w:r>
      <w:r w:rsidRPr="590F1B46">
        <w:rPr>
          <w:b/>
          <w:bCs/>
          <w:sz w:val="16"/>
          <w:szCs w:val="16"/>
        </w:rPr>
        <w:t>Røyking:</w:t>
      </w:r>
    </w:p>
    <w:p w:rsidRPr="004527EA" w:rsidR="00B95643" w:rsidP="00E613B8" w:rsidRDefault="00B95643" w14:paraId="62199465" w14:textId="5267D07B">
      <w:pPr>
        <w:tabs>
          <w:tab w:val="left" w:pos="709"/>
          <w:tab w:val="left" w:pos="900"/>
          <w:tab w:val="left" w:pos="1260"/>
          <w:tab w:val="left" w:pos="2127"/>
          <w:tab w:val="left" w:pos="5760"/>
          <w:tab w:val="left" w:pos="6480"/>
          <w:tab w:val="right" w:pos="7920"/>
        </w:tabs>
        <w:ind w:left="708"/>
        <w:jc w:val="both"/>
        <w:rPr>
          <w:sz w:val="18"/>
        </w:rPr>
      </w:pPr>
      <w:r w:rsidRPr="004527EA">
        <w:rPr>
          <w:b/>
          <w:sz w:val="18"/>
        </w:rPr>
        <w:tab/>
      </w:r>
      <w:r w:rsidRPr="004527EA">
        <w:rPr>
          <w:sz w:val="18"/>
        </w:rPr>
        <w:t xml:space="preserve">Røyking er ikke lenger tillatt i </w:t>
      </w:r>
      <w:r w:rsidRPr="004527EA" w:rsidR="005577F5">
        <w:rPr>
          <w:sz w:val="18"/>
        </w:rPr>
        <w:t>Bravida sine lokaler</w:t>
      </w:r>
      <w:r w:rsidRPr="004527EA">
        <w:rPr>
          <w:sz w:val="18"/>
        </w:rPr>
        <w:t xml:space="preserve"> uten at det er skiltet spesielt med “røyking tillatt”. På en del arbeidsplasser innføres det også røykeforbud på grunn av eksplosjonsfare eller andre grunner. Egen instruks vil normalt bli utarbeidet på slike steder.</w:t>
      </w:r>
    </w:p>
    <w:p w:rsidRPr="004527EA" w:rsidR="00B95643" w:rsidP="590F1B46" w:rsidRDefault="00B95643" w14:paraId="7861E285" w14:textId="3DFF2447">
      <w:pPr>
        <w:tabs>
          <w:tab w:val="left" w:pos="709"/>
          <w:tab w:val="left" w:pos="2127"/>
          <w:tab w:val="left" w:pos="5760"/>
          <w:tab w:val="left" w:pos="6480"/>
          <w:tab w:val="right" w:pos="7920"/>
        </w:tabs>
        <w:outlineLvl w:val="0"/>
        <w:rPr>
          <w:b/>
          <w:bCs/>
          <w:sz w:val="16"/>
          <w:szCs w:val="16"/>
        </w:rPr>
      </w:pPr>
      <w:r w:rsidRPr="590F1B46">
        <w:rPr>
          <w:b/>
          <w:bCs/>
          <w:sz w:val="16"/>
          <w:szCs w:val="16"/>
        </w:rPr>
        <w:t>9.1</w:t>
      </w:r>
      <w:r w:rsidRPr="590F1B46" w:rsidR="7DB4B294">
        <w:rPr>
          <w:b/>
          <w:bCs/>
          <w:sz w:val="16"/>
          <w:szCs w:val="16"/>
        </w:rPr>
        <w:t>4</w:t>
      </w:r>
      <w:r>
        <w:tab/>
      </w:r>
      <w:r w:rsidRPr="590F1B46">
        <w:rPr>
          <w:b/>
          <w:bCs/>
          <w:sz w:val="16"/>
          <w:szCs w:val="16"/>
        </w:rPr>
        <w:t>Hygiene:</w:t>
      </w:r>
    </w:p>
    <w:p w:rsidRPr="004527EA" w:rsidR="00B95643" w:rsidRDefault="00B95643" w14:paraId="07DFBDB3" w14:textId="77777777">
      <w:pPr>
        <w:pStyle w:val="Topptekst"/>
        <w:tabs>
          <w:tab w:val="clear" w:pos="4536"/>
          <w:tab w:val="clear" w:pos="9072"/>
          <w:tab w:val="left" w:pos="709"/>
          <w:tab w:val="left" w:pos="6460"/>
          <w:tab w:val="left" w:pos="9507"/>
        </w:tabs>
        <w:ind w:left="708"/>
        <w:jc w:val="both"/>
        <w:rPr>
          <w:sz w:val="18"/>
        </w:rPr>
      </w:pPr>
      <w:r w:rsidRPr="004527EA">
        <w:rPr>
          <w:sz w:val="18"/>
        </w:rPr>
        <w:t xml:space="preserve">En del av de materialer vi omgås med i vårt arbeid, kan inneholde stoffer som for en del mennesker kan være helseskadelige. </w:t>
      </w:r>
      <w:r w:rsidRPr="004527EA" w:rsidR="000741C5">
        <w:rPr>
          <w:sz w:val="18"/>
        </w:rPr>
        <w:t>Viktig med god hygiene, vask derfor hende</w:t>
      </w:r>
      <w:r w:rsidRPr="004527EA" w:rsidR="00132BE6">
        <w:rPr>
          <w:sz w:val="18"/>
        </w:rPr>
        <w:t>r</w:t>
      </w:r>
      <w:r w:rsidRPr="004527EA" w:rsidR="000741C5">
        <w:rPr>
          <w:sz w:val="18"/>
        </w:rPr>
        <w:t xml:space="preserve"> ofte. </w:t>
      </w:r>
    </w:p>
    <w:p w:rsidRPr="004527EA" w:rsidR="00B95643" w:rsidRDefault="00B95643" w14:paraId="0DA123B1" w14:textId="77777777">
      <w:pPr>
        <w:pStyle w:val="Topptekst"/>
        <w:tabs>
          <w:tab w:val="clear" w:pos="4536"/>
          <w:tab w:val="clear" w:pos="9072"/>
          <w:tab w:val="left" w:pos="709"/>
          <w:tab w:val="left" w:pos="6460"/>
          <w:tab w:val="left" w:pos="9507"/>
        </w:tabs>
        <w:ind w:left="708"/>
        <w:rPr>
          <w:sz w:val="18"/>
        </w:rPr>
      </w:pPr>
    </w:p>
    <w:p w:rsidRPr="004527EA" w:rsidR="00B95643" w:rsidP="590F1B46" w:rsidRDefault="00B95643" w14:paraId="67607A98" w14:textId="7701A006">
      <w:pPr>
        <w:tabs>
          <w:tab w:val="left" w:pos="709"/>
          <w:tab w:val="left" w:pos="2127"/>
          <w:tab w:val="left" w:pos="5760"/>
          <w:tab w:val="left" w:pos="6480"/>
          <w:tab w:val="right" w:pos="7920"/>
        </w:tabs>
        <w:outlineLvl w:val="0"/>
        <w:rPr>
          <w:b/>
          <w:bCs/>
          <w:sz w:val="16"/>
          <w:szCs w:val="16"/>
        </w:rPr>
      </w:pPr>
      <w:r w:rsidRPr="590F1B46">
        <w:rPr>
          <w:b/>
          <w:bCs/>
          <w:sz w:val="16"/>
          <w:szCs w:val="16"/>
        </w:rPr>
        <w:t>9.1</w:t>
      </w:r>
      <w:r w:rsidRPr="590F1B46" w:rsidR="4199C5DD">
        <w:rPr>
          <w:b/>
          <w:bCs/>
          <w:sz w:val="16"/>
          <w:szCs w:val="16"/>
        </w:rPr>
        <w:t>5</w:t>
      </w:r>
      <w:r>
        <w:tab/>
      </w:r>
      <w:r w:rsidRPr="590F1B46">
        <w:rPr>
          <w:b/>
          <w:bCs/>
          <w:sz w:val="16"/>
          <w:szCs w:val="16"/>
        </w:rPr>
        <w:t>Håndtering av beredskapsutstyr:</w:t>
      </w:r>
    </w:p>
    <w:p w:rsidRPr="004527EA" w:rsidR="00B95643" w:rsidRDefault="00B95643" w14:paraId="7C65493C" w14:textId="77777777">
      <w:pPr>
        <w:tabs>
          <w:tab w:val="left" w:pos="709"/>
          <w:tab w:val="left" w:pos="900"/>
          <w:tab w:val="left" w:pos="1260"/>
          <w:tab w:val="left" w:pos="2127"/>
          <w:tab w:val="left" w:pos="5760"/>
          <w:tab w:val="left" w:pos="6480"/>
          <w:tab w:val="right" w:pos="7920"/>
        </w:tabs>
        <w:ind w:left="708"/>
        <w:jc w:val="both"/>
        <w:rPr>
          <w:sz w:val="18"/>
        </w:rPr>
      </w:pPr>
      <w:r w:rsidRPr="004527EA">
        <w:rPr>
          <w:sz w:val="18"/>
        </w:rPr>
        <w:t>Bortsett fra ved slokking av brann skal utstyr til dette bruk ikke fjernes fra sine faste plasser uten tillatelse.</w:t>
      </w:r>
    </w:p>
    <w:p w:rsidRPr="004527EA" w:rsidR="00B95643" w:rsidRDefault="00B95643" w14:paraId="337101AC" w14:textId="77777777">
      <w:pPr>
        <w:tabs>
          <w:tab w:val="left" w:pos="709"/>
          <w:tab w:val="left" w:pos="900"/>
          <w:tab w:val="left" w:pos="1260"/>
          <w:tab w:val="left" w:pos="2127"/>
          <w:tab w:val="left" w:pos="5760"/>
          <w:tab w:val="left" w:pos="6480"/>
          <w:tab w:val="right" w:pos="7920"/>
        </w:tabs>
        <w:ind w:left="708"/>
        <w:jc w:val="both"/>
        <w:rPr>
          <w:sz w:val="18"/>
        </w:rPr>
      </w:pPr>
      <w:r w:rsidRPr="004527EA">
        <w:rPr>
          <w:sz w:val="18"/>
        </w:rPr>
        <w:t xml:space="preserve">Brannslokkingsapparater - vann eller pulver - skal brukes på så nært hold som mulig, og strålen skal rettes mot roten av flammen. Etter at dette er benyttet skal man melde fra om bruken til VO. Apparater tilhørende bedriften innleveres på eget lager. </w:t>
      </w:r>
    </w:p>
    <w:p w:rsidRPr="004527EA" w:rsidR="00B95643" w:rsidRDefault="00B95643" w14:paraId="4CB57175" w14:textId="77777777">
      <w:pPr>
        <w:tabs>
          <w:tab w:val="left" w:pos="709"/>
          <w:tab w:val="left" w:pos="900"/>
          <w:tab w:val="left" w:pos="1260"/>
          <w:tab w:val="left" w:pos="2127"/>
          <w:tab w:val="left" w:pos="5760"/>
          <w:tab w:val="left" w:pos="6480"/>
          <w:tab w:val="right" w:pos="7920"/>
        </w:tabs>
        <w:ind w:left="708"/>
        <w:jc w:val="both"/>
        <w:rPr>
          <w:sz w:val="18"/>
        </w:rPr>
      </w:pPr>
      <w:r w:rsidRPr="004527EA">
        <w:rPr>
          <w:sz w:val="18"/>
        </w:rPr>
        <w:t>Vann bør fortrinnsvis ikke benyttes til slokking av brann i elektriske anlegg.</w:t>
      </w:r>
    </w:p>
    <w:p w:rsidRPr="004527EA" w:rsidR="00B95643" w:rsidRDefault="00B95643" w14:paraId="4C4CEA3D" w14:textId="77777777">
      <w:pPr>
        <w:tabs>
          <w:tab w:val="left" w:pos="709"/>
          <w:tab w:val="left" w:pos="900"/>
          <w:tab w:val="left" w:pos="1260"/>
          <w:tab w:val="left" w:pos="2127"/>
          <w:tab w:val="left" w:pos="5760"/>
          <w:tab w:val="left" w:pos="6480"/>
          <w:tab w:val="right" w:pos="7920"/>
        </w:tabs>
        <w:ind w:left="708"/>
        <w:jc w:val="both"/>
        <w:rPr>
          <w:sz w:val="18"/>
        </w:rPr>
      </w:pPr>
    </w:p>
    <w:p w:rsidRPr="004527EA" w:rsidR="00B95643" w:rsidRDefault="00B95643" w14:paraId="50895670" w14:textId="77777777">
      <w:pPr>
        <w:pStyle w:val="Brdtekstinnrykk2"/>
        <w:tabs>
          <w:tab w:val="left" w:pos="709"/>
          <w:tab w:val="left" w:pos="5760"/>
          <w:tab w:val="left" w:pos="6480"/>
          <w:tab w:val="right" w:pos="7920"/>
        </w:tabs>
        <w:ind w:left="0"/>
        <w:rPr>
          <w:sz w:val="18"/>
        </w:rPr>
      </w:pPr>
    </w:p>
    <w:p w:rsidRPr="004527EA" w:rsidR="00B95643" w:rsidP="005654AF" w:rsidRDefault="00B95643" w14:paraId="2FAED95C" w14:textId="77777777">
      <w:pPr>
        <w:pStyle w:val="Topptekst"/>
        <w:tabs>
          <w:tab w:val="clear" w:pos="4536"/>
          <w:tab w:val="clear" w:pos="9072"/>
          <w:tab w:val="left" w:pos="709"/>
          <w:tab w:val="left" w:pos="6460"/>
          <w:tab w:val="left" w:pos="9507"/>
        </w:tabs>
        <w:rPr>
          <w:b/>
          <w:bCs/>
        </w:rPr>
      </w:pPr>
      <w:r w:rsidRPr="004527EA">
        <w:rPr>
          <w:b/>
          <w:bCs/>
        </w:rPr>
        <w:t>10</w:t>
      </w:r>
      <w:r w:rsidRPr="004527EA">
        <w:rPr>
          <w:b/>
          <w:bCs/>
        </w:rPr>
        <w:tab/>
      </w:r>
      <w:r w:rsidRPr="004527EA">
        <w:rPr>
          <w:b/>
          <w:bCs/>
        </w:rPr>
        <w:t>Krav til kvalifikasjoner</w:t>
      </w:r>
    </w:p>
    <w:p w:rsidRPr="004527EA" w:rsidR="00B95643" w:rsidRDefault="00B95643" w14:paraId="1411C642" w14:textId="77777777">
      <w:pPr>
        <w:ind w:left="708"/>
        <w:jc w:val="both"/>
        <w:rPr>
          <w:sz w:val="18"/>
        </w:rPr>
      </w:pPr>
      <w:r w:rsidRPr="004527EA">
        <w:rPr>
          <w:sz w:val="18"/>
        </w:rPr>
        <w:t>Noen oppdrag krever at du har spesielle kvalifikasjoner for at sikkerheten skal ivaretas. Dette gjelder for eksempel bruk av kraner eller lift, arbeid under spenning og såkalte varme arbeider.</w:t>
      </w:r>
    </w:p>
    <w:p w:rsidRPr="004527EA" w:rsidR="00B95643" w:rsidRDefault="00B95643" w14:paraId="38C1F859" w14:textId="77777777">
      <w:pPr>
        <w:rPr>
          <w:sz w:val="18"/>
        </w:rPr>
      </w:pPr>
    </w:p>
    <w:p w:rsidRPr="004527EA" w:rsidR="00B95643" w:rsidRDefault="00B95643" w14:paraId="3CB96A53" w14:textId="77777777">
      <w:pPr>
        <w:ind w:left="708"/>
        <w:jc w:val="both"/>
        <w:rPr>
          <w:sz w:val="18"/>
        </w:rPr>
      </w:pPr>
      <w:r w:rsidRPr="004527EA">
        <w:rPr>
          <w:sz w:val="18"/>
        </w:rPr>
        <w:t>Det kan også være oppdrag som setter krav til helse og helseundersøkelse. Dette gjelder for eksempel krankjørere, mastemontører og arbeidstakere som skal arbeide eller har arbeidet med asbest.</w:t>
      </w:r>
    </w:p>
    <w:p w:rsidRPr="004527EA" w:rsidR="00B95643" w:rsidRDefault="00B95643" w14:paraId="0C8FE7CE" w14:textId="77777777">
      <w:pPr>
        <w:jc w:val="both"/>
        <w:rPr>
          <w:sz w:val="18"/>
        </w:rPr>
      </w:pPr>
    </w:p>
    <w:p w:rsidRPr="004527EA" w:rsidR="00B95643" w:rsidRDefault="00B95643" w14:paraId="737CDD02" w14:textId="77777777">
      <w:pPr>
        <w:ind w:left="708"/>
        <w:jc w:val="both"/>
        <w:rPr>
          <w:sz w:val="18"/>
        </w:rPr>
      </w:pPr>
      <w:r w:rsidRPr="004527EA">
        <w:rPr>
          <w:sz w:val="18"/>
        </w:rPr>
        <w:t>Det er din og din leders plikt å sørge for at du har de nødvendige kvalifikasjoner. Leder skal sørge for den opplæring</w:t>
      </w:r>
      <w:r w:rsidRPr="004527EA" w:rsidR="00BB0F39">
        <w:rPr>
          <w:sz w:val="18"/>
        </w:rPr>
        <w:t xml:space="preserve"> som er nødvendig</w:t>
      </w:r>
      <w:r w:rsidRPr="004527EA">
        <w:rPr>
          <w:sz w:val="18"/>
        </w:rPr>
        <w:t xml:space="preserve"> for å utføre arbeidet.</w:t>
      </w:r>
    </w:p>
    <w:p w:rsidRPr="00E033D3" w:rsidR="00B95643" w:rsidP="00E033D3" w:rsidRDefault="00B95643" w14:paraId="41004F19" w14:textId="7953EB41">
      <w:pPr>
        <w:ind w:left="708"/>
        <w:jc w:val="both"/>
        <w:rPr>
          <w:color w:val="FF0000"/>
          <w:sz w:val="18"/>
        </w:rPr>
      </w:pPr>
      <w:r w:rsidRPr="004527EA">
        <w:rPr>
          <w:color w:val="FF0000"/>
          <w:sz w:val="18"/>
        </w:rPr>
        <w:t xml:space="preserve"> </w:t>
      </w:r>
    </w:p>
    <w:p w:rsidRPr="004527EA" w:rsidR="00B95643" w:rsidP="00BB0F39" w:rsidRDefault="00F80FEC" w14:paraId="767068E9" w14:textId="77777777">
      <w:pPr>
        <w:pStyle w:val="Brdtekstinnrykk2"/>
        <w:tabs>
          <w:tab w:val="left" w:pos="5760"/>
          <w:tab w:val="left" w:pos="6480"/>
          <w:tab w:val="right" w:pos="7920"/>
        </w:tabs>
        <w:ind w:left="0"/>
        <w:rPr>
          <w:b/>
        </w:rPr>
      </w:pPr>
      <w:r w:rsidRPr="004527EA">
        <w:rPr>
          <w:b/>
        </w:rPr>
        <w:t>11</w:t>
      </w:r>
      <w:r w:rsidRPr="004527EA" w:rsidR="00A749CD">
        <w:rPr>
          <w:b/>
        </w:rPr>
        <w:t xml:space="preserve">      </w:t>
      </w:r>
      <w:r w:rsidRPr="004527EA" w:rsidR="00B95643">
        <w:rPr>
          <w:b/>
        </w:rPr>
        <w:t>Risikoanalyse</w:t>
      </w:r>
      <w:r w:rsidRPr="004527EA" w:rsidR="00B9114A">
        <w:rPr>
          <w:b/>
        </w:rPr>
        <w:t>/ Sikker jobbanalyse (SJA)</w:t>
      </w:r>
    </w:p>
    <w:p w:rsidRPr="004527EA" w:rsidR="00B66357" w:rsidP="00E033D3" w:rsidRDefault="00B95643" w14:paraId="7E084AA2" w14:textId="26AB4292">
      <w:pPr>
        <w:pStyle w:val="Brdtekstinnrykk2"/>
        <w:tabs>
          <w:tab w:val="left" w:pos="709"/>
          <w:tab w:val="left" w:pos="5760"/>
          <w:tab w:val="left" w:pos="6480"/>
          <w:tab w:val="right" w:pos="7920"/>
        </w:tabs>
        <w:ind w:left="680"/>
        <w:jc w:val="both"/>
        <w:rPr>
          <w:sz w:val="18"/>
        </w:rPr>
      </w:pPr>
      <w:r w:rsidRPr="004527EA">
        <w:rPr>
          <w:sz w:val="18"/>
        </w:rPr>
        <w:t>Dersom man skal utføre e</w:t>
      </w:r>
      <w:r w:rsidR="00C8537B">
        <w:rPr>
          <w:sz w:val="18"/>
        </w:rPr>
        <w:t>t arbeid der det kan være</w:t>
      </w:r>
      <w:r w:rsidRPr="004527EA">
        <w:rPr>
          <w:sz w:val="18"/>
        </w:rPr>
        <w:t xml:space="preserve"> fare for ulykker eller at </w:t>
      </w:r>
      <w:r w:rsidRPr="004527EA" w:rsidR="007D44CE">
        <w:rPr>
          <w:sz w:val="18"/>
        </w:rPr>
        <w:t>det</w:t>
      </w:r>
      <w:r w:rsidRPr="004527EA">
        <w:rPr>
          <w:sz w:val="18"/>
        </w:rPr>
        <w:t xml:space="preserve"> er forbundet med farlige forhold, skal det før arbeidet iverksettes utføres en risikoanalyse. Bedriften har utarbeidet</w:t>
      </w:r>
      <w:r w:rsidRPr="004527EA" w:rsidR="00B9114A">
        <w:rPr>
          <w:sz w:val="18"/>
        </w:rPr>
        <w:t xml:space="preserve"> egne</w:t>
      </w:r>
      <w:r w:rsidRPr="004527EA">
        <w:rPr>
          <w:sz w:val="18"/>
        </w:rPr>
        <w:t xml:space="preserve"> rutine</w:t>
      </w:r>
      <w:r w:rsidRPr="004527EA" w:rsidR="00B9114A">
        <w:rPr>
          <w:sz w:val="18"/>
        </w:rPr>
        <w:t>r og skjemaer</w:t>
      </w:r>
      <w:r w:rsidRPr="004527EA">
        <w:rPr>
          <w:sz w:val="18"/>
        </w:rPr>
        <w:t xml:space="preserve"> for dette. Videre kan den enkelte avdeling utarbeide og innføre sær</w:t>
      </w:r>
      <w:r w:rsidRPr="004527EA" w:rsidR="007D44CE">
        <w:rPr>
          <w:sz w:val="18"/>
        </w:rPr>
        <w:t>skilte retningslinjer.</w:t>
      </w:r>
      <w:r w:rsidRPr="004527EA" w:rsidR="00983E02">
        <w:rPr>
          <w:sz w:val="18"/>
        </w:rPr>
        <w:t xml:space="preserve">  Ved områder der det er risiko for fallende gjenstander, må områder være tydelig angitt og, så langt det er praktisk mulig, forhindret for folk å komme inn i dem</w:t>
      </w:r>
      <w:r w:rsidRPr="004527EA" w:rsidR="006F4E0E">
        <w:rPr>
          <w:sz w:val="18"/>
        </w:rPr>
        <w:t>. Risikovurderingen skal identifisere personer som kan bli skadet av de identifiserte farene</w:t>
      </w:r>
    </w:p>
    <w:p w:rsidRPr="004527EA" w:rsidR="00B95643" w:rsidP="00BB0F39" w:rsidRDefault="00764B97" w14:paraId="0012999A" w14:textId="77777777">
      <w:pPr>
        <w:pStyle w:val="Overskrift4"/>
        <w:numPr>
          <w:ilvl w:val="0"/>
          <w:numId w:val="0"/>
        </w:numPr>
        <w:rPr>
          <w:rFonts w:eastAsia="Arial Unicode MS"/>
          <w:i w:val="0"/>
          <w:iCs/>
        </w:rPr>
      </w:pPr>
      <w:r w:rsidRPr="004527EA">
        <w:rPr>
          <w:i w:val="0"/>
          <w:iCs/>
        </w:rPr>
        <w:t>12</w:t>
      </w:r>
      <w:r w:rsidRPr="004527EA">
        <w:rPr>
          <w:i w:val="0"/>
          <w:iCs/>
        </w:rPr>
        <w:tab/>
      </w:r>
      <w:r w:rsidRPr="004527EA">
        <w:rPr>
          <w:i w:val="0"/>
          <w:iCs/>
        </w:rPr>
        <w:t xml:space="preserve">     </w:t>
      </w:r>
      <w:r w:rsidRPr="004527EA" w:rsidR="00B95643">
        <w:rPr>
          <w:i w:val="0"/>
          <w:iCs/>
        </w:rPr>
        <w:t>Kartlegging</w:t>
      </w:r>
    </w:p>
    <w:p w:rsidRPr="004527EA" w:rsidR="00B95643" w:rsidP="00BB0F39" w:rsidRDefault="00B95643" w14:paraId="0D881955" w14:textId="77777777">
      <w:pPr>
        <w:pStyle w:val="Brdtekst3"/>
        <w:ind w:left="709"/>
        <w:jc w:val="both"/>
        <w:rPr>
          <w:sz w:val="18"/>
          <w:szCs w:val="18"/>
        </w:rPr>
      </w:pPr>
      <w:r w:rsidRPr="004527EA">
        <w:rPr>
          <w:sz w:val="18"/>
        </w:rPr>
        <w:t xml:space="preserve">For å opprettholde et godt arbeidsmiljø vil Bravida gjennomføre systematiske undersøkelser av arbeidsmiljøforholdene. Det er </w:t>
      </w:r>
      <w:r w:rsidRPr="004527EA" w:rsidR="00B81AC9">
        <w:rPr>
          <w:sz w:val="18"/>
        </w:rPr>
        <w:t>avdelingssjefen</w:t>
      </w:r>
      <w:r w:rsidRPr="004527EA">
        <w:rPr>
          <w:sz w:val="18"/>
        </w:rPr>
        <w:t xml:space="preserve"> din som har ansvar for undersøkelser i din </w:t>
      </w:r>
      <w:r w:rsidRPr="004527EA" w:rsidR="00B81AC9">
        <w:rPr>
          <w:sz w:val="18"/>
        </w:rPr>
        <w:t>avdeling</w:t>
      </w:r>
      <w:r w:rsidRPr="004527EA">
        <w:rPr>
          <w:sz w:val="18"/>
        </w:rPr>
        <w:t xml:space="preserve">, men du har samtidig et ansvar for å bidra til å avdekke uheldige forhold og gi ros for </w:t>
      </w:r>
      <w:r w:rsidRPr="004527EA">
        <w:rPr>
          <w:sz w:val="18"/>
          <w:szCs w:val="18"/>
        </w:rPr>
        <w:t>det du mener er bra.</w:t>
      </w:r>
    </w:p>
    <w:p w:rsidRPr="004527EA" w:rsidR="00B95643" w:rsidRDefault="00B95643" w14:paraId="67C0C651" w14:textId="77777777">
      <w:pPr>
        <w:jc w:val="both"/>
        <w:rPr>
          <w:sz w:val="18"/>
          <w:szCs w:val="18"/>
        </w:rPr>
      </w:pPr>
    </w:p>
    <w:p w:rsidRPr="004527EA" w:rsidR="00B95643" w:rsidRDefault="00B95643" w14:paraId="0DE5AEE4" w14:textId="77777777">
      <w:pPr>
        <w:ind w:firstLine="708"/>
        <w:jc w:val="both"/>
        <w:rPr>
          <w:sz w:val="18"/>
          <w:szCs w:val="18"/>
        </w:rPr>
      </w:pPr>
      <w:r w:rsidRPr="004527EA">
        <w:rPr>
          <w:sz w:val="18"/>
          <w:szCs w:val="18"/>
        </w:rPr>
        <w:t>Undersøkelse av arbeidsmiljøet kan foregå på flere måter:</w:t>
      </w:r>
    </w:p>
    <w:p w:rsidRPr="004527EA" w:rsidR="00B95643" w:rsidRDefault="00B95643" w14:paraId="308D56CC" w14:textId="77777777">
      <w:pPr>
        <w:jc w:val="both"/>
        <w:rPr>
          <w:sz w:val="18"/>
          <w:szCs w:val="18"/>
        </w:rPr>
      </w:pPr>
    </w:p>
    <w:p w:rsidRPr="004527EA" w:rsidR="00B95643" w:rsidRDefault="00B95643" w14:paraId="38C155B9" w14:textId="77777777">
      <w:pPr>
        <w:numPr>
          <w:ilvl w:val="0"/>
          <w:numId w:val="15"/>
        </w:numPr>
        <w:rPr>
          <w:sz w:val="18"/>
          <w:szCs w:val="18"/>
        </w:rPr>
      </w:pPr>
      <w:r w:rsidRPr="004527EA">
        <w:rPr>
          <w:sz w:val="18"/>
          <w:szCs w:val="18"/>
        </w:rPr>
        <w:t xml:space="preserve">Kartlegging av fysiske arbeidsmiljøforhold, som vil skje gjennom </w:t>
      </w:r>
      <w:r w:rsidRPr="004527EA" w:rsidR="00B81AC9">
        <w:rPr>
          <w:sz w:val="18"/>
          <w:szCs w:val="18"/>
        </w:rPr>
        <w:t>revisjoner</w:t>
      </w:r>
      <w:r w:rsidRPr="004527EA">
        <w:rPr>
          <w:sz w:val="18"/>
          <w:szCs w:val="18"/>
        </w:rPr>
        <w:t xml:space="preserve"> i samarbeid med verneombudet</w:t>
      </w:r>
    </w:p>
    <w:p w:rsidRPr="004527EA" w:rsidR="00B95643" w:rsidRDefault="00B95643" w14:paraId="276E8BCE" w14:textId="77777777">
      <w:pPr>
        <w:numPr>
          <w:ilvl w:val="0"/>
          <w:numId w:val="15"/>
        </w:numPr>
        <w:jc w:val="both"/>
        <w:rPr>
          <w:sz w:val="18"/>
          <w:szCs w:val="18"/>
        </w:rPr>
      </w:pPr>
      <w:r w:rsidRPr="004527EA">
        <w:rPr>
          <w:sz w:val="18"/>
          <w:szCs w:val="18"/>
        </w:rPr>
        <w:t>Kartlegging av mellommenneskelige og organisatoriske arbeidsmiljøforhold kan bl.a. skje ved hjelp av meda</w:t>
      </w:r>
      <w:r w:rsidRPr="004527EA" w:rsidR="00F94329">
        <w:rPr>
          <w:sz w:val="18"/>
          <w:szCs w:val="18"/>
        </w:rPr>
        <w:t>rbeidersamtaler og medarbeider</w:t>
      </w:r>
      <w:r w:rsidRPr="004527EA">
        <w:rPr>
          <w:sz w:val="18"/>
          <w:szCs w:val="18"/>
        </w:rPr>
        <w:t xml:space="preserve">undersøkelser. </w:t>
      </w:r>
    </w:p>
    <w:p w:rsidRPr="004527EA" w:rsidR="00B95643" w:rsidRDefault="00B95643" w14:paraId="797E50C6" w14:textId="77777777">
      <w:pPr>
        <w:jc w:val="both"/>
        <w:rPr>
          <w:sz w:val="18"/>
          <w:szCs w:val="18"/>
        </w:rPr>
      </w:pPr>
    </w:p>
    <w:p w:rsidRPr="004527EA" w:rsidR="00B95643" w:rsidRDefault="00B95643" w14:paraId="45BD429F" w14:textId="77777777">
      <w:pPr>
        <w:ind w:left="708"/>
        <w:jc w:val="both"/>
        <w:rPr>
          <w:sz w:val="18"/>
          <w:szCs w:val="18"/>
        </w:rPr>
      </w:pPr>
      <w:r w:rsidRPr="004527EA">
        <w:rPr>
          <w:sz w:val="18"/>
          <w:szCs w:val="18"/>
        </w:rPr>
        <w:t>Etter slike undersøkelser skal du være med på å utarbeide tiltak og du skal også få informasjon om resultatet av kartleggingen, tiltak, ansvarlig for gjennomføring og tidsfrister.</w:t>
      </w:r>
    </w:p>
    <w:p w:rsidRPr="004527EA" w:rsidR="00B95643" w:rsidRDefault="00B95643" w14:paraId="7B04FA47" w14:textId="77777777">
      <w:pPr>
        <w:jc w:val="both"/>
      </w:pPr>
    </w:p>
    <w:p w:rsidRPr="004527EA" w:rsidR="00B95643" w:rsidP="00BB0F39" w:rsidRDefault="00B95643" w14:paraId="6D9AF111" w14:textId="77777777">
      <w:pPr>
        <w:jc w:val="both"/>
        <w:rPr>
          <w:rFonts w:eastAsia="Arial Unicode MS"/>
          <w:b/>
        </w:rPr>
      </w:pPr>
      <w:r w:rsidRPr="004527EA">
        <w:rPr>
          <w:b/>
        </w:rPr>
        <w:t>13</w:t>
      </w:r>
      <w:r w:rsidRPr="004527EA">
        <w:rPr>
          <w:b/>
        </w:rPr>
        <w:tab/>
      </w:r>
      <w:r w:rsidRPr="004527EA">
        <w:rPr>
          <w:b/>
        </w:rPr>
        <w:tab/>
      </w:r>
      <w:r w:rsidRPr="004527EA">
        <w:rPr>
          <w:b/>
        </w:rPr>
        <w:tab/>
      </w:r>
      <w:r w:rsidRPr="004527EA">
        <w:rPr>
          <w:b/>
        </w:rPr>
        <w:t xml:space="preserve">Avvik </w:t>
      </w:r>
    </w:p>
    <w:p w:rsidRPr="004527EA" w:rsidR="00B95643" w:rsidP="6A604EE2" w:rsidRDefault="00BB0F39" w14:paraId="68E3A15E" w14:textId="1A3EDFC5">
      <w:pPr>
        <w:pStyle w:val="Brdtekst3"/>
        <w:ind w:left="708"/>
        <w:jc w:val="both"/>
        <w:rPr>
          <w:sz w:val="18"/>
          <w:szCs w:val="18"/>
        </w:rPr>
      </w:pPr>
      <w:r w:rsidRPr="6A604EE2">
        <w:rPr>
          <w:sz w:val="18"/>
          <w:szCs w:val="18"/>
        </w:rPr>
        <w:t>Avvik er uønskede hendelser eller manglende oppfyllelse av krav (for eksempel en rutine som ikke er fulgt, manglende sikkerhetsutstyr, mangelfull informasjon osv</w:t>
      </w:r>
      <w:r w:rsidRPr="6A604EE2" w:rsidR="00C8537B">
        <w:rPr>
          <w:sz w:val="18"/>
          <w:szCs w:val="18"/>
        </w:rPr>
        <w:t>.</w:t>
      </w:r>
      <w:r w:rsidRPr="6A604EE2">
        <w:rPr>
          <w:sz w:val="18"/>
          <w:szCs w:val="18"/>
        </w:rPr>
        <w:t>).</w:t>
      </w:r>
      <w:r w:rsidRPr="6A604EE2" w:rsidR="00B95643">
        <w:rPr>
          <w:sz w:val="18"/>
          <w:szCs w:val="18"/>
        </w:rPr>
        <w:t xml:space="preserve"> Oppdager du avvik, skal </w:t>
      </w:r>
      <w:r w:rsidRPr="6A604EE2">
        <w:rPr>
          <w:sz w:val="18"/>
          <w:szCs w:val="18"/>
        </w:rPr>
        <w:t>dette registreres i avviksportalen</w:t>
      </w:r>
      <w:r w:rsidRPr="6A604EE2" w:rsidR="00B95643">
        <w:rPr>
          <w:sz w:val="18"/>
          <w:szCs w:val="18"/>
        </w:rPr>
        <w:t xml:space="preserve"> (avviksblankett – rapport om uønskede og farlige arbeidsforhold fra arbeidstaker - finner du bakerst i denne boka)</w:t>
      </w:r>
      <w:r w:rsidRPr="6A604EE2" w:rsidR="24868854">
        <w:rPr>
          <w:sz w:val="18"/>
          <w:szCs w:val="18"/>
        </w:rPr>
        <w:t xml:space="preserve"> eller elektronisk i BIA-appen</w:t>
      </w:r>
      <w:r w:rsidRPr="6A604EE2" w:rsidR="00B95643">
        <w:rPr>
          <w:sz w:val="18"/>
          <w:szCs w:val="18"/>
        </w:rPr>
        <w:t>.</w:t>
      </w:r>
    </w:p>
    <w:p w:rsidRPr="004527EA" w:rsidR="00B95643" w:rsidRDefault="00B95643" w14:paraId="4039227E" w14:textId="77777777">
      <w:pPr>
        <w:ind w:left="708"/>
        <w:jc w:val="both"/>
        <w:rPr>
          <w:sz w:val="18"/>
        </w:rPr>
      </w:pPr>
      <w:r w:rsidRPr="004527EA">
        <w:rPr>
          <w:sz w:val="18"/>
        </w:rPr>
        <w:t xml:space="preserve">Leder skal sørge for å analysere </w:t>
      </w:r>
      <w:r w:rsidRPr="004527EA" w:rsidR="00DA6A8A">
        <w:rPr>
          <w:sz w:val="18"/>
        </w:rPr>
        <w:t xml:space="preserve">avviket og sette i gang tiltak </w:t>
      </w:r>
      <w:r w:rsidRPr="004527EA">
        <w:rPr>
          <w:sz w:val="18"/>
        </w:rPr>
        <w:t>for å forebygge og hindre gjentakelse.</w:t>
      </w:r>
    </w:p>
    <w:p w:rsidRPr="00E033D3" w:rsidR="00B95643" w:rsidP="00E033D3" w:rsidRDefault="001E2714" w14:paraId="568C698B" w14:textId="5F414E30">
      <w:pPr>
        <w:ind w:left="708"/>
        <w:jc w:val="both"/>
        <w:rPr>
          <w:sz w:val="18"/>
          <w:szCs w:val="18"/>
        </w:rPr>
      </w:pPr>
      <w:r w:rsidRPr="6A604EE2">
        <w:rPr>
          <w:sz w:val="18"/>
          <w:szCs w:val="18"/>
        </w:rPr>
        <w:t xml:space="preserve">Alle avvik skal registreres i </w:t>
      </w:r>
      <w:r w:rsidRPr="6A604EE2" w:rsidR="00DA7EF5">
        <w:rPr>
          <w:sz w:val="18"/>
          <w:szCs w:val="18"/>
        </w:rPr>
        <w:t>bedriftens</w:t>
      </w:r>
      <w:r w:rsidRPr="6A604EE2">
        <w:rPr>
          <w:sz w:val="18"/>
          <w:szCs w:val="18"/>
        </w:rPr>
        <w:t xml:space="preserve"> avviks</w:t>
      </w:r>
      <w:r w:rsidRPr="6A604EE2" w:rsidR="00DA7EF5">
        <w:rPr>
          <w:sz w:val="18"/>
          <w:szCs w:val="18"/>
        </w:rPr>
        <w:t>-</w:t>
      </w:r>
      <w:r w:rsidRPr="6A604EE2">
        <w:rPr>
          <w:sz w:val="18"/>
          <w:szCs w:val="18"/>
        </w:rPr>
        <w:t>system</w:t>
      </w:r>
      <w:r w:rsidRPr="6A604EE2" w:rsidR="6C14F3FA">
        <w:rPr>
          <w:sz w:val="18"/>
          <w:szCs w:val="18"/>
        </w:rPr>
        <w:t xml:space="preserve"> BIA</w:t>
      </w:r>
    </w:p>
    <w:p w:rsidRPr="004527EA" w:rsidR="00B95643" w:rsidRDefault="00B95643" w14:paraId="1A939487" w14:textId="77777777">
      <w:pPr>
        <w:jc w:val="both"/>
        <w:rPr>
          <w:sz w:val="16"/>
        </w:rPr>
      </w:pPr>
    </w:p>
    <w:p w:rsidRPr="004527EA" w:rsidR="00B95643" w:rsidP="00BB0F39" w:rsidRDefault="00B95643" w14:paraId="19185412" w14:textId="77777777">
      <w:pPr>
        <w:jc w:val="both"/>
        <w:rPr>
          <w:rFonts w:eastAsia="Arial Unicode MS"/>
          <w:b/>
          <w:bCs/>
        </w:rPr>
      </w:pPr>
      <w:r w:rsidRPr="004527EA">
        <w:rPr>
          <w:b/>
          <w:bCs/>
        </w:rPr>
        <w:t>14</w:t>
      </w:r>
      <w:r w:rsidRPr="004527EA">
        <w:rPr>
          <w:b/>
          <w:bCs/>
        </w:rPr>
        <w:tab/>
      </w:r>
      <w:r w:rsidRPr="004527EA">
        <w:rPr>
          <w:b/>
          <w:bCs/>
        </w:rPr>
        <w:tab/>
      </w:r>
      <w:r w:rsidRPr="004527EA">
        <w:rPr>
          <w:b/>
          <w:bCs/>
        </w:rPr>
        <w:tab/>
      </w:r>
      <w:r w:rsidRPr="004527EA">
        <w:rPr>
          <w:b/>
          <w:bCs/>
        </w:rPr>
        <w:t>Sykdom</w:t>
      </w:r>
    </w:p>
    <w:p w:rsidRPr="004527EA" w:rsidR="00B95643" w:rsidRDefault="00B95643" w14:paraId="0B93E5BC" w14:textId="77777777">
      <w:pPr>
        <w:pStyle w:val="Brdtekst3"/>
        <w:ind w:left="708"/>
        <w:jc w:val="both"/>
        <w:rPr>
          <w:sz w:val="18"/>
        </w:rPr>
      </w:pPr>
      <w:r w:rsidRPr="004527EA">
        <w:rPr>
          <w:sz w:val="18"/>
        </w:rPr>
        <w:t xml:space="preserve">Når du er syk, er det ditt ansvar å melde dette enten ved egenmelding eller ved sykemelding. Du plikter å gi </w:t>
      </w:r>
      <w:r w:rsidRPr="004527EA" w:rsidR="00172097">
        <w:rPr>
          <w:sz w:val="18"/>
        </w:rPr>
        <w:t>avdelingssjefen</w:t>
      </w:r>
      <w:r w:rsidRPr="004527EA">
        <w:rPr>
          <w:sz w:val="18"/>
        </w:rPr>
        <w:t xml:space="preserve"> melding om dette første fraværsdagen så raskt som mulig, og tydelig oppgi hvorvidt arbeidssted er varslet.</w:t>
      </w:r>
    </w:p>
    <w:p w:rsidRPr="004527EA" w:rsidR="00B95643" w:rsidRDefault="00B95643" w14:paraId="1919949A" w14:textId="77777777">
      <w:pPr>
        <w:pStyle w:val="Brdtekst3"/>
        <w:ind w:left="708"/>
        <w:jc w:val="both"/>
        <w:rPr>
          <w:sz w:val="18"/>
        </w:rPr>
      </w:pPr>
      <w:r w:rsidRPr="004527EA">
        <w:rPr>
          <w:sz w:val="18"/>
        </w:rPr>
        <w:t>Leder har ansvar for å følge deg opp i</w:t>
      </w:r>
      <w:r w:rsidRPr="004527EA" w:rsidR="00172097">
        <w:rPr>
          <w:sz w:val="18"/>
        </w:rPr>
        <w:t xml:space="preserve"> sykemeldingsperioden. Ved langtidsfravær</w:t>
      </w:r>
      <w:r w:rsidRPr="004527EA">
        <w:rPr>
          <w:sz w:val="18"/>
        </w:rPr>
        <w:t xml:space="preserve"> er </w:t>
      </w:r>
      <w:r w:rsidRPr="004527EA" w:rsidR="00172097">
        <w:rPr>
          <w:sz w:val="18"/>
        </w:rPr>
        <w:t>avdelingssjefen</w:t>
      </w:r>
      <w:r w:rsidRPr="004527EA">
        <w:rPr>
          <w:sz w:val="18"/>
        </w:rPr>
        <w:t xml:space="preserve"> pliktig å ta kontakt med deg snarest og drø</w:t>
      </w:r>
      <w:r w:rsidRPr="004527EA" w:rsidR="00172097">
        <w:rPr>
          <w:sz w:val="18"/>
        </w:rPr>
        <w:t xml:space="preserve">fte tiltak for å avkorte </w:t>
      </w:r>
      <w:r w:rsidRPr="004527EA">
        <w:rPr>
          <w:sz w:val="18"/>
        </w:rPr>
        <w:t>fraværet, slik at du kan komme i jobb hurtigst mulig.</w:t>
      </w:r>
    </w:p>
    <w:p w:rsidR="00B95643" w:rsidP="00E033D3" w:rsidRDefault="00B95643" w14:paraId="325CE300" w14:textId="3E547660">
      <w:pPr>
        <w:pStyle w:val="Brdtekst3"/>
        <w:ind w:left="708"/>
        <w:jc w:val="both"/>
        <w:rPr>
          <w:sz w:val="18"/>
        </w:rPr>
      </w:pPr>
      <w:r w:rsidRPr="004527EA">
        <w:rPr>
          <w:sz w:val="18"/>
        </w:rPr>
        <w:t xml:space="preserve">Dersom du mener at sykefraværet skyldes forhold relatert til arbeidsplassen, skal du varsle din nærmeste leder om dette. Meldingen kan skje gjennom utfylling av vedlagte skjema.  </w:t>
      </w:r>
    </w:p>
    <w:p w:rsidRPr="004527EA" w:rsidR="00E033D3" w:rsidP="00E033D3" w:rsidRDefault="00E033D3" w14:paraId="5321BEA3" w14:textId="77777777">
      <w:pPr>
        <w:pStyle w:val="Brdtekst3"/>
        <w:ind w:left="708"/>
        <w:jc w:val="both"/>
        <w:rPr>
          <w:sz w:val="18"/>
        </w:rPr>
      </w:pPr>
    </w:p>
    <w:p w:rsidRPr="004527EA" w:rsidR="00B95643" w:rsidP="00CF5BFE" w:rsidRDefault="00B95643" w14:paraId="7F9B97F7" w14:textId="77777777">
      <w:pPr>
        <w:pStyle w:val="Brdtekst3"/>
        <w:spacing w:after="0"/>
        <w:jc w:val="both"/>
        <w:rPr>
          <w:b/>
          <w:bCs/>
          <w:sz w:val="20"/>
        </w:rPr>
      </w:pPr>
      <w:r w:rsidRPr="004527EA">
        <w:rPr>
          <w:b/>
          <w:bCs/>
          <w:sz w:val="20"/>
        </w:rPr>
        <w:t>15</w:t>
      </w:r>
      <w:r w:rsidRPr="004527EA">
        <w:rPr>
          <w:b/>
          <w:bCs/>
          <w:sz w:val="20"/>
        </w:rPr>
        <w:tab/>
      </w:r>
      <w:r w:rsidRPr="004527EA">
        <w:rPr>
          <w:b/>
          <w:bCs/>
          <w:sz w:val="20"/>
        </w:rPr>
        <w:tab/>
      </w:r>
      <w:r w:rsidRPr="004527EA">
        <w:rPr>
          <w:b/>
          <w:bCs/>
          <w:sz w:val="20"/>
        </w:rPr>
        <w:tab/>
      </w:r>
      <w:r w:rsidRPr="004527EA">
        <w:rPr>
          <w:b/>
          <w:bCs/>
          <w:sz w:val="20"/>
        </w:rPr>
        <w:t>Berusende midler</w:t>
      </w:r>
    </w:p>
    <w:p w:rsidRPr="004527EA" w:rsidR="00B95643" w:rsidRDefault="00B95643" w14:paraId="20C60EE9" w14:textId="77777777">
      <w:pPr>
        <w:pStyle w:val="Brdtekstinnrykk2"/>
        <w:tabs>
          <w:tab w:val="left" w:pos="709"/>
        </w:tabs>
        <w:ind w:left="680"/>
        <w:jc w:val="both"/>
        <w:rPr>
          <w:b/>
          <w:sz w:val="18"/>
        </w:rPr>
      </w:pPr>
      <w:r w:rsidRPr="004527EA">
        <w:rPr>
          <w:sz w:val="18"/>
        </w:rPr>
        <w:t>Det er forbud mot å medbringe, nyte eller være påvirket av alkohol eller narkotiske stoffer på arbeidsplassen. Overtredelse av dette vil medføre bortvisning med øyeblikkelig virkning. Normalt vil overtredelser av denne art resultere i skriftlig advarsel. I særlig alvorlige tilfelle medfører det avskjed med øyeblikkelig virkning. Alle medarbeidere har plikt på å si fra om kollegers rusmisbruk.</w:t>
      </w:r>
    </w:p>
    <w:p w:rsidRPr="004527EA" w:rsidR="00B95643" w:rsidRDefault="00B95643" w14:paraId="6AA258D8" w14:textId="77777777">
      <w:pPr>
        <w:pStyle w:val="Topptekst"/>
        <w:tabs>
          <w:tab w:val="clear" w:pos="4536"/>
          <w:tab w:val="clear" w:pos="9072"/>
          <w:tab w:val="left" w:pos="709"/>
          <w:tab w:val="left" w:pos="6460"/>
          <w:tab w:val="left" w:pos="9507"/>
        </w:tabs>
        <w:rPr>
          <w:sz w:val="18"/>
        </w:rPr>
      </w:pPr>
    </w:p>
    <w:p w:rsidRPr="004527EA" w:rsidR="00B95643" w:rsidP="00CF5BFE" w:rsidRDefault="00B95643" w14:paraId="45F6BC77" w14:textId="77777777">
      <w:pPr>
        <w:tabs>
          <w:tab w:val="left" w:pos="709"/>
          <w:tab w:val="left" w:pos="2127"/>
          <w:tab w:val="left" w:pos="7230"/>
        </w:tabs>
        <w:outlineLvl w:val="0"/>
        <w:rPr>
          <w:b/>
        </w:rPr>
      </w:pPr>
      <w:r w:rsidRPr="004527EA">
        <w:rPr>
          <w:b/>
        </w:rPr>
        <w:t>16</w:t>
      </w:r>
      <w:r w:rsidRPr="004527EA">
        <w:rPr>
          <w:b/>
        </w:rPr>
        <w:tab/>
      </w:r>
      <w:r w:rsidRPr="004527EA">
        <w:rPr>
          <w:b/>
        </w:rPr>
        <w:t>Orden og renhold</w:t>
      </w:r>
    </w:p>
    <w:p w:rsidRPr="004527EA" w:rsidR="00B95643" w:rsidRDefault="00B95643" w14:paraId="5B2417B4" w14:textId="77777777">
      <w:pPr>
        <w:pStyle w:val="Brdtekstinnrykk2"/>
        <w:tabs>
          <w:tab w:val="left" w:pos="709"/>
        </w:tabs>
        <w:ind w:left="708"/>
        <w:jc w:val="both"/>
        <w:rPr>
          <w:sz w:val="18"/>
        </w:rPr>
      </w:pPr>
      <w:r w:rsidRPr="004527EA">
        <w:rPr>
          <w:sz w:val="18"/>
        </w:rPr>
        <w:tab/>
      </w:r>
      <w:r w:rsidRPr="004527EA">
        <w:rPr>
          <w:sz w:val="18"/>
        </w:rPr>
        <w:t>Orden og renhold er særdeles viktige elementer for å ha et sikkert og trygt arbeidsmiljø. Alle ansatte og evt. underleverandører som arbeider under bedriftens ledelse</w:t>
      </w:r>
      <w:r w:rsidRPr="004527EA" w:rsidR="00F20CCE">
        <w:rPr>
          <w:sz w:val="18"/>
        </w:rPr>
        <w:t>,</w:t>
      </w:r>
      <w:r w:rsidRPr="004527EA">
        <w:rPr>
          <w:sz w:val="18"/>
        </w:rPr>
        <w:t xml:space="preserve"> skal være med på å sikre arbeidsstedene ved at det til enhver tid oppret</w:t>
      </w:r>
      <w:r w:rsidRPr="004527EA" w:rsidR="00F20CCE">
        <w:rPr>
          <w:sz w:val="18"/>
        </w:rPr>
        <w:t>tholdes orden og ryddighet.</w:t>
      </w:r>
    </w:p>
    <w:p w:rsidRPr="004527EA" w:rsidR="00B95643" w:rsidRDefault="00B95643" w14:paraId="6FFBD3EC" w14:textId="77777777">
      <w:pPr>
        <w:tabs>
          <w:tab w:val="left" w:pos="709"/>
          <w:tab w:val="left" w:pos="900"/>
          <w:tab w:val="left" w:pos="1260"/>
          <w:tab w:val="left" w:pos="2127"/>
          <w:tab w:val="left" w:pos="7230"/>
        </w:tabs>
        <w:ind w:left="708"/>
        <w:jc w:val="both"/>
        <w:rPr>
          <w:sz w:val="18"/>
        </w:rPr>
      </w:pPr>
    </w:p>
    <w:p w:rsidRPr="004527EA" w:rsidR="00B95643" w:rsidRDefault="00B95643" w14:paraId="0D3279EC" w14:textId="77777777">
      <w:pPr>
        <w:tabs>
          <w:tab w:val="left" w:pos="709"/>
          <w:tab w:val="left" w:pos="900"/>
          <w:tab w:val="left" w:pos="1260"/>
          <w:tab w:val="left" w:pos="2127"/>
          <w:tab w:val="left" w:pos="7230"/>
        </w:tabs>
        <w:ind w:left="708"/>
        <w:jc w:val="both"/>
        <w:rPr>
          <w:b/>
          <w:sz w:val="18"/>
        </w:rPr>
      </w:pPr>
      <w:r w:rsidRPr="004527EA">
        <w:rPr>
          <w:sz w:val="18"/>
        </w:rPr>
        <w:tab/>
      </w:r>
      <w:r w:rsidRPr="004527EA">
        <w:rPr>
          <w:sz w:val="18"/>
        </w:rPr>
        <w:t xml:space="preserve">Alt materiell, utstyr, verktøy etc. skal lagres på fastsatte steder når dette ikke er i bruk. Alle trapper, gangveier og leidere skal holdes frie for hindringer slik at ikke noen glir eller faller. Eventuelt søl av olje eller annen væske skal fjernes omgående. Kontorbrakker, spiserom og skifterom skal rengjøres </w:t>
      </w:r>
      <w:r w:rsidRPr="004527EA" w:rsidR="00CF5BFE">
        <w:rPr>
          <w:sz w:val="18"/>
        </w:rPr>
        <w:t>etter behov</w:t>
      </w:r>
      <w:r w:rsidRPr="004527EA">
        <w:rPr>
          <w:sz w:val="18"/>
        </w:rPr>
        <w:t>.</w:t>
      </w:r>
    </w:p>
    <w:p w:rsidRPr="004527EA" w:rsidR="00B66357" w:rsidP="00E613B8" w:rsidRDefault="00B95643" w14:paraId="7CFDC3BA" w14:textId="77E6B683">
      <w:pPr>
        <w:pStyle w:val="Topptekst"/>
        <w:tabs>
          <w:tab w:val="clear" w:pos="4536"/>
          <w:tab w:val="clear" w:pos="9072"/>
          <w:tab w:val="left" w:pos="709"/>
          <w:tab w:val="left" w:pos="6460"/>
          <w:tab w:val="left" w:pos="9507"/>
        </w:tabs>
        <w:ind w:left="708"/>
      </w:pPr>
      <w:r w:rsidRPr="004527EA">
        <w:t xml:space="preserve"> </w:t>
      </w:r>
    </w:p>
    <w:p w:rsidRPr="004527EA" w:rsidR="00B95643" w:rsidP="00CF5BFE" w:rsidRDefault="00B95643" w14:paraId="61E36953" w14:textId="77777777">
      <w:pPr>
        <w:pStyle w:val="Brdtekst3"/>
        <w:spacing w:after="0"/>
        <w:jc w:val="both"/>
        <w:rPr>
          <w:b/>
          <w:sz w:val="20"/>
        </w:rPr>
      </w:pPr>
      <w:r w:rsidRPr="004527EA">
        <w:rPr>
          <w:b/>
          <w:sz w:val="20"/>
        </w:rPr>
        <w:t>17</w:t>
      </w:r>
      <w:r w:rsidRPr="004527EA">
        <w:rPr>
          <w:b/>
          <w:sz w:val="20"/>
        </w:rPr>
        <w:tab/>
      </w:r>
      <w:r w:rsidRPr="004527EA">
        <w:rPr>
          <w:b/>
          <w:sz w:val="20"/>
        </w:rPr>
        <w:tab/>
      </w:r>
      <w:r w:rsidRPr="004527EA">
        <w:rPr>
          <w:b/>
          <w:sz w:val="20"/>
        </w:rPr>
        <w:tab/>
      </w:r>
      <w:r w:rsidRPr="004527EA">
        <w:rPr>
          <w:b/>
          <w:sz w:val="20"/>
        </w:rPr>
        <w:t>Brannvern</w:t>
      </w:r>
    </w:p>
    <w:p w:rsidRPr="004527EA" w:rsidR="00B95643" w:rsidRDefault="00B95643" w14:paraId="6EEA675C" w14:textId="77777777">
      <w:pPr>
        <w:pStyle w:val="Brdtekst3"/>
        <w:ind w:left="708"/>
        <w:jc w:val="both"/>
        <w:rPr>
          <w:sz w:val="18"/>
        </w:rPr>
      </w:pPr>
      <w:r w:rsidRPr="004527EA">
        <w:rPr>
          <w:sz w:val="18"/>
        </w:rPr>
        <w:t>Du må sette deg inn i branninstruksen som gjelder på din arbeidsplass. Ansvarlig på arbeidsstedet skal sørge for at du får opplæring/ informasjon om brannvern og skal iverksette brannøvelser.</w:t>
      </w:r>
    </w:p>
    <w:p w:rsidR="00B95643" w:rsidP="00E033D3" w:rsidRDefault="00B95643" w14:paraId="30DCCCAD" w14:textId="59D985C5">
      <w:pPr>
        <w:pStyle w:val="Brdtekst3"/>
        <w:ind w:left="708"/>
        <w:jc w:val="both"/>
        <w:rPr>
          <w:sz w:val="18"/>
        </w:rPr>
      </w:pPr>
      <w:r w:rsidRPr="004527EA">
        <w:rPr>
          <w:sz w:val="18"/>
        </w:rPr>
        <w:t>Det er viktig at du melder fra om tilløp til brann og andre ureglementerte ting som kan svekke brannsikkerheten.</w:t>
      </w:r>
    </w:p>
    <w:p w:rsidRPr="004527EA" w:rsidR="00E033D3" w:rsidP="00E033D3" w:rsidRDefault="00E033D3" w14:paraId="262A22B1" w14:textId="77777777">
      <w:pPr>
        <w:pStyle w:val="Brdtekst3"/>
        <w:ind w:left="708"/>
        <w:jc w:val="both"/>
        <w:rPr>
          <w:sz w:val="18"/>
        </w:rPr>
      </w:pPr>
    </w:p>
    <w:p w:rsidRPr="004527EA" w:rsidR="00B95643" w:rsidP="00CF5BFE" w:rsidRDefault="00B95643" w14:paraId="7FC8146E" w14:textId="77777777">
      <w:pPr>
        <w:pStyle w:val="Brdtekst3"/>
        <w:spacing w:after="0"/>
        <w:jc w:val="both"/>
        <w:rPr>
          <w:b/>
          <w:sz w:val="20"/>
        </w:rPr>
      </w:pPr>
      <w:r w:rsidRPr="004527EA">
        <w:rPr>
          <w:b/>
          <w:sz w:val="20"/>
        </w:rPr>
        <w:t>18</w:t>
      </w:r>
      <w:r w:rsidRPr="004527EA">
        <w:rPr>
          <w:b/>
          <w:sz w:val="20"/>
        </w:rPr>
        <w:tab/>
      </w:r>
      <w:r w:rsidRPr="004527EA">
        <w:rPr>
          <w:b/>
          <w:sz w:val="20"/>
        </w:rPr>
        <w:tab/>
      </w:r>
      <w:r w:rsidRPr="004527EA">
        <w:rPr>
          <w:b/>
          <w:sz w:val="20"/>
        </w:rPr>
        <w:tab/>
      </w:r>
      <w:r w:rsidRPr="004527EA">
        <w:rPr>
          <w:b/>
          <w:sz w:val="20"/>
        </w:rPr>
        <w:t>Kjemiske stoffer</w:t>
      </w:r>
    </w:p>
    <w:p w:rsidRPr="004527EA" w:rsidR="009F0089" w:rsidP="009F0089" w:rsidRDefault="009F0089" w14:paraId="21E75405" w14:textId="77777777">
      <w:pPr>
        <w:pStyle w:val="Rentekst"/>
        <w:ind w:left="680"/>
        <w:rPr>
          <w:sz w:val="18"/>
        </w:rPr>
      </w:pPr>
      <w:r w:rsidRPr="004527EA">
        <w:rPr>
          <w:sz w:val="18"/>
        </w:rPr>
        <w:t>Dersom det skal tas i bruk nye kjemiske stoffer, skal leder skaffe seg kunnskap om stoffet</w:t>
      </w:r>
      <w:r w:rsidRPr="004527EA" w:rsidR="00DC641C">
        <w:rPr>
          <w:sz w:val="18"/>
        </w:rPr>
        <w:t xml:space="preserve"> og foreta en substitusjonsvurdering</w:t>
      </w:r>
      <w:r w:rsidRPr="004527EA">
        <w:rPr>
          <w:sz w:val="18"/>
        </w:rPr>
        <w:t>. Oppdaterte HMS- datablader skal være plassert der stoffene blir brukt og i stoffkartoteket.</w:t>
      </w:r>
    </w:p>
    <w:p w:rsidRPr="004527EA" w:rsidR="009F0089" w:rsidP="009F0089" w:rsidRDefault="004E2299" w14:paraId="3EAEE181" w14:textId="77777777">
      <w:pPr>
        <w:pStyle w:val="Rentekst"/>
        <w:ind w:left="680"/>
      </w:pPr>
      <w:r w:rsidRPr="004527EA">
        <w:rPr>
          <w:sz w:val="18"/>
        </w:rPr>
        <w:t>Før et kjemisk stoff brukes, skal</w:t>
      </w:r>
      <w:r w:rsidRPr="004527EA" w:rsidR="009F0089">
        <w:rPr>
          <w:sz w:val="18"/>
        </w:rPr>
        <w:t xml:space="preserve"> databladet sjekkes med tanke på korrekt verneutstyr, behandling av stoffet og særskilte førstehjelpstiltak ved uhell</w:t>
      </w:r>
      <w:r w:rsidRPr="004527EA" w:rsidR="009F0089">
        <w:t>.</w:t>
      </w:r>
    </w:p>
    <w:p w:rsidRPr="004527EA" w:rsidR="00B95643" w:rsidRDefault="00B95643" w14:paraId="36AF6883" w14:textId="77777777">
      <w:pPr>
        <w:pStyle w:val="Brdtekst3"/>
        <w:jc w:val="both"/>
        <w:rPr>
          <w:sz w:val="18"/>
        </w:rPr>
      </w:pPr>
    </w:p>
    <w:p w:rsidRPr="004527EA" w:rsidR="00B95643" w:rsidP="00CF5BFE" w:rsidRDefault="00B95643" w14:paraId="0CBE14F9" w14:textId="77777777">
      <w:pPr>
        <w:pStyle w:val="Brdtekst3"/>
        <w:spacing w:after="0"/>
        <w:jc w:val="both"/>
        <w:rPr>
          <w:b/>
          <w:sz w:val="20"/>
        </w:rPr>
      </w:pPr>
      <w:r w:rsidRPr="004527EA">
        <w:rPr>
          <w:b/>
          <w:sz w:val="20"/>
        </w:rPr>
        <w:t>19</w:t>
      </w:r>
      <w:r w:rsidRPr="004527EA">
        <w:rPr>
          <w:b/>
          <w:sz w:val="20"/>
        </w:rPr>
        <w:tab/>
      </w:r>
      <w:r w:rsidRPr="004527EA">
        <w:rPr>
          <w:b/>
          <w:sz w:val="20"/>
        </w:rPr>
        <w:tab/>
      </w:r>
      <w:r w:rsidRPr="004527EA">
        <w:rPr>
          <w:b/>
          <w:sz w:val="20"/>
        </w:rPr>
        <w:tab/>
      </w:r>
      <w:r w:rsidRPr="004527EA">
        <w:rPr>
          <w:b/>
          <w:sz w:val="20"/>
        </w:rPr>
        <w:t>Ytre miljøforhold</w:t>
      </w:r>
    </w:p>
    <w:p w:rsidRPr="004527EA" w:rsidR="00B95643" w:rsidP="009C59AD" w:rsidRDefault="00B95643" w14:paraId="7B26BAB0" w14:textId="77777777">
      <w:pPr>
        <w:pStyle w:val="Brdtekst3"/>
        <w:ind w:left="680"/>
        <w:jc w:val="both"/>
        <w:rPr>
          <w:sz w:val="18"/>
        </w:rPr>
      </w:pPr>
      <w:r w:rsidRPr="004527EA">
        <w:rPr>
          <w:sz w:val="18"/>
        </w:rPr>
        <w:t xml:space="preserve">Bravida ønsker å fremstå som en miljøvennlig bedrift. Det forutsetter at hver enkelt medarbeider tar ansvar og bidrar til riktig utvikling, bl.a. ved å følge opp bestemmelsene for behandling av avfall, og ved å sette seg inn i og følge de bestemmelser som gjelder i kommunene for sortering og innlevering av alle typer avfall. Ved å ta miljøansvaret på alvor blir vi en mer interessant samarbeidspartner. </w:t>
      </w:r>
    </w:p>
    <w:p w:rsidRPr="004527EA" w:rsidR="00B95643" w:rsidRDefault="00B95643" w14:paraId="54C529ED" w14:textId="77777777">
      <w:pPr>
        <w:pStyle w:val="Brdtekst3"/>
        <w:ind w:left="680"/>
        <w:jc w:val="both"/>
      </w:pPr>
    </w:p>
    <w:p w:rsidRPr="004527EA" w:rsidR="00B95643" w:rsidP="00CF5BFE" w:rsidRDefault="00B95643" w14:paraId="201F41E4" w14:textId="77777777">
      <w:pPr>
        <w:pStyle w:val="Brdtekst3"/>
        <w:spacing w:after="0"/>
        <w:jc w:val="both"/>
        <w:rPr>
          <w:rFonts w:eastAsia="Arial Unicode MS"/>
          <w:b/>
          <w:bCs/>
          <w:sz w:val="20"/>
        </w:rPr>
      </w:pPr>
      <w:r w:rsidRPr="004527EA">
        <w:rPr>
          <w:b/>
          <w:bCs/>
          <w:sz w:val="20"/>
        </w:rPr>
        <w:t>20</w:t>
      </w:r>
      <w:r w:rsidRPr="004527EA">
        <w:rPr>
          <w:b/>
          <w:bCs/>
          <w:sz w:val="20"/>
        </w:rPr>
        <w:tab/>
      </w:r>
      <w:r w:rsidRPr="004527EA">
        <w:rPr>
          <w:b/>
          <w:bCs/>
          <w:sz w:val="20"/>
        </w:rPr>
        <w:tab/>
      </w:r>
      <w:r w:rsidRPr="004527EA">
        <w:rPr>
          <w:b/>
          <w:bCs/>
          <w:sz w:val="20"/>
        </w:rPr>
        <w:tab/>
      </w:r>
      <w:r w:rsidRPr="004527EA">
        <w:rPr>
          <w:b/>
          <w:bCs/>
          <w:sz w:val="20"/>
        </w:rPr>
        <w:t>Melding av skader og hendelser</w:t>
      </w:r>
    </w:p>
    <w:p w:rsidRPr="004527EA" w:rsidR="00B95643" w:rsidP="00CF5BFE" w:rsidRDefault="00B95643" w14:paraId="5C1A2328" w14:textId="77777777">
      <w:pPr>
        <w:ind w:left="680"/>
        <w:jc w:val="both"/>
        <w:rPr>
          <w:sz w:val="18"/>
        </w:rPr>
      </w:pPr>
      <w:r w:rsidRPr="004527EA">
        <w:rPr>
          <w:sz w:val="18"/>
        </w:rPr>
        <w:t xml:space="preserve">Bravida krever at du melder fra om alle skader og nestenulykker. </w:t>
      </w:r>
      <w:r w:rsidRPr="004527EA" w:rsidR="00CF5BFE">
        <w:rPr>
          <w:sz w:val="18"/>
        </w:rPr>
        <w:t>Dette skal også registreres i avviksportalen</w:t>
      </w:r>
    </w:p>
    <w:p w:rsidRPr="004527EA" w:rsidR="00446C6A" w:rsidP="00446C6A" w:rsidRDefault="00446C6A" w14:paraId="1C0157D6" w14:textId="77777777">
      <w:pPr>
        <w:ind w:left="680"/>
        <w:jc w:val="both"/>
        <w:rPr>
          <w:sz w:val="18"/>
        </w:rPr>
      </w:pPr>
    </w:p>
    <w:p w:rsidRPr="004527EA" w:rsidR="00B95643" w:rsidP="00446C6A" w:rsidRDefault="00B95643" w14:paraId="5225B7DE" w14:textId="77777777">
      <w:pPr>
        <w:ind w:left="680"/>
        <w:jc w:val="both"/>
        <w:rPr>
          <w:sz w:val="18"/>
        </w:rPr>
      </w:pPr>
      <w:r w:rsidRPr="004527EA">
        <w:rPr>
          <w:sz w:val="18"/>
        </w:rPr>
        <w:t>Nestenulykkene skal meldes for å forebygge skader. De skal analyseres slik at det kan settes inn nødvendige tiltak. En nestenulykke er ”en hendelse som kunne ha medført tap av menneskeliv</w:t>
      </w:r>
      <w:r w:rsidRPr="004527EA" w:rsidR="00446C6A">
        <w:rPr>
          <w:sz w:val="18"/>
        </w:rPr>
        <w:t xml:space="preserve">, </w:t>
      </w:r>
      <w:r w:rsidRPr="004527EA">
        <w:rPr>
          <w:sz w:val="18"/>
        </w:rPr>
        <w:t xml:space="preserve">  alvorlig personskade</w:t>
      </w:r>
      <w:r w:rsidRPr="004527EA" w:rsidR="00850806">
        <w:rPr>
          <w:sz w:val="18"/>
        </w:rPr>
        <w:t>, eller skade og tap forøvrig</w:t>
      </w:r>
      <w:r w:rsidRPr="004527EA">
        <w:rPr>
          <w:sz w:val="18"/>
        </w:rPr>
        <w:t>”. Skjema for å melde om slike h</w:t>
      </w:r>
      <w:r w:rsidRPr="004527EA" w:rsidR="00850806">
        <w:rPr>
          <w:sz w:val="18"/>
        </w:rPr>
        <w:t>endelser finner du bak i</w:t>
      </w:r>
      <w:r w:rsidRPr="004527EA">
        <w:rPr>
          <w:sz w:val="18"/>
        </w:rPr>
        <w:t xml:space="preserve"> boken. Ved hendelse fyller du dette ut og leverer det til nærmeste leder.</w:t>
      </w:r>
    </w:p>
    <w:p w:rsidR="00B95643" w:rsidRDefault="00B95643" w14:paraId="3691E7B2" w14:textId="77777777">
      <w:pPr>
        <w:ind w:left="708"/>
        <w:jc w:val="both"/>
        <w:rPr>
          <w:sz w:val="18"/>
        </w:rPr>
      </w:pPr>
    </w:p>
    <w:p w:rsidR="00FB76DE" w:rsidRDefault="00FB76DE" w14:paraId="6C37E2F1" w14:textId="77777777">
      <w:pPr>
        <w:ind w:left="708"/>
        <w:jc w:val="both"/>
        <w:rPr>
          <w:sz w:val="18"/>
        </w:rPr>
      </w:pPr>
    </w:p>
    <w:p w:rsidR="00FB76DE" w:rsidRDefault="00FB76DE" w14:paraId="1BA2948A" w14:textId="77777777">
      <w:pPr>
        <w:ind w:left="708"/>
        <w:jc w:val="both"/>
        <w:rPr>
          <w:sz w:val="18"/>
        </w:rPr>
      </w:pPr>
    </w:p>
    <w:p w:rsidRPr="004527EA" w:rsidR="00FB76DE" w:rsidRDefault="00FB76DE" w14:paraId="117D78DF" w14:textId="77777777">
      <w:pPr>
        <w:ind w:left="708"/>
        <w:jc w:val="both"/>
        <w:rPr>
          <w:sz w:val="18"/>
        </w:rPr>
      </w:pPr>
    </w:p>
    <w:p w:rsidRPr="004527EA" w:rsidR="00B95643" w:rsidRDefault="00B95643" w14:paraId="7CBEED82" w14:textId="77777777">
      <w:pPr>
        <w:rPr>
          <w:sz w:val="18"/>
        </w:rPr>
      </w:pPr>
    </w:p>
    <w:p w:rsidRPr="004527EA" w:rsidR="00B95643" w:rsidP="004D39CF" w:rsidRDefault="00B95643" w14:paraId="58C1BEC1" w14:textId="77777777">
      <w:pPr>
        <w:pStyle w:val="Brdtekst3"/>
        <w:numPr>
          <w:ilvl w:val="0"/>
          <w:numId w:val="26"/>
        </w:numPr>
        <w:jc w:val="both"/>
        <w:rPr>
          <w:b/>
          <w:bCs/>
          <w:sz w:val="20"/>
        </w:rPr>
      </w:pPr>
      <w:r w:rsidRPr="004527EA">
        <w:rPr>
          <w:b/>
          <w:bCs/>
          <w:sz w:val="20"/>
        </w:rPr>
        <w:t>Dersom skade skulle oppstå</w:t>
      </w:r>
    </w:p>
    <w:p w:rsidRPr="004527EA" w:rsidR="004D39CF" w:rsidP="004D39CF" w:rsidRDefault="004D39CF" w14:paraId="7ABA7D0E" w14:textId="77777777">
      <w:pPr>
        <w:pStyle w:val="Brdtekst3"/>
        <w:ind w:left="675"/>
        <w:jc w:val="both"/>
        <w:rPr>
          <w:b/>
          <w:bCs/>
          <w:sz w:val="20"/>
        </w:rPr>
      </w:pPr>
      <w:r w:rsidRPr="004527EA">
        <w:rPr>
          <w:b/>
          <w:bCs/>
          <w:sz w:val="20"/>
        </w:rPr>
        <w:t>BRANN</w:t>
      </w:r>
      <w:r w:rsidRPr="004527EA">
        <w:rPr>
          <w:b/>
          <w:bCs/>
          <w:sz w:val="20"/>
        </w:rPr>
        <w:tab/>
      </w:r>
      <w:r w:rsidRPr="004527EA">
        <w:rPr>
          <w:b/>
          <w:bCs/>
          <w:sz w:val="20"/>
        </w:rPr>
        <w:tab/>
      </w:r>
      <w:r w:rsidRPr="004527EA">
        <w:rPr>
          <w:b/>
          <w:bCs/>
          <w:sz w:val="20"/>
        </w:rPr>
        <w:tab/>
      </w:r>
      <w:r w:rsidRPr="004527EA">
        <w:rPr>
          <w:b/>
          <w:bCs/>
          <w:sz w:val="20"/>
        </w:rPr>
        <w:tab/>
      </w:r>
      <w:r w:rsidRPr="004527EA">
        <w:rPr>
          <w:b/>
          <w:bCs/>
          <w:sz w:val="20"/>
        </w:rPr>
        <w:tab/>
      </w:r>
      <w:r w:rsidRPr="004527EA">
        <w:rPr>
          <w:b/>
          <w:bCs/>
          <w:sz w:val="20"/>
        </w:rPr>
        <w:t xml:space="preserve"> 110</w:t>
      </w:r>
    </w:p>
    <w:p w:rsidRPr="004527EA" w:rsidR="004D39CF" w:rsidP="004D39CF" w:rsidRDefault="004D39CF" w14:paraId="514F6E59" w14:textId="77777777">
      <w:pPr>
        <w:pStyle w:val="Brdtekst3"/>
        <w:ind w:left="675"/>
        <w:jc w:val="both"/>
        <w:rPr>
          <w:b/>
          <w:bCs/>
          <w:sz w:val="20"/>
        </w:rPr>
      </w:pPr>
      <w:r w:rsidRPr="004527EA">
        <w:rPr>
          <w:b/>
          <w:bCs/>
          <w:sz w:val="20"/>
        </w:rPr>
        <w:tab/>
      </w:r>
      <w:r w:rsidRPr="004527EA">
        <w:rPr>
          <w:b/>
          <w:bCs/>
          <w:sz w:val="20"/>
        </w:rPr>
        <w:t>POLITI</w:t>
      </w:r>
      <w:r w:rsidRPr="004527EA">
        <w:rPr>
          <w:b/>
          <w:bCs/>
          <w:sz w:val="20"/>
        </w:rPr>
        <w:tab/>
      </w:r>
      <w:r w:rsidRPr="004527EA">
        <w:rPr>
          <w:b/>
          <w:bCs/>
          <w:sz w:val="20"/>
        </w:rPr>
        <w:tab/>
      </w:r>
      <w:r w:rsidRPr="004527EA">
        <w:rPr>
          <w:b/>
          <w:bCs/>
          <w:sz w:val="20"/>
        </w:rPr>
        <w:tab/>
      </w:r>
      <w:r w:rsidRPr="004527EA">
        <w:rPr>
          <w:b/>
          <w:bCs/>
          <w:sz w:val="20"/>
        </w:rPr>
        <w:tab/>
      </w:r>
      <w:r w:rsidRPr="004527EA">
        <w:rPr>
          <w:b/>
          <w:bCs/>
          <w:sz w:val="20"/>
        </w:rPr>
        <w:tab/>
      </w:r>
      <w:r w:rsidRPr="004527EA">
        <w:rPr>
          <w:b/>
          <w:bCs/>
          <w:sz w:val="20"/>
        </w:rPr>
        <w:t xml:space="preserve"> 112</w:t>
      </w:r>
    </w:p>
    <w:p w:rsidR="004D39CF" w:rsidP="004D39CF" w:rsidRDefault="004D39CF" w14:paraId="418C45CB" w14:textId="77777777">
      <w:pPr>
        <w:pStyle w:val="Brdtekst3"/>
        <w:ind w:left="675"/>
        <w:jc w:val="both"/>
        <w:rPr>
          <w:b/>
          <w:bCs/>
          <w:sz w:val="20"/>
        </w:rPr>
      </w:pPr>
      <w:r w:rsidRPr="004527EA">
        <w:rPr>
          <w:b/>
          <w:bCs/>
          <w:sz w:val="20"/>
        </w:rPr>
        <w:tab/>
      </w:r>
      <w:r w:rsidRPr="004527EA">
        <w:rPr>
          <w:b/>
          <w:bCs/>
          <w:sz w:val="20"/>
        </w:rPr>
        <w:t>AMBULANSE</w:t>
      </w:r>
      <w:r w:rsidRPr="004527EA">
        <w:rPr>
          <w:b/>
          <w:bCs/>
          <w:sz w:val="20"/>
        </w:rPr>
        <w:tab/>
      </w:r>
      <w:r w:rsidRPr="004527EA">
        <w:rPr>
          <w:b/>
          <w:bCs/>
          <w:sz w:val="20"/>
        </w:rPr>
        <w:t xml:space="preserve"> 113</w:t>
      </w:r>
    </w:p>
    <w:p w:rsidRPr="004527EA" w:rsidR="00B66357" w:rsidP="00FB76DE" w:rsidRDefault="00B66357" w14:paraId="659CBE22" w14:textId="77777777">
      <w:pPr>
        <w:pStyle w:val="Brdtekst3"/>
        <w:jc w:val="both"/>
        <w:rPr>
          <w:b/>
          <w:bCs/>
          <w:sz w:val="20"/>
        </w:rPr>
      </w:pPr>
    </w:p>
    <w:p w:rsidRPr="004527EA" w:rsidR="00B95643" w:rsidP="00CF5BFE" w:rsidRDefault="00B95643" w14:paraId="4DD80719" w14:textId="77777777">
      <w:pPr>
        <w:pStyle w:val="Brdtekst3"/>
        <w:numPr>
          <w:ilvl w:val="1"/>
          <w:numId w:val="26"/>
        </w:numPr>
        <w:spacing w:after="0"/>
        <w:jc w:val="both"/>
        <w:rPr>
          <w:b/>
        </w:rPr>
      </w:pPr>
      <w:r w:rsidRPr="004527EA">
        <w:rPr>
          <w:b/>
        </w:rPr>
        <w:t xml:space="preserve">Førstehjelp </w:t>
      </w:r>
    </w:p>
    <w:p w:rsidRPr="004527EA" w:rsidR="00B95643" w:rsidRDefault="00B95643" w14:paraId="7E036F81" w14:textId="77777777">
      <w:pPr>
        <w:pStyle w:val="Brdtekst3"/>
        <w:ind w:left="675" w:firstLine="5"/>
        <w:jc w:val="both"/>
        <w:rPr>
          <w:sz w:val="18"/>
        </w:rPr>
      </w:pPr>
      <w:r w:rsidRPr="004527EA">
        <w:rPr>
          <w:sz w:val="18"/>
        </w:rPr>
        <w:t>Det vil alltid gå en viss tid fra en skade oppstår til den skadde kan behandles av lege. I dette tidsrommet er det svært viktig at den skadde får hjelp.</w:t>
      </w:r>
    </w:p>
    <w:p w:rsidRPr="004527EA" w:rsidR="004D39CF" w:rsidP="004D39CF" w:rsidRDefault="004D39CF" w14:paraId="440639A7" w14:textId="77777777">
      <w:pPr>
        <w:spacing w:after="120"/>
        <w:ind w:left="675"/>
        <w:jc w:val="both"/>
        <w:rPr>
          <w:b/>
          <w:bCs/>
          <w:sz w:val="16"/>
        </w:rPr>
      </w:pPr>
      <w:r w:rsidRPr="004527EA">
        <w:rPr>
          <w:b/>
          <w:bCs/>
          <w:sz w:val="16"/>
        </w:rPr>
        <w:t>Tidlig Varsling</w:t>
      </w:r>
    </w:p>
    <w:p w:rsidRPr="004527EA" w:rsidR="004D39CF" w:rsidP="004D39CF" w:rsidRDefault="004D39CF" w14:paraId="53DF1893" w14:textId="77777777">
      <w:pPr>
        <w:spacing w:after="120"/>
        <w:ind w:left="675"/>
        <w:jc w:val="both"/>
        <w:rPr>
          <w:b/>
          <w:bCs/>
          <w:sz w:val="16"/>
        </w:rPr>
      </w:pPr>
      <w:r w:rsidRPr="004527EA">
        <w:rPr>
          <w:b/>
          <w:bCs/>
          <w:sz w:val="16"/>
        </w:rPr>
        <w:t>Tidlig Hjerte- Lungeredning</w:t>
      </w:r>
    </w:p>
    <w:p w:rsidRPr="004527EA" w:rsidR="004D39CF" w:rsidP="004D39CF" w:rsidRDefault="004D39CF" w14:paraId="58806A5A" w14:textId="77777777">
      <w:pPr>
        <w:spacing w:after="120"/>
        <w:ind w:left="675"/>
        <w:jc w:val="both"/>
        <w:rPr>
          <w:b/>
          <w:bCs/>
          <w:sz w:val="16"/>
        </w:rPr>
      </w:pPr>
      <w:r w:rsidRPr="004527EA">
        <w:rPr>
          <w:b/>
          <w:bCs/>
          <w:sz w:val="16"/>
        </w:rPr>
        <w:t>Tidlig bruk av hjertestarter</w:t>
      </w:r>
    </w:p>
    <w:p w:rsidRPr="004527EA" w:rsidR="004D39CF" w:rsidP="004D39CF" w:rsidRDefault="004D39CF" w14:paraId="1A0BA214" w14:textId="77777777">
      <w:pPr>
        <w:spacing w:after="120"/>
        <w:ind w:left="675"/>
        <w:jc w:val="both"/>
        <w:rPr>
          <w:b/>
          <w:bCs/>
          <w:sz w:val="16"/>
        </w:rPr>
      </w:pPr>
      <w:r w:rsidRPr="004527EA">
        <w:rPr>
          <w:b/>
          <w:bCs/>
          <w:sz w:val="16"/>
        </w:rPr>
        <w:t>Tidlig Medisinsk behandling</w:t>
      </w:r>
    </w:p>
    <w:p w:rsidRPr="004527EA" w:rsidR="004D39CF" w:rsidRDefault="004D39CF" w14:paraId="38645DC7" w14:textId="77777777">
      <w:pPr>
        <w:pStyle w:val="Brdtekst3"/>
        <w:ind w:left="675" w:firstLine="5"/>
        <w:jc w:val="both"/>
        <w:rPr>
          <w:sz w:val="18"/>
        </w:rPr>
      </w:pPr>
    </w:p>
    <w:p w:rsidRPr="004527EA" w:rsidR="00B95643" w:rsidRDefault="00B95643" w14:paraId="432B6488" w14:textId="77777777">
      <w:pPr>
        <w:pStyle w:val="Brdtekst3"/>
        <w:ind w:firstLine="708"/>
      </w:pPr>
      <w:r w:rsidRPr="004527EA">
        <w:rPr>
          <w:b/>
        </w:rPr>
        <w:t>God førstehjelp kan:</w:t>
      </w:r>
    </w:p>
    <w:p w:rsidRPr="004527EA" w:rsidR="00B95643" w:rsidP="00B95643" w:rsidRDefault="00B95643" w14:paraId="4EB22E5F" w14:textId="77777777">
      <w:pPr>
        <w:pStyle w:val="Brdtekst3"/>
        <w:numPr>
          <w:ilvl w:val="0"/>
          <w:numId w:val="16"/>
        </w:numPr>
        <w:tabs>
          <w:tab w:val="clear" w:pos="360"/>
          <w:tab w:val="num" w:pos="1068"/>
        </w:tabs>
        <w:ind w:left="1068"/>
        <w:rPr>
          <w:sz w:val="18"/>
        </w:rPr>
      </w:pPr>
      <w:r w:rsidRPr="004527EA">
        <w:rPr>
          <w:sz w:val="18"/>
        </w:rPr>
        <w:t>Redde liv</w:t>
      </w:r>
    </w:p>
    <w:p w:rsidRPr="004527EA" w:rsidR="00B95643" w:rsidP="00B95643" w:rsidRDefault="00B95643" w14:paraId="2FD88237" w14:textId="77777777">
      <w:pPr>
        <w:pStyle w:val="Brdtekst3"/>
        <w:numPr>
          <w:ilvl w:val="0"/>
          <w:numId w:val="16"/>
        </w:numPr>
        <w:tabs>
          <w:tab w:val="clear" w:pos="360"/>
          <w:tab w:val="num" w:pos="1068"/>
        </w:tabs>
        <w:ind w:left="1068"/>
        <w:rPr>
          <w:sz w:val="18"/>
        </w:rPr>
      </w:pPr>
      <w:r w:rsidRPr="004527EA">
        <w:rPr>
          <w:sz w:val="18"/>
        </w:rPr>
        <w:t>Forhindre varige skader</w:t>
      </w:r>
    </w:p>
    <w:p w:rsidRPr="004527EA" w:rsidR="00B95643" w:rsidP="00B95643" w:rsidRDefault="00B95643" w14:paraId="7706A64F" w14:textId="77777777">
      <w:pPr>
        <w:pStyle w:val="Brdtekst3"/>
        <w:numPr>
          <w:ilvl w:val="0"/>
          <w:numId w:val="16"/>
        </w:numPr>
        <w:tabs>
          <w:tab w:val="clear" w:pos="360"/>
          <w:tab w:val="num" w:pos="1068"/>
        </w:tabs>
        <w:ind w:left="1068"/>
        <w:rPr>
          <w:sz w:val="18"/>
        </w:rPr>
      </w:pPr>
      <w:r w:rsidRPr="004527EA">
        <w:rPr>
          <w:sz w:val="18"/>
        </w:rPr>
        <w:t>Lindre smerte</w:t>
      </w:r>
    </w:p>
    <w:p w:rsidRPr="004527EA" w:rsidR="00B95643" w:rsidP="00B95643" w:rsidRDefault="00B95643" w14:paraId="070F265B" w14:textId="77777777">
      <w:pPr>
        <w:pStyle w:val="Brdtekst3"/>
        <w:numPr>
          <w:ilvl w:val="0"/>
          <w:numId w:val="16"/>
        </w:numPr>
        <w:tabs>
          <w:tab w:val="clear" w:pos="360"/>
          <w:tab w:val="num" w:pos="1068"/>
        </w:tabs>
        <w:ind w:left="1068"/>
        <w:rPr>
          <w:sz w:val="18"/>
        </w:rPr>
      </w:pPr>
      <w:r w:rsidRPr="004527EA">
        <w:rPr>
          <w:sz w:val="18"/>
        </w:rPr>
        <w:t>Bidra til at vedkommende blir raskere frisk</w:t>
      </w:r>
    </w:p>
    <w:p w:rsidRPr="004527EA" w:rsidR="00B95643" w:rsidRDefault="00B95643" w14:paraId="64A27A0D" w14:textId="77777777">
      <w:pPr>
        <w:pStyle w:val="Brdtekst3"/>
        <w:ind w:left="708"/>
        <w:rPr>
          <w:sz w:val="18"/>
        </w:rPr>
      </w:pPr>
      <w:r w:rsidRPr="004527EA">
        <w:rPr>
          <w:sz w:val="18"/>
        </w:rPr>
        <w:t>Hvis du er den første som kommer til skadestedet, skal du gi førstehjelp. Du skal opptre rolig, bestemt og gi oppgaver til andre som kommer til.</w:t>
      </w:r>
    </w:p>
    <w:p w:rsidRPr="004527EA" w:rsidR="00CF5BFE" w:rsidRDefault="00CF5BFE" w14:paraId="62EBF9A1" w14:textId="77777777">
      <w:pPr>
        <w:pStyle w:val="Brdtekst3"/>
        <w:rPr>
          <w:sz w:val="18"/>
        </w:rPr>
      </w:pPr>
    </w:p>
    <w:p w:rsidRPr="004527EA" w:rsidR="00B95643" w:rsidRDefault="00B95643" w14:paraId="5A1A7615" w14:textId="77777777">
      <w:pPr>
        <w:pStyle w:val="Brdtekst3"/>
        <w:rPr>
          <w:b/>
        </w:rPr>
      </w:pPr>
      <w:r w:rsidRPr="004527EA">
        <w:rPr>
          <w:b/>
        </w:rPr>
        <w:t>21.2</w:t>
      </w:r>
      <w:r w:rsidRPr="004527EA">
        <w:rPr>
          <w:b/>
        </w:rPr>
        <w:tab/>
      </w:r>
      <w:r w:rsidRPr="004527EA">
        <w:rPr>
          <w:b/>
        </w:rPr>
        <w:tab/>
      </w:r>
      <w:r w:rsidRPr="004527EA">
        <w:rPr>
          <w:b/>
        </w:rPr>
        <w:t>Oversikt over situasjonen</w:t>
      </w:r>
      <w:r w:rsidRPr="004527EA" w:rsidR="00D27F33">
        <w:rPr>
          <w:b/>
        </w:rPr>
        <w:t xml:space="preserve"> – BLÅS-Regelen</w:t>
      </w:r>
    </w:p>
    <w:p w:rsidRPr="004527EA" w:rsidR="00D27F33" w:rsidP="00D27F33" w:rsidRDefault="00D27F33" w14:paraId="72AA9321" w14:textId="77777777">
      <w:pPr>
        <w:spacing w:after="120"/>
        <w:ind w:left="510" w:firstLine="170"/>
        <w:rPr>
          <w:b/>
          <w:sz w:val="18"/>
        </w:rPr>
      </w:pPr>
      <w:r w:rsidRPr="004527EA">
        <w:rPr>
          <w:b/>
          <w:sz w:val="18"/>
        </w:rPr>
        <w:t>1. Hva har skjedd</w:t>
      </w:r>
    </w:p>
    <w:p w:rsidRPr="004527EA" w:rsidR="00D27F33" w:rsidP="00D27F33" w:rsidRDefault="00D27F33" w14:paraId="0205FBE7" w14:textId="77777777">
      <w:pPr>
        <w:spacing w:after="120"/>
        <w:rPr>
          <w:sz w:val="18"/>
        </w:rPr>
      </w:pPr>
      <w:r w:rsidRPr="004527EA">
        <w:rPr>
          <w:color w:val="0070C0"/>
          <w:sz w:val="18"/>
        </w:rPr>
        <w:tab/>
      </w:r>
      <w:r w:rsidRPr="004527EA">
        <w:rPr>
          <w:color w:val="0070C0"/>
          <w:sz w:val="18"/>
        </w:rPr>
        <w:tab/>
      </w:r>
      <w:r w:rsidRPr="004527EA">
        <w:rPr>
          <w:color w:val="0070C0"/>
          <w:sz w:val="18"/>
        </w:rPr>
        <w:tab/>
      </w:r>
      <w:r w:rsidRPr="004527EA">
        <w:rPr>
          <w:color w:val="0070C0"/>
          <w:sz w:val="18"/>
        </w:rPr>
        <w:tab/>
      </w:r>
      <w:r w:rsidRPr="004527EA">
        <w:rPr>
          <w:color w:val="0070C0"/>
          <w:sz w:val="18"/>
        </w:rPr>
        <w:tab/>
      </w:r>
      <w:r w:rsidRPr="004527EA">
        <w:rPr>
          <w:sz w:val="18"/>
        </w:rPr>
        <w:t>Det er viktig å få oversikt over hva som har skjedd.</w:t>
      </w:r>
    </w:p>
    <w:p w:rsidRPr="004527EA" w:rsidR="00D27F33" w:rsidP="00D27F33" w:rsidRDefault="00D27F33" w14:paraId="603D9E0B" w14:textId="77777777">
      <w:pPr>
        <w:spacing w:after="120"/>
        <w:rPr>
          <w:sz w:val="18"/>
        </w:rPr>
      </w:pPr>
      <w:r w:rsidRPr="004527EA">
        <w:rPr>
          <w:sz w:val="18"/>
        </w:rPr>
        <w:tab/>
      </w:r>
      <w:r w:rsidRPr="004527EA">
        <w:rPr>
          <w:sz w:val="18"/>
        </w:rPr>
        <w:tab/>
      </w:r>
      <w:r w:rsidRPr="004527EA">
        <w:rPr>
          <w:sz w:val="18"/>
        </w:rPr>
        <w:tab/>
      </w:r>
      <w:r w:rsidRPr="004527EA">
        <w:rPr>
          <w:sz w:val="18"/>
        </w:rPr>
        <w:tab/>
      </w:r>
      <w:r w:rsidRPr="004527EA">
        <w:rPr>
          <w:sz w:val="18"/>
        </w:rPr>
        <w:tab/>
      </w:r>
      <w:r w:rsidRPr="004527EA">
        <w:rPr>
          <w:sz w:val="18"/>
        </w:rPr>
        <w:t xml:space="preserve">Det første en må gjøre er å sikre skadestedet. </w:t>
      </w:r>
    </w:p>
    <w:p w:rsidRPr="004527EA" w:rsidR="00D27F33" w:rsidP="00D27F33" w:rsidRDefault="00D27F33" w14:paraId="2173AD2D" w14:textId="77777777">
      <w:pPr>
        <w:spacing w:after="120"/>
        <w:rPr>
          <w:sz w:val="18"/>
        </w:rPr>
      </w:pPr>
      <w:r w:rsidRPr="004527EA">
        <w:rPr>
          <w:sz w:val="18"/>
        </w:rPr>
        <w:tab/>
      </w:r>
      <w:r w:rsidRPr="004527EA">
        <w:rPr>
          <w:sz w:val="18"/>
        </w:rPr>
        <w:tab/>
      </w:r>
      <w:r w:rsidRPr="004527EA">
        <w:rPr>
          <w:sz w:val="18"/>
        </w:rPr>
        <w:tab/>
      </w:r>
      <w:r w:rsidRPr="004527EA">
        <w:rPr>
          <w:sz w:val="18"/>
        </w:rPr>
        <w:tab/>
      </w:r>
      <w:r w:rsidRPr="004527EA">
        <w:rPr>
          <w:sz w:val="18"/>
        </w:rPr>
        <w:tab/>
      </w:r>
      <w:r w:rsidRPr="004527EA">
        <w:rPr>
          <w:sz w:val="18"/>
        </w:rPr>
        <w:t>Ved alle ulykker må en tenke på egen</w:t>
      </w:r>
      <w:r w:rsidRPr="004527EA" w:rsidR="00F9132E">
        <w:rPr>
          <w:sz w:val="18"/>
        </w:rPr>
        <w:t xml:space="preserve"> </w:t>
      </w:r>
      <w:r w:rsidRPr="004527EA">
        <w:rPr>
          <w:sz w:val="18"/>
        </w:rPr>
        <w:t>sikkerhet.</w:t>
      </w:r>
    </w:p>
    <w:p w:rsidRPr="004527EA" w:rsidR="00D27F33" w:rsidP="00D27F33" w:rsidRDefault="00D27F33" w14:paraId="0151388F" w14:textId="77777777">
      <w:pPr>
        <w:spacing w:after="120"/>
        <w:ind w:left="510" w:firstLine="170"/>
        <w:rPr>
          <w:b/>
          <w:sz w:val="18"/>
        </w:rPr>
      </w:pPr>
      <w:r w:rsidRPr="004527EA">
        <w:rPr>
          <w:b/>
          <w:sz w:val="18"/>
        </w:rPr>
        <w:t>2. Er pasienten våken</w:t>
      </w:r>
    </w:p>
    <w:p w:rsidRPr="004527EA" w:rsidR="00D27F33" w:rsidP="00D27F33" w:rsidRDefault="00D27F33" w14:paraId="2CEC14BB" w14:textId="77777777">
      <w:pPr>
        <w:spacing w:after="120"/>
        <w:rPr>
          <w:b/>
          <w:sz w:val="18"/>
        </w:rPr>
      </w:pPr>
      <w:r w:rsidRPr="004527EA">
        <w:rPr>
          <w:color w:val="0070C0"/>
          <w:sz w:val="18"/>
        </w:rPr>
        <w:tab/>
      </w:r>
      <w:r w:rsidRPr="004527EA">
        <w:rPr>
          <w:color w:val="0070C0"/>
          <w:sz w:val="18"/>
        </w:rPr>
        <w:tab/>
      </w:r>
      <w:r w:rsidRPr="004527EA">
        <w:rPr>
          <w:color w:val="0070C0"/>
          <w:sz w:val="18"/>
        </w:rPr>
        <w:tab/>
      </w:r>
      <w:r w:rsidRPr="004527EA">
        <w:rPr>
          <w:color w:val="0070C0"/>
          <w:sz w:val="18"/>
        </w:rPr>
        <w:tab/>
      </w:r>
      <w:r w:rsidRPr="004527EA">
        <w:rPr>
          <w:color w:val="0070C0"/>
          <w:sz w:val="18"/>
        </w:rPr>
        <w:tab/>
      </w:r>
      <w:r w:rsidRPr="004527EA">
        <w:rPr>
          <w:b/>
          <w:sz w:val="18"/>
          <w:u w:val="single"/>
        </w:rPr>
        <w:t>B:</w:t>
      </w:r>
      <w:r w:rsidRPr="004527EA">
        <w:rPr>
          <w:b/>
          <w:sz w:val="18"/>
        </w:rPr>
        <w:t xml:space="preserve"> Bevissthet</w:t>
      </w:r>
    </w:p>
    <w:p w:rsidRPr="004527EA" w:rsidR="00D27F33" w:rsidP="00D27F33" w:rsidRDefault="00D27F33" w14:paraId="1E50901A" w14:textId="77777777">
      <w:pPr>
        <w:spacing w:after="120"/>
        <w:ind w:left="850"/>
        <w:rPr>
          <w:sz w:val="18"/>
        </w:rPr>
      </w:pPr>
      <w:r w:rsidRPr="004527EA">
        <w:rPr>
          <w:sz w:val="18"/>
        </w:rPr>
        <w:t xml:space="preserve">Sjekk om pasienten er ved bevissthet ved å riste rolig i pasienten. </w:t>
      </w:r>
    </w:p>
    <w:p w:rsidRPr="004527EA" w:rsidR="00D27F33" w:rsidP="00D27F33" w:rsidRDefault="00D27F33" w14:paraId="55AA198C" w14:textId="77777777">
      <w:pPr>
        <w:spacing w:after="120"/>
        <w:ind w:left="850"/>
        <w:rPr>
          <w:sz w:val="18"/>
        </w:rPr>
      </w:pPr>
      <w:r w:rsidRPr="004527EA">
        <w:rPr>
          <w:sz w:val="18"/>
        </w:rPr>
        <w:t xml:space="preserve">Forsøk å oppnå kontakt ved å rope: HALLO ER DU VÅKEN? </w:t>
      </w:r>
    </w:p>
    <w:p w:rsidRPr="004527EA" w:rsidR="00D27F33" w:rsidP="00D27F33" w:rsidRDefault="00D27F33" w14:paraId="551D4647" w14:textId="77777777">
      <w:pPr>
        <w:spacing w:after="120"/>
        <w:ind w:left="510" w:firstLine="170"/>
        <w:rPr>
          <w:b/>
          <w:sz w:val="18"/>
        </w:rPr>
      </w:pPr>
      <w:r w:rsidRPr="004527EA">
        <w:rPr>
          <w:b/>
          <w:sz w:val="18"/>
        </w:rPr>
        <w:t>3. Puster han normalt</w:t>
      </w:r>
    </w:p>
    <w:p w:rsidRPr="004527EA" w:rsidR="00D27F33" w:rsidP="00D27F33" w:rsidRDefault="00D27F33" w14:paraId="19569DD1" w14:textId="77777777">
      <w:pPr>
        <w:spacing w:after="120"/>
        <w:rPr>
          <w:b/>
          <w:sz w:val="18"/>
        </w:rPr>
      </w:pPr>
      <w:r w:rsidRPr="004527EA">
        <w:rPr>
          <w:b/>
          <w:sz w:val="18"/>
        </w:rPr>
        <w:tab/>
      </w:r>
      <w:r w:rsidRPr="004527EA">
        <w:rPr>
          <w:b/>
          <w:sz w:val="18"/>
        </w:rPr>
        <w:tab/>
      </w:r>
      <w:r w:rsidRPr="004527EA">
        <w:rPr>
          <w:b/>
          <w:sz w:val="18"/>
        </w:rPr>
        <w:tab/>
      </w:r>
      <w:r w:rsidRPr="004527EA">
        <w:rPr>
          <w:b/>
          <w:sz w:val="18"/>
        </w:rPr>
        <w:tab/>
      </w:r>
      <w:r w:rsidRPr="004527EA">
        <w:rPr>
          <w:b/>
          <w:sz w:val="18"/>
        </w:rPr>
        <w:tab/>
      </w:r>
      <w:r w:rsidRPr="004527EA">
        <w:rPr>
          <w:b/>
          <w:sz w:val="18"/>
          <w:u w:val="single"/>
        </w:rPr>
        <w:t>L:</w:t>
      </w:r>
      <w:r w:rsidRPr="004527EA">
        <w:rPr>
          <w:b/>
          <w:sz w:val="18"/>
        </w:rPr>
        <w:t xml:space="preserve"> Frie Luftveier</w:t>
      </w:r>
    </w:p>
    <w:p w:rsidRPr="004527EA" w:rsidR="00D27F33" w:rsidP="00D27F33" w:rsidRDefault="00D27F33" w14:paraId="2DD87D71" w14:textId="77777777">
      <w:pPr>
        <w:spacing w:after="120"/>
        <w:rPr>
          <w:sz w:val="18"/>
        </w:rPr>
      </w:pPr>
      <w:r w:rsidRPr="004527EA">
        <w:rPr>
          <w:sz w:val="18"/>
        </w:rPr>
        <w:tab/>
      </w:r>
      <w:r w:rsidRPr="004527EA">
        <w:rPr>
          <w:sz w:val="18"/>
        </w:rPr>
        <w:tab/>
      </w:r>
      <w:r w:rsidRPr="004527EA">
        <w:rPr>
          <w:sz w:val="18"/>
        </w:rPr>
        <w:tab/>
      </w:r>
      <w:r w:rsidRPr="004527EA">
        <w:rPr>
          <w:sz w:val="18"/>
        </w:rPr>
        <w:tab/>
      </w:r>
      <w:r w:rsidRPr="004527EA">
        <w:rPr>
          <w:sz w:val="18"/>
        </w:rPr>
        <w:tab/>
      </w:r>
      <w:r w:rsidRPr="004527EA">
        <w:rPr>
          <w:sz w:val="18"/>
        </w:rPr>
        <w:t>Bøy hode bakover ved å holde en hånd på pannen til pasienten, og den andre under haken.</w:t>
      </w:r>
    </w:p>
    <w:p w:rsidRPr="004527EA" w:rsidR="00D27F33" w:rsidP="00D27F33" w:rsidRDefault="00D27F33" w14:paraId="70342B40" w14:textId="77777777">
      <w:pPr>
        <w:spacing w:after="120"/>
        <w:rPr>
          <w:b/>
          <w:sz w:val="18"/>
        </w:rPr>
      </w:pPr>
      <w:r w:rsidRPr="004527EA">
        <w:rPr>
          <w:sz w:val="18"/>
        </w:rPr>
        <w:tab/>
      </w:r>
      <w:r w:rsidRPr="004527EA">
        <w:rPr>
          <w:sz w:val="18"/>
        </w:rPr>
        <w:tab/>
      </w:r>
      <w:r w:rsidRPr="004527EA">
        <w:rPr>
          <w:sz w:val="18"/>
        </w:rPr>
        <w:tab/>
      </w:r>
      <w:r w:rsidRPr="004527EA">
        <w:rPr>
          <w:sz w:val="18"/>
        </w:rPr>
        <w:tab/>
      </w:r>
      <w:r w:rsidRPr="004527EA">
        <w:rPr>
          <w:sz w:val="18"/>
        </w:rPr>
        <w:tab/>
      </w:r>
      <w:r w:rsidRPr="004527EA">
        <w:rPr>
          <w:b/>
          <w:sz w:val="18"/>
          <w:u w:val="single"/>
        </w:rPr>
        <w:t>Å:</w:t>
      </w:r>
      <w:r w:rsidRPr="004527EA">
        <w:rPr>
          <w:b/>
          <w:sz w:val="18"/>
        </w:rPr>
        <w:t xml:space="preserve"> Puster pasienten?</w:t>
      </w:r>
    </w:p>
    <w:p w:rsidRPr="004527EA" w:rsidR="00D27F33" w:rsidP="00D27F33" w:rsidRDefault="00D27F33" w14:paraId="4B777234" w14:textId="77777777">
      <w:pPr>
        <w:spacing w:after="120"/>
        <w:ind w:left="850" w:firstLine="5"/>
        <w:rPr>
          <w:sz w:val="18"/>
        </w:rPr>
      </w:pPr>
      <w:r w:rsidRPr="004527EA">
        <w:rPr>
          <w:sz w:val="18"/>
        </w:rPr>
        <w:t>Sjekk om pasienten puster, mens du holder frie luftveier, legg ditt øre over pasientens munn, mens du ser nedover brystkassen til pasienten. Se, lytt og kjenn etter pusten i inntil 10 sekunder.</w:t>
      </w:r>
    </w:p>
    <w:p w:rsidRPr="004527EA" w:rsidR="00D27F33" w:rsidP="00D27F33" w:rsidRDefault="00D27F33" w14:paraId="42331001" w14:textId="77777777">
      <w:pPr>
        <w:spacing w:after="120"/>
        <w:ind w:left="850" w:firstLine="5"/>
        <w:rPr>
          <w:sz w:val="18"/>
        </w:rPr>
      </w:pPr>
      <w:r w:rsidRPr="004527EA">
        <w:rPr>
          <w:b/>
          <w:sz w:val="18"/>
        </w:rPr>
        <w:t xml:space="preserve">MERK: </w:t>
      </w:r>
      <w:r w:rsidRPr="004527EA">
        <w:rPr>
          <w:sz w:val="18"/>
        </w:rPr>
        <w:t>hvis pasienten ikke puster, eller ikke puster normalt, skal du varsle 113 og starte HLR.</w:t>
      </w:r>
    </w:p>
    <w:p w:rsidRPr="004527EA" w:rsidR="00D27F33" w:rsidP="00D27F33" w:rsidRDefault="00D27F33" w14:paraId="7E004A02" w14:textId="77777777">
      <w:pPr>
        <w:spacing w:after="120"/>
        <w:rPr>
          <w:b/>
          <w:sz w:val="18"/>
        </w:rPr>
      </w:pPr>
      <w:r w:rsidRPr="004527EA">
        <w:rPr>
          <w:sz w:val="18"/>
        </w:rPr>
        <w:tab/>
      </w:r>
      <w:r w:rsidRPr="004527EA">
        <w:rPr>
          <w:sz w:val="18"/>
        </w:rPr>
        <w:tab/>
      </w:r>
      <w:r w:rsidRPr="004527EA">
        <w:rPr>
          <w:sz w:val="18"/>
        </w:rPr>
        <w:tab/>
      </w:r>
      <w:r w:rsidRPr="004527EA">
        <w:rPr>
          <w:sz w:val="18"/>
        </w:rPr>
        <w:tab/>
      </w:r>
      <w:r w:rsidRPr="004527EA">
        <w:rPr>
          <w:b/>
          <w:sz w:val="18"/>
        </w:rPr>
        <w:t>4. Hvordan er huden</w:t>
      </w:r>
    </w:p>
    <w:p w:rsidRPr="004527EA" w:rsidR="00D27F33" w:rsidP="00D27F33" w:rsidRDefault="00D27F33" w14:paraId="16DAF1B6" w14:textId="77777777">
      <w:pPr>
        <w:spacing w:after="120"/>
        <w:rPr>
          <w:b/>
          <w:sz w:val="18"/>
        </w:rPr>
      </w:pPr>
      <w:r w:rsidRPr="004527EA">
        <w:rPr>
          <w:b/>
          <w:sz w:val="18"/>
        </w:rPr>
        <w:tab/>
      </w:r>
      <w:r w:rsidRPr="004527EA">
        <w:rPr>
          <w:b/>
          <w:sz w:val="18"/>
        </w:rPr>
        <w:tab/>
      </w:r>
      <w:r w:rsidRPr="004527EA">
        <w:rPr>
          <w:b/>
          <w:sz w:val="18"/>
        </w:rPr>
        <w:tab/>
      </w:r>
      <w:r w:rsidRPr="004527EA">
        <w:rPr>
          <w:b/>
          <w:sz w:val="18"/>
        </w:rPr>
        <w:tab/>
      </w:r>
      <w:r w:rsidRPr="004527EA">
        <w:rPr>
          <w:b/>
          <w:sz w:val="18"/>
        </w:rPr>
        <w:tab/>
      </w:r>
      <w:r w:rsidRPr="004527EA">
        <w:rPr>
          <w:b/>
          <w:sz w:val="18"/>
          <w:u w:val="single"/>
        </w:rPr>
        <w:t>S:</w:t>
      </w:r>
      <w:r w:rsidRPr="004527EA">
        <w:rPr>
          <w:b/>
          <w:sz w:val="18"/>
        </w:rPr>
        <w:t xml:space="preserve"> Sjekke blodsirkulasjonen</w:t>
      </w:r>
    </w:p>
    <w:p w:rsidRPr="004527EA" w:rsidR="00D27F33" w:rsidP="00D27F33" w:rsidRDefault="00D27F33" w14:paraId="7F6A7052" w14:textId="77777777">
      <w:pPr>
        <w:spacing w:after="120"/>
        <w:ind w:left="850"/>
        <w:rPr>
          <w:sz w:val="18"/>
        </w:rPr>
      </w:pPr>
      <w:r w:rsidRPr="004527EA">
        <w:rPr>
          <w:sz w:val="18"/>
        </w:rPr>
        <w:t xml:space="preserve">Uavhengig om pasienten er våken eller ikke, bør du sjekke om pasienten har god eller dårlig blodsirkulasjon. </w:t>
      </w:r>
    </w:p>
    <w:p w:rsidRPr="004527EA" w:rsidR="00D27F33" w:rsidP="00D27F33" w:rsidRDefault="00D27F33" w14:paraId="374B4097" w14:textId="77777777">
      <w:pPr>
        <w:spacing w:after="120"/>
        <w:ind w:left="850"/>
        <w:rPr>
          <w:sz w:val="18"/>
        </w:rPr>
      </w:pPr>
      <w:r w:rsidRPr="004527EA">
        <w:rPr>
          <w:sz w:val="18"/>
        </w:rPr>
        <w:t>Å sjekke puls kan være svært vanskelig, og dette skal vi ikke bruke mye tid på.</w:t>
      </w:r>
    </w:p>
    <w:p w:rsidRPr="004527EA" w:rsidR="00D27F33" w:rsidP="00D27F33" w:rsidRDefault="00D27F33" w14:paraId="333E2E4A" w14:textId="77777777">
      <w:pPr>
        <w:spacing w:after="120"/>
        <w:ind w:left="680" w:firstLine="170"/>
        <w:rPr>
          <w:sz w:val="18"/>
        </w:rPr>
      </w:pPr>
      <w:r w:rsidRPr="004527EA">
        <w:rPr>
          <w:sz w:val="18"/>
        </w:rPr>
        <w:t>Tegn</w:t>
      </w:r>
      <w:r w:rsidRPr="004527EA">
        <w:rPr>
          <w:b/>
          <w:sz w:val="18"/>
        </w:rPr>
        <w:t xml:space="preserve"> </w:t>
      </w:r>
      <w:r w:rsidRPr="004527EA">
        <w:rPr>
          <w:sz w:val="18"/>
        </w:rPr>
        <w:t>på nedsatt blodsirkulasjon er redusert bevissthet, blek, kald og / eller klam hud.</w:t>
      </w:r>
    </w:p>
    <w:p w:rsidRPr="004527EA" w:rsidR="00D27F33" w:rsidP="00D27F33" w:rsidRDefault="00D27F33" w14:paraId="160FF2B0" w14:textId="77777777">
      <w:pPr>
        <w:spacing w:after="120"/>
        <w:ind w:left="680" w:firstLine="170"/>
        <w:rPr>
          <w:b/>
          <w:sz w:val="18"/>
        </w:rPr>
      </w:pPr>
      <w:r w:rsidRPr="004527EA">
        <w:rPr>
          <w:sz w:val="18"/>
        </w:rPr>
        <w:t>Nedsatt blodsirkulasjon kan være livstruende.</w:t>
      </w:r>
    </w:p>
    <w:p w:rsidRPr="004527EA" w:rsidR="00B95643" w:rsidRDefault="00B95643" w14:paraId="0C6C2CD5" w14:textId="77777777">
      <w:pPr>
        <w:pStyle w:val="Brdtekst3"/>
        <w:rPr>
          <w:sz w:val="18"/>
        </w:rPr>
      </w:pPr>
    </w:p>
    <w:p w:rsidRPr="004527EA" w:rsidR="00B95643" w:rsidRDefault="00B95643" w14:paraId="5C467ACB" w14:textId="77777777">
      <w:pPr>
        <w:pStyle w:val="Brdtekst3"/>
        <w:rPr>
          <w:b/>
          <w:bCs/>
        </w:rPr>
      </w:pPr>
      <w:r w:rsidRPr="004527EA">
        <w:rPr>
          <w:b/>
          <w:bCs/>
        </w:rPr>
        <w:t>21.3</w:t>
      </w:r>
      <w:r w:rsidRPr="004527EA">
        <w:rPr>
          <w:b/>
          <w:bCs/>
        </w:rPr>
        <w:tab/>
      </w:r>
      <w:r w:rsidRPr="004527EA">
        <w:rPr>
          <w:b/>
          <w:bCs/>
        </w:rPr>
        <w:tab/>
      </w:r>
      <w:r w:rsidRPr="004527EA">
        <w:rPr>
          <w:b/>
          <w:bCs/>
        </w:rPr>
        <w:t>Tiltak</w:t>
      </w:r>
    </w:p>
    <w:p w:rsidRPr="004527EA" w:rsidR="00F03C1F" w:rsidP="00F03C1F" w:rsidRDefault="00F03C1F" w14:paraId="09FAD3A9" w14:textId="77777777">
      <w:pPr>
        <w:spacing w:after="120"/>
        <w:ind w:left="510" w:firstLine="170"/>
        <w:rPr>
          <w:b/>
          <w:sz w:val="16"/>
        </w:rPr>
      </w:pPr>
      <w:r w:rsidRPr="004527EA">
        <w:rPr>
          <w:b/>
          <w:sz w:val="16"/>
        </w:rPr>
        <w:t>Sørg for frie luftveier</w:t>
      </w:r>
    </w:p>
    <w:p w:rsidRPr="004527EA" w:rsidR="00F03C1F" w:rsidP="00F03C1F" w:rsidRDefault="00F03C1F" w14:paraId="4F546C70" w14:textId="77777777">
      <w:pPr>
        <w:spacing w:after="120"/>
        <w:ind w:left="680"/>
        <w:rPr>
          <w:sz w:val="18"/>
        </w:rPr>
      </w:pPr>
      <w:r w:rsidRPr="004527EA">
        <w:rPr>
          <w:sz w:val="18"/>
        </w:rPr>
        <w:t xml:space="preserve">Bøy pasientens hode bakover. Fjern eventuelle fremmedlegemer i munn og svelg ved å vende hodet mot siden og rense med fingrene. </w:t>
      </w:r>
    </w:p>
    <w:p w:rsidRPr="004527EA" w:rsidR="00F03C1F" w:rsidP="00F03C1F" w:rsidRDefault="00F03C1F" w14:paraId="7FD67BBB" w14:textId="77777777">
      <w:pPr>
        <w:spacing w:after="120"/>
        <w:ind w:left="680"/>
        <w:rPr>
          <w:sz w:val="18"/>
        </w:rPr>
      </w:pPr>
      <w:r w:rsidRPr="004527EA">
        <w:rPr>
          <w:sz w:val="18"/>
        </w:rPr>
        <w:t>Dersom vedkommende puster og er bevisstløs, legges pasienten i sideleie og overvåkes.</w:t>
      </w:r>
    </w:p>
    <w:p w:rsidRPr="004527EA" w:rsidR="00F03C1F" w:rsidP="00F03C1F" w:rsidRDefault="00F03C1F" w14:paraId="709E88E4" w14:textId="77777777">
      <w:pPr>
        <w:spacing w:after="120"/>
        <w:rPr>
          <w:sz w:val="18"/>
        </w:rPr>
      </w:pPr>
    </w:p>
    <w:p w:rsidRPr="004527EA" w:rsidR="00F03C1F" w:rsidP="00F03C1F" w:rsidRDefault="00F03C1F" w14:paraId="636C2D2A" w14:textId="77777777">
      <w:pPr>
        <w:spacing w:after="120"/>
        <w:ind w:left="510" w:firstLine="170"/>
        <w:rPr>
          <w:b/>
          <w:sz w:val="16"/>
        </w:rPr>
      </w:pPr>
      <w:r w:rsidRPr="004527EA">
        <w:rPr>
          <w:b/>
          <w:sz w:val="16"/>
        </w:rPr>
        <w:t>Hjerte- Lungeredning HLR</w:t>
      </w:r>
    </w:p>
    <w:p w:rsidRPr="004527EA" w:rsidR="00F03C1F" w:rsidP="00F03C1F" w:rsidRDefault="00F03C1F" w14:paraId="051077DA" w14:textId="77777777">
      <w:pPr>
        <w:spacing w:after="120"/>
        <w:ind w:left="708"/>
        <w:rPr>
          <w:sz w:val="18"/>
        </w:rPr>
      </w:pPr>
      <w:r w:rsidRPr="004527EA">
        <w:rPr>
          <w:sz w:val="18"/>
        </w:rPr>
        <w:t>1: Hvis ikke tegn til liv, Varsle 113</w:t>
      </w:r>
    </w:p>
    <w:p w:rsidRPr="004527EA" w:rsidR="00F03C1F" w:rsidP="00F03C1F" w:rsidRDefault="00F03C1F" w14:paraId="6639A9FB" w14:textId="77777777">
      <w:pPr>
        <w:spacing w:after="120"/>
        <w:ind w:left="708"/>
        <w:rPr>
          <w:sz w:val="18"/>
        </w:rPr>
      </w:pPr>
      <w:r w:rsidRPr="004527EA">
        <w:rPr>
          <w:sz w:val="18"/>
        </w:rPr>
        <w:t>2: Start med 30 brystkompresjoner</w:t>
      </w:r>
    </w:p>
    <w:p w:rsidRPr="004527EA" w:rsidR="00F03C1F" w:rsidP="00F03C1F" w:rsidRDefault="00F03C1F" w14:paraId="324563D5" w14:textId="77777777">
      <w:pPr>
        <w:spacing w:after="120"/>
        <w:ind w:left="708"/>
        <w:rPr>
          <w:sz w:val="18"/>
        </w:rPr>
      </w:pPr>
      <w:r w:rsidRPr="004527EA">
        <w:rPr>
          <w:sz w:val="18"/>
        </w:rPr>
        <w:t xml:space="preserve">3: Gi 2 </w:t>
      </w:r>
      <w:r w:rsidRPr="004527EA" w:rsidR="00C8537B">
        <w:rPr>
          <w:sz w:val="18"/>
        </w:rPr>
        <w:t>innblåsinger</w:t>
      </w:r>
    </w:p>
    <w:p w:rsidRPr="004527EA" w:rsidR="00F03C1F" w:rsidP="00F03C1F" w:rsidRDefault="00F03C1F" w14:paraId="12EDAD6D" w14:textId="77777777">
      <w:pPr>
        <w:spacing w:after="120"/>
        <w:ind w:left="708"/>
        <w:rPr>
          <w:sz w:val="18"/>
        </w:rPr>
      </w:pPr>
      <w:r w:rsidRPr="004527EA">
        <w:rPr>
          <w:sz w:val="18"/>
        </w:rPr>
        <w:t>4: Fortsett med 30:2 inntil hjelp ankommer</w:t>
      </w:r>
    </w:p>
    <w:p w:rsidRPr="004527EA" w:rsidR="00F03C1F" w:rsidP="00F03C1F" w:rsidRDefault="00F03C1F" w14:paraId="508C98E9" w14:textId="77777777">
      <w:pPr>
        <w:spacing w:after="120"/>
        <w:ind w:left="708"/>
        <w:rPr>
          <w:sz w:val="18"/>
        </w:rPr>
      </w:pPr>
    </w:p>
    <w:p w:rsidRPr="004527EA" w:rsidR="00F03C1F" w:rsidP="00F03C1F" w:rsidRDefault="00F03C1F" w14:paraId="6B8E81A4" w14:textId="77777777">
      <w:pPr>
        <w:spacing w:after="120"/>
        <w:ind w:left="708"/>
        <w:rPr>
          <w:sz w:val="18"/>
        </w:rPr>
      </w:pPr>
      <w:r w:rsidRPr="004527EA">
        <w:rPr>
          <w:sz w:val="18"/>
        </w:rPr>
        <w:t>1: Hvis pasient er våken, slår hjertet. Hvis pasienten puster regelmessig, slår hjertet. Dersom pasienten er bevisstløs og ikke puster normalt, er det store muligheter for at hjertet ikke slår. Her står det om sekunder og minutter. Jo raskere du iverksetter livreddende førstehjelp, desto større sjanse for at pasienten overlever.</w:t>
      </w:r>
    </w:p>
    <w:p w:rsidRPr="004527EA" w:rsidR="00F03C1F" w:rsidP="00F03C1F" w:rsidRDefault="00F03C1F" w14:paraId="3EC81EC5" w14:textId="77777777">
      <w:pPr>
        <w:spacing w:after="120"/>
        <w:ind w:left="708"/>
        <w:rPr>
          <w:sz w:val="18"/>
        </w:rPr>
      </w:pPr>
      <w:r w:rsidRPr="004527EA">
        <w:rPr>
          <w:sz w:val="18"/>
        </w:rPr>
        <w:t>Dersom pasienten er livløs, må du starte med hjerte- lungeredning HLR.</w:t>
      </w:r>
    </w:p>
    <w:p w:rsidRPr="004527EA" w:rsidR="00F03C1F" w:rsidP="00F03C1F" w:rsidRDefault="00F03C1F" w14:paraId="6DDC25E9" w14:textId="77777777">
      <w:pPr>
        <w:spacing w:after="120"/>
        <w:ind w:left="708"/>
        <w:rPr>
          <w:sz w:val="18"/>
        </w:rPr>
      </w:pPr>
      <w:r w:rsidRPr="004527EA">
        <w:rPr>
          <w:sz w:val="18"/>
        </w:rPr>
        <w:t xml:space="preserve">ROP PÅ HJELP, </w:t>
      </w:r>
    </w:p>
    <w:p w:rsidRPr="004527EA" w:rsidR="00F03C1F" w:rsidP="00F03C1F" w:rsidRDefault="00F03C1F" w14:paraId="3F8B9BE1" w14:textId="77777777">
      <w:pPr>
        <w:spacing w:after="120"/>
        <w:ind w:left="708"/>
        <w:rPr>
          <w:sz w:val="18"/>
        </w:rPr>
      </w:pPr>
      <w:r w:rsidRPr="004527EA">
        <w:rPr>
          <w:sz w:val="18"/>
        </w:rPr>
        <w:t>RING 113</w:t>
      </w:r>
    </w:p>
    <w:p w:rsidRPr="004527EA" w:rsidR="00F03C1F" w:rsidP="00F03C1F" w:rsidRDefault="00F03C1F" w14:paraId="23E1E60E" w14:textId="77777777">
      <w:pPr>
        <w:spacing w:after="120"/>
        <w:ind w:left="708"/>
        <w:rPr>
          <w:sz w:val="18"/>
        </w:rPr>
      </w:pPr>
      <w:r w:rsidRPr="004527EA">
        <w:rPr>
          <w:sz w:val="18"/>
        </w:rPr>
        <w:t>2: Start med 30 brystkompresjoner, trykk midt på brystbenet, bruk strake armer og trykk ned 5-6 cm.</w:t>
      </w:r>
    </w:p>
    <w:p w:rsidRPr="004527EA" w:rsidR="00F03C1F" w:rsidP="00F03C1F" w:rsidRDefault="00F03C1F" w14:paraId="191F2BD7" w14:textId="77777777">
      <w:pPr>
        <w:spacing w:after="120"/>
        <w:ind w:left="708"/>
        <w:rPr>
          <w:sz w:val="18"/>
        </w:rPr>
      </w:pPr>
      <w:r w:rsidRPr="004527EA">
        <w:rPr>
          <w:sz w:val="18"/>
        </w:rPr>
        <w:t xml:space="preserve">3: Gi 2 </w:t>
      </w:r>
      <w:r w:rsidRPr="004527EA" w:rsidR="00C8537B">
        <w:rPr>
          <w:sz w:val="18"/>
        </w:rPr>
        <w:t>innblåsinger</w:t>
      </w:r>
      <w:r w:rsidRPr="004527EA">
        <w:rPr>
          <w:sz w:val="18"/>
        </w:rPr>
        <w:t xml:space="preserve">, Sørg for frie luftveier og klem igjen nesen når du gir </w:t>
      </w:r>
      <w:r w:rsidRPr="004527EA" w:rsidR="00C8537B">
        <w:rPr>
          <w:sz w:val="18"/>
        </w:rPr>
        <w:t>innblåsinger</w:t>
      </w:r>
      <w:r w:rsidRPr="004527EA">
        <w:rPr>
          <w:sz w:val="18"/>
        </w:rPr>
        <w:t xml:space="preserve">, hver </w:t>
      </w:r>
      <w:r w:rsidRPr="004527EA" w:rsidR="00C8537B">
        <w:rPr>
          <w:sz w:val="18"/>
        </w:rPr>
        <w:t>innblåsing</w:t>
      </w:r>
      <w:r w:rsidRPr="004527EA">
        <w:rPr>
          <w:sz w:val="18"/>
        </w:rPr>
        <w:t xml:space="preserve"> skal vare i </w:t>
      </w:r>
      <w:r w:rsidRPr="004527EA" w:rsidR="00C8537B">
        <w:rPr>
          <w:sz w:val="18"/>
        </w:rPr>
        <w:t>ca.</w:t>
      </w:r>
      <w:r w:rsidRPr="004527EA">
        <w:rPr>
          <w:sz w:val="18"/>
        </w:rPr>
        <w:t xml:space="preserve"> 1 sekund og til du ser brystkassen begynne å heve seg.</w:t>
      </w:r>
    </w:p>
    <w:p w:rsidRPr="004527EA" w:rsidR="00F03C1F" w:rsidP="00F03C1F" w:rsidRDefault="00F03C1F" w14:paraId="16D11B89" w14:textId="77777777">
      <w:pPr>
        <w:spacing w:after="120"/>
        <w:ind w:left="708"/>
        <w:rPr>
          <w:sz w:val="18"/>
        </w:rPr>
      </w:pPr>
      <w:r w:rsidRPr="004527EA">
        <w:rPr>
          <w:sz w:val="18"/>
        </w:rPr>
        <w:t>4: Fortsett med 30:2 til hjelpen kommer, eller til du ikke klarer mer. Dersom pasienten er nedkjølt, eller årsaken kan skyldes ulykke med elektrisk strøm, bør man holde på så lenge som mulig.</w:t>
      </w:r>
    </w:p>
    <w:p w:rsidRPr="004527EA" w:rsidR="00B95643" w:rsidRDefault="00B95643" w14:paraId="779F8E76" w14:textId="77777777">
      <w:pPr>
        <w:pStyle w:val="Brdtekst3"/>
        <w:rPr>
          <w:sz w:val="18"/>
        </w:rPr>
      </w:pPr>
    </w:p>
    <w:p w:rsidRPr="004527EA" w:rsidR="00B95643" w:rsidRDefault="00B95643" w14:paraId="1C6013A2" w14:textId="77777777">
      <w:pPr>
        <w:pStyle w:val="Brdtekst3"/>
        <w:ind w:firstLine="709"/>
        <w:rPr>
          <w:b/>
        </w:rPr>
      </w:pPr>
      <w:r w:rsidRPr="004527EA">
        <w:rPr>
          <w:b/>
        </w:rPr>
        <w:t>Stanse store blødninger</w:t>
      </w:r>
    </w:p>
    <w:p w:rsidRPr="004527EA" w:rsidR="00B95643" w:rsidRDefault="00B95643" w14:paraId="7BE943A2" w14:textId="77777777">
      <w:pPr>
        <w:pStyle w:val="Brdtekst3"/>
        <w:ind w:left="708" w:firstLine="1"/>
        <w:rPr>
          <w:sz w:val="18"/>
        </w:rPr>
      </w:pPr>
      <w:r w:rsidRPr="004527EA">
        <w:rPr>
          <w:sz w:val="18"/>
        </w:rPr>
        <w:t>Pulsåreblødninger kjennetegnes ved at blodet kommer støtvis. Slike blødninger kan være dødelige. De kan stanses på følgende måte;</w:t>
      </w:r>
    </w:p>
    <w:p w:rsidRPr="004527EA" w:rsidR="00B95643" w:rsidP="00B95643" w:rsidRDefault="00B95643" w14:paraId="4A017847" w14:textId="77777777">
      <w:pPr>
        <w:pStyle w:val="Brdtekst3"/>
        <w:numPr>
          <w:ilvl w:val="0"/>
          <w:numId w:val="19"/>
        </w:numPr>
        <w:tabs>
          <w:tab w:val="clear" w:pos="360"/>
          <w:tab w:val="num" w:pos="1068"/>
        </w:tabs>
        <w:ind w:left="1068"/>
        <w:rPr>
          <w:sz w:val="18"/>
        </w:rPr>
      </w:pPr>
      <w:r w:rsidRPr="004527EA">
        <w:rPr>
          <w:sz w:val="18"/>
        </w:rPr>
        <w:t>Trykk direkte mot der det blør</w:t>
      </w:r>
    </w:p>
    <w:p w:rsidRPr="004527EA" w:rsidR="00B95643" w:rsidP="00B95643" w:rsidRDefault="00B95643" w14:paraId="641BFB5F" w14:textId="77777777">
      <w:pPr>
        <w:pStyle w:val="Brdtekst3"/>
        <w:numPr>
          <w:ilvl w:val="0"/>
          <w:numId w:val="19"/>
        </w:numPr>
        <w:tabs>
          <w:tab w:val="clear" w:pos="360"/>
          <w:tab w:val="num" w:pos="1068"/>
        </w:tabs>
        <w:ind w:left="1068"/>
        <w:rPr>
          <w:sz w:val="18"/>
        </w:rPr>
      </w:pPr>
      <w:r w:rsidRPr="004527EA">
        <w:rPr>
          <w:sz w:val="18"/>
        </w:rPr>
        <w:t>Hev det blødende stedet</w:t>
      </w:r>
    </w:p>
    <w:p w:rsidRPr="004527EA" w:rsidR="00B95643" w:rsidP="00B95643" w:rsidRDefault="00B95643" w14:paraId="57D93C56" w14:textId="77777777">
      <w:pPr>
        <w:pStyle w:val="Brdtekst3"/>
        <w:numPr>
          <w:ilvl w:val="0"/>
          <w:numId w:val="19"/>
        </w:numPr>
        <w:tabs>
          <w:tab w:val="clear" w:pos="360"/>
          <w:tab w:val="num" w:pos="1068"/>
        </w:tabs>
        <w:ind w:left="1068"/>
        <w:rPr>
          <w:sz w:val="18"/>
        </w:rPr>
      </w:pPr>
      <w:r w:rsidRPr="004527EA">
        <w:rPr>
          <w:sz w:val="18"/>
        </w:rPr>
        <w:t>Legg på trykkbandasje</w:t>
      </w:r>
    </w:p>
    <w:p w:rsidRPr="004527EA" w:rsidR="00B95643" w:rsidRDefault="00B95643" w14:paraId="7818863E" w14:textId="77777777">
      <w:pPr>
        <w:pStyle w:val="Brdtekst3"/>
        <w:rPr>
          <w:b/>
          <w:sz w:val="18"/>
        </w:rPr>
      </w:pPr>
    </w:p>
    <w:p w:rsidRPr="004527EA" w:rsidR="00B95643" w:rsidRDefault="00B95643" w14:paraId="3FA48B4B" w14:textId="77777777">
      <w:pPr>
        <w:pStyle w:val="Brdtekst3"/>
        <w:ind w:firstLine="708"/>
        <w:rPr>
          <w:b/>
        </w:rPr>
      </w:pPr>
      <w:r w:rsidRPr="004527EA">
        <w:rPr>
          <w:b/>
        </w:rPr>
        <w:t>Overvåke den skadede</w:t>
      </w:r>
    </w:p>
    <w:p w:rsidRPr="004527EA" w:rsidR="00B95643" w:rsidRDefault="00B95643" w14:paraId="2100F911" w14:textId="77777777">
      <w:pPr>
        <w:pStyle w:val="Brdtekst3"/>
        <w:ind w:left="680" w:firstLine="28"/>
        <w:rPr>
          <w:sz w:val="18"/>
        </w:rPr>
      </w:pPr>
      <w:r w:rsidRPr="004527EA">
        <w:rPr>
          <w:sz w:val="18"/>
        </w:rPr>
        <w:t>En person som er kommet til skade må passes på. Skader kan plutselig forverre seg, og da trengs mer førstehjelp. Dessuten vil et menneske i nærheten alltid virke støttende og beroligende.</w:t>
      </w:r>
    </w:p>
    <w:p w:rsidRPr="004527EA" w:rsidR="00B95643" w:rsidP="00F03C1F" w:rsidRDefault="00B95643" w14:paraId="44F69B9A" w14:textId="77777777">
      <w:pPr>
        <w:pStyle w:val="Brdtekst3"/>
        <w:tabs>
          <w:tab w:val="left" w:pos="765"/>
        </w:tabs>
        <w:rPr>
          <w:sz w:val="18"/>
        </w:rPr>
      </w:pPr>
    </w:p>
    <w:p w:rsidRPr="004527EA" w:rsidR="00B95643" w:rsidRDefault="00B95643" w14:paraId="76906FE2" w14:textId="77777777">
      <w:pPr>
        <w:pStyle w:val="Brdtekst3"/>
        <w:ind w:left="510" w:firstLine="170"/>
        <w:rPr>
          <w:b/>
          <w:bCs/>
        </w:rPr>
      </w:pPr>
      <w:r w:rsidRPr="004527EA">
        <w:rPr>
          <w:b/>
          <w:bCs/>
        </w:rPr>
        <w:t>Ved strømgjennomgang</w:t>
      </w:r>
    </w:p>
    <w:p w:rsidRPr="004527EA" w:rsidR="00F03C1F" w:rsidP="00F03C1F" w:rsidRDefault="00F03C1F" w14:paraId="20309B24" w14:textId="77777777">
      <w:pPr>
        <w:pStyle w:val="Brdtekst3"/>
        <w:ind w:left="708"/>
        <w:rPr>
          <w:sz w:val="18"/>
        </w:rPr>
      </w:pPr>
      <w:r w:rsidRPr="004527EA">
        <w:rPr>
          <w:sz w:val="18"/>
        </w:rPr>
        <w:t>Elektriske Skader</w:t>
      </w:r>
    </w:p>
    <w:p w:rsidRPr="004527EA" w:rsidR="00F03C1F" w:rsidP="00F03C1F" w:rsidRDefault="00F03C1F" w14:paraId="3F1D262D" w14:textId="77777777">
      <w:pPr>
        <w:spacing w:after="120"/>
        <w:ind w:left="708"/>
        <w:rPr>
          <w:sz w:val="18"/>
        </w:rPr>
      </w:pPr>
      <w:r w:rsidRPr="004527EA">
        <w:rPr>
          <w:sz w:val="18"/>
        </w:rPr>
        <w:t>Sikre Skadested, Slå av strømmen, Tenk egensikkerhet</w:t>
      </w:r>
    </w:p>
    <w:p w:rsidRPr="004527EA" w:rsidR="00F03C1F" w:rsidP="00F03C1F" w:rsidRDefault="00F03C1F" w14:paraId="4AEB596C" w14:textId="77777777">
      <w:pPr>
        <w:spacing w:after="120"/>
        <w:ind w:left="708"/>
        <w:rPr>
          <w:sz w:val="18"/>
        </w:rPr>
      </w:pPr>
      <w:r w:rsidRPr="004527EA">
        <w:rPr>
          <w:sz w:val="18"/>
        </w:rPr>
        <w:t>Varsle, RING 1-1-3</w:t>
      </w:r>
    </w:p>
    <w:p w:rsidRPr="004527EA" w:rsidR="00F03C1F" w:rsidP="00F03C1F" w:rsidRDefault="00F03C1F" w14:paraId="21924C13" w14:textId="77777777">
      <w:pPr>
        <w:spacing w:after="120"/>
        <w:ind w:left="708"/>
        <w:rPr>
          <w:sz w:val="18"/>
        </w:rPr>
      </w:pPr>
      <w:r w:rsidRPr="004527EA">
        <w:rPr>
          <w:sz w:val="18"/>
        </w:rPr>
        <w:t>Gi Livreddende førstehjelp.</w:t>
      </w:r>
    </w:p>
    <w:p w:rsidRPr="004527EA" w:rsidR="00F03C1F" w:rsidP="00F03C1F" w:rsidRDefault="00F03C1F" w14:paraId="4B51F626" w14:textId="77777777">
      <w:pPr>
        <w:spacing w:after="120"/>
        <w:ind w:left="708"/>
        <w:rPr>
          <w:sz w:val="18"/>
        </w:rPr>
      </w:pPr>
      <w:r w:rsidRPr="004527EA">
        <w:rPr>
          <w:sz w:val="18"/>
        </w:rPr>
        <w:t>Behandle brannskader, Kjøl ned eventuelle brannskader.</w:t>
      </w:r>
    </w:p>
    <w:p w:rsidRPr="004527EA" w:rsidR="00B95643" w:rsidRDefault="00B95643" w14:paraId="38840172" w14:textId="77777777">
      <w:pPr>
        <w:pStyle w:val="Brdtekst3"/>
        <w:ind w:left="680" w:firstLine="28"/>
        <w:rPr>
          <w:sz w:val="18"/>
        </w:rPr>
      </w:pPr>
      <w:r w:rsidRPr="004527EA">
        <w:rPr>
          <w:sz w:val="18"/>
        </w:rPr>
        <w:t>Forulykket som oppfyller fø</w:t>
      </w:r>
      <w:r w:rsidRPr="004527EA" w:rsidR="007030CA">
        <w:rPr>
          <w:sz w:val="18"/>
        </w:rPr>
        <w:t>lgende kriterier skal til sykehu</w:t>
      </w:r>
      <w:r w:rsidRPr="004527EA">
        <w:rPr>
          <w:sz w:val="18"/>
        </w:rPr>
        <w:t>s umiddelbart etter nødvendig førstehjelp:</w:t>
      </w:r>
    </w:p>
    <w:p w:rsidRPr="004527EA" w:rsidR="00B95643" w:rsidRDefault="00B95643" w14:paraId="6909ECB8" w14:textId="77777777">
      <w:pPr>
        <w:pStyle w:val="Brdtekst3"/>
        <w:numPr>
          <w:ilvl w:val="0"/>
          <w:numId w:val="21"/>
        </w:numPr>
        <w:rPr>
          <w:sz w:val="18"/>
        </w:rPr>
      </w:pPr>
      <w:r w:rsidRPr="004527EA">
        <w:rPr>
          <w:sz w:val="18"/>
        </w:rPr>
        <w:t>Har vært utsatt for høyspent</w:t>
      </w:r>
    </w:p>
    <w:p w:rsidRPr="004527EA" w:rsidR="00B95643" w:rsidRDefault="00B95643" w14:paraId="5E1C252B" w14:textId="77777777">
      <w:pPr>
        <w:pStyle w:val="Brdtekst3"/>
        <w:numPr>
          <w:ilvl w:val="0"/>
          <w:numId w:val="21"/>
        </w:numPr>
        <w:rPr>
          <w:sz w:val="18"/>
        </w:rPr>
      </w:pPr>
      <w:r w:rsidRPr="004527EA">
        <w:rPr>
          <w:sz w:val="18"/>
        </w:rPr>
        <w:t>Har vært utsatt for lynnedslag</w:t>
      </w:r>
    </w:p>
    <w:p w:rsidRPr="004527EA" w:rsidR="00B95643" w:rsidRDefault="00B95643" w14:paraId="26A3192A" w14:textId="77777777">
      <w:pPr>
        <w:pStyle w:val="Brdtekst3"/>
        <w:numPr>
          <w:ilvl w:val="0"/>
          <w:numId w:val="21"/>
        </w:numPr>
        <w:rPr>
          <w:sz w:val="18"/>
        </w:rPr>
      </w:pPr>
      <w:r w:rsidRPr="004527EA">
        <w:rPr>
          <w:sz w:val="18"/>
        </w:rPr>
        <w:t>Ha</w:t>
      </w:r>
      <w:r w:rsidRPr="004527EA" w:rsidR="007030CA">
        <w:rPr>
          <w:sz w:val="18"/>
        </w:rPr>
        <w:t>r vært utsatt for lavspent strø</w:t>
      </w:r>
      <w:r w:rsidRPr="004527EA">
        <w:rPr>
          <w:sz w:val="18"/>
        </w:rPr>
        <w:t>mgjennomgang med san</w:t>
      </w:r>
      <w:r w:rsidRPr="004527EA" w:rsidR="007030CA">
        <w:rPr>
          <w:sz w:val="18"/>
        </w:rPr>
        <w:t>n</w:t>
      </w:r>
      <w:r w:rsidRPr="004527EA">
        <w:rPr>
          <w:sz w:val="18"/>
        </w:rPr>
        <w:t>synlig strømvei gjennom kropp</w:t>
      </w:r>
    </w:p>
    <w:p w:rsidRPr="004527EA" w:rsidR="00B95643" w:rsidRDefault="00B95643" w14:paraId="48E1FCFA" w14:textId="77777777">
      <w:pPr>
        <w:pStyle w:val="Brdtekst3"/>
        <w:numPr>
          <w:ilvl w:val="0"/>
          <w:numId w:val="21"/>
        </w:numPr>
        <w:rPr>
          <w:sz w:val="18"/>
        </w:rPr>
      </w:pPr>
      <w:r w:rsidRPr="004527EA">
        <w:rPr>
          <w:sz w:val="18"/>
        </w:rPr>
        <w:t>Har vært bevi</w:t>
      </w:r>
      <w:r w:rsidRPr="004527EA" w:rsidR="007030CA">
        <w:rPr>
          <w:sz w:val="18"/>
        </w:rPr>
        <w:t>ss</w:t>
      </w:r>
      <w:r w:rsidRPr="004527EA">
        <w:rPr>
          <w:sz w:val="18"/>
        </w:rPr>
        <w:t>tløs eller omtåket rett etter ulykken</w:t>
      </w:r>
    </w:p>
    <w:p w:rsidRPr="004527EA" w:rsidR="00B95643" w:rsidRDefault="00B95643" w14:paraId="31DAE972" w14:textId="77777777">
      <w:pPr>
        <w:pStyle w:val="Brdtekst3"/>
        <w:numPr>
          <w:ilvl w:val="0"/>
          <w:numId w:val="21"/>
        </w:numPr>
        <w:rPr>
          <w:sz w:val="18"/>
        </w:rPr>
      </w:pPr>
      <w:r w:rsidRPr="004527EA">
        <w:rPr>
          <w:sz w:val="18"/>
        </w:rPr>
        <w:t>Har brannskader</w:t>
      </w:r>
    </w:p>
    <w:p w:rsidRPr="004527EA" w:rsidR="00B95643" w:rsidRDefault="00B95643" w14:paraId="3DCF07FF" w14:textId="77777777">
      <w:pPr>
        <w:pStyle w:val="Brdtekst3"/>
        <w:numPr>
          <w:ilvl w:val="0"/>
          <w:numId w:val="21"/>
        </w:numPr>
        <w:rPr>
          <w:sz w:val="18"/>
        </w:rPr>
      </w:pPr>
      <w:r w:rsidRPr="004527EA">
        <w:rPr>
          <w:sz w:val="18"/>
        </w:rPr>
        <w:t>Har tegn på nerveskader (for eksempel lammelser)</w:t>
      </w:r>
    </w:p>
    <w:p w:rsidRPr="004527EA" w:rsidR="00B95643" w:rsidRDefault="00B95643" w14:paraId="5F07D11E" w14:textId="77777777">
      <w:pPr>
        <w:pStyle w:val="Brdtekst3"/>
        <w:rPr>
          <w:sz w:val="18"/>
        </w:rPr>
      </w:pPr>
    </w:p>
    <w:p w:rsidRPr="004527EA" w:rsidR="00B95643" w:rsidRDefault="00B95643" w14:paraId="025479F9" w14:textId="77777777">
      <w:pPr>
        <w:pStyle w:val="Brdtekst3"/>
        <w:ind w:left="708"/>
        <w:rPr>
          <w:b/>
          <w:bCs/>
        </w:rPr>
      </w:pPr>
      <w:r w:rsidRPr="004527EA">
        <w:rPr>
          <w:b/>
          <w:bCs/>
        </w:rPr>
        <w:t>Definisjoner:</w:t>
      </w:r>
    </w:p>
    <w:p w:rsidRPr="004527EA" w:rsidR="00B95643" w:rsidRDefault="00B95643" w14:paraId="5C64BE97" w14:textId="77777777">
      <w:pPr>
        <w:pStyle w:val="Brdtekst3"/>
        <w:ind w:left="708"/>
        <w:rPr>
          <w:sz w:val="18"/>
          <w:u w:val="single"/>
        </w:rPr>
      </w:pPr>
      <w:r w:rsidRPr="004527EA">
        <w:rPr>
          <w:sz w:val="18"/>
          <w:u w:val="single"/>
        </w:rPr>
        <w:t>Strømgjennomgang:</w:t>
      </w:r>
    </w:p>
    <w:p w:rsidRPr="004527EA" w:rsidR="00B95643" w:rsidRDefault="00B95643" w14:paraId="528157DE" w14:textId="77777777">
      <w:pPr>
        <w:pStyle w:val="Brdtekst3"/>
        <w:numPr>
          <w:ilvl w:val="0"/>
          <w:numId w:val="22"/>
        </w:numPr>
        <w:rPr>
          <w:sz w:val="18"/>
        </w:rPr>
      </w:pPr>
      <w:r w:rsidRPr="004527EA">
        <w:rPr>
          <w:sz w:val="18"/>
        </w:rPr>
        <w:t>Strøm ledet gjennom en persons kropp, for eksempel fra hånd til hånd eller fra hånd til fot</w:t>
      </w:r>
    </w:p>
    <w:p w:rsidRPr="004527EA" w:rsidR="00B95643" w:rsidRDefault="00B95643" w14:paraId="5B52A58B" w14:textId="77777777">
      <w:pPr>
        <w:pStyle w:val="Brdtekst3"/>
        <w:numPr>
          <w:ilvl w:val="0"/>
          <w:numId w:val="22"/>
        </w:numPr>
        <w:rPr>
          <w:sz w:val="18"/>
        </w:rPr>
      </w:pPr>
      <w:r w:rsidRPr="004527EA">
        <w:rPr>
          <w:sz w:val="18"/>
        </w:rPr>
        <w:t>Strøm gjennom for eksempel bare en hånd regnes ikke her som strømgjennomgang</w:t>
      </w:r>
    </w:p>
    <w:p w:rsidRPr="004527EA" w:rsidR="00B95643" w:rsidRDefault="00B95643" w14:paraId="334FDE71" w14:textId="77777777">
      <w:pPr>
        <w:pStyle w:val="Brdtekst3"/>
        <w:numPr>
          <w:ilvl w:val="0"/>
          <w:numId w:val="22"/>
        </w:numPr>
        <w:rPr>
          <w:sz w:val="18"/>
        </w:rPr>
      </w:pPr>
      <w:r w:rsidRPr="004527EA">
        <w:rPr>
          <w:sz w:val="18"/>
        </w:rPr>
        <w:t>Hertil regnes ikke lysbue</w:t>
      </w:r>
    </w:p>
    <w:p w:rsidRPr="004527EA" w:rsidR="00B95643" w:rsidRDefault="00B95643" w14:paraId="46FC656C" w14:textId="77777777">
      <w:pPr>
        <w:pStyle w:val="Brdtekst3"/>
        <w:ind w:left="708"/>
        <w:rPr>
          <w:sz w:val="18"/>
          <w:u w:val="single"/>
        </w:rPr>
      </w:pPr>
      <w:r w:rsidRPr="004527EA">
        <w:rPr>
          <w:sz w:val="18"/>
          <w:u w:val="single"/>
        </w:rPr>
        <w:t>Nerveskade:</w:t>
      </w:r>
    </w:p>
    <w:p w:rsidRPr="004527EA" w:rsidR="00B95643" w:rsidRDefault="00B95643" w14:paraId="24BE29CD" w14:textId="77777777">
      <w:pPr>
        <w:pStyle w:val="Brdtekst3"/>
        <w:numPr>
          <w:ilvl w:val="0"/>
          <w:numId w:val="23"/>
        </w:numPr>
        <w:rPr>
          <w:sz w:val="18"/>
        </w:rPr>
      </w:pPr>
      <w:r w:rsidRPr="004527EA">
        <w:rPr>
          <w:sz w:val="18"/>
        </w:rPr>
        <w:t>Skade på nervesystemet kan for eksempel gi lammelse</w:t>
      </w:r>
      <w:r w:rsidRPr="004527EA" w:rsidR="009C59AD">
        <w:rPr>
          <w:sz w:val="18"/>
        </w:rPr>
        <w:t>r, talevansker eller balanseprob</w:t>
      </w:r>
      <w:r w:rsidRPr="004527EA" w:rsidR="007030CA">
        <w:rPr>
          <w:sz w:val="18"/>
        </w:rPr>
        <w:t>lemer. Vær oppmerksom på symptom</w:t>
      </w:r>
      <w:r w:rsidRPr="004527EA">
        <w:rPr>
          <w:sz w:val="18"/>
        </w:rPr>
        <w:t>er på lettere eller begynnende nerveskader som nummenhet eller redusert følsomhet.</w:t>
      </w:r>
    </w:p>
    <w:p w:rsidRPr="004527EA" w:rsidR="009C59AD" w:rsidP="00B33F5B" w:rsidRDefault="00B95643" w14:paraId="43D6B1D6" w14:textId="534CCA72">
      <w:pPr>
        <w:pStyle w:val="Brdtekst3"/>
        <w:ind w:left="708"/>
        <w:rPr>
          <w:sz w:val="18"/>
        </w:rPr>
      </w:pPr>
      <w:r w:rsidRPr="004527EA">
        <w:rPr>
          <w:sz w:val="18"/>
        </w:rPr>
        <w:t xml:space="preserve">Ytterligere </w:t>
      </w:r>
      <w:proofErr w:type="gramStart"/>
      <w:r w:rsidRPr="004527EA">
        <w:rPr>
          <w:sz w:val="18"/>
        </w:rPr>
        <w:t xml:space="preserve">opplysninger:   </w:t>
      </w:r>
      <w:proofErr w:type="gramEnd"/>
      <w:r w:rsidRPr="004527EA">
        <w:rPr>
          <w:sz w:val="18"/>
        </w:rPr>
        <w:t xml:space="preserve"> </w:t>
      </w:r>
      <w:hyperlink w:history="1" r:id="rId14">
        <w:r w:rsidRPr="004527EA">
          <w:rPr>
            <w:rStyle w:val="Hyperkobling"/>
            <w:color w:val="auto"/>
            <w:sz w:val="18"/>
          </w:rPr>
          <w:t>www.stami.no/stromskader</w:t>
        </w:r>
      </w:hyperlink>
      <w:r w:rsidRPr="004527EA">
        <w:rPr>
          <w:sz w:val="18"/>
        </w:rPr>
        <w:t xml:space="preserve"> </w:t>
      </w:r>
    </w:p>
    <w:p w:rsidRPr="004527EA" w:rsidR="009C59AD" w:rsidRDefault="009C59AD" w14:paraId="17DBC151" w14:textId="77777777">
      <w:pPr>
        <w:pStyle w:val="Brdtekst3"/>
        <w:ind w:left="708"/>
        <w:rPr>
          <w:sz w:val="18"/>
        </w:rPr>
      </w:pPr>
    </w:p>
    <w:p w:rsidR="00B95643" w:rsidP="004A4630" w:rsidRDefault="00B95643" w14:paraId="36063F8D" w14:textId="77777777">
      <w:pPr>
        <w:pStyle w:val="Brdtekst3"/>
        <w:numPr>
          <w:ilvl w:val="0"/>
          <w:numId w:val="26"/>
        </w:numPr>
        <w:spacing w:after="0"/>
        <w:rPr>
          <w:b/>
          <w:bCs/>
          <w:sz w:val="20"/>
        </w:rPr>
      </w:pPr>
      <w:r w:rsidRPr="004527EA">
        <w:rPr>
          <w:b/>
          <w:bCs/>
          <w:sz w:val="20"/>
        </w:rPr>
        <w:t>Beredskap og varsling</w:t>
      </w:r>
    </w:p>
    <w:p w:rsidR="004A4630" w:rsidP="004A4630" w:rsidRDefault="004A4630" w14:paraId="6F8BD81B" w14:textId="77777777">
      <w:pPr>
        <w:pStyle w:val="Brdtekst3"/>
        <w:spacing w:after="0"/>
        <w:ind w:left="675"/>
        <w:rPr>
          <w:b/>
          <w:color w:val="50585F"/>
          <w:sz w:val="17"/>
          <w:szCs w:val="17"/>
        </w:rPr>
      </w:pPr>
    </w:p>
    <w:p w:rsidRPr="004A4630" w:rsidR="004A4630" w:rsidP="004A4630" w:rsidRDefault="004A4630" w14:paraId="7CEDFDDE" w14:textId="77777777">
      <w:pPr>
        <w:pStyle w:val="Brdtekst3"/>
        <w:spacing w:after="0"/>
        <w:ind w:left="675"/>
        <w:rPr>
          <w:b/>
          <w:bCs/>
          <w:sz w:val="20"/>
          <w:u w:val="single"/>
        </w:rPr>
      </w:pPr>
      <w:r w:rsidRPr="004A4630">
        <w:rPr>
          <w:b/>
          <w:color w:val="50585F"/>
          <w:sz w:val="17"/>
          <w:szCs w:val="17"/>
          <w:u w:val="single"/>
        </w:rPr>
        <w:t>NB! All kontakt med presse/sosiale media skal henvises til/rettes til Beredskapsteamet.</w:t>
      </w:r>
    </w:p>
    <w:p w:rsidR="004A4630" w:rsidRDefault="004A4630" w14:paraId="2613E9C1" w14:textId="77777777">
      <w:pPr>
        <w:pStyle w:val="Brdtekst3"/>
        <w:ind w:left="708"/>
        <w:jc w:val="both"/>
        <w:rPr>
          <w:sz w:val="18"/>
        </w:rPr>
      </w:pPr>
    </w:p>
    <w:p w:rsidRPr="004527EA" w:rsidR="00B95643" w:rsidRDefault="00B95643" w14:paraId="12E7A889" w14:textId="77777777">
      <w:pPr>
        <w:pStyle w:val="Brdtekst3"/>
        <w:ind w:left="708"/>
        <w:jc w:val="both"/>
        <w:rPr>
          <w:sz w:val="18"/>
        </w:rPr>
      </w:pPr>
      <w:r w:rsidRPr="004527EA">
        <w:rPr>
          <w:sz w:val="18"/>
        </w:rPr>
        <w:t>I Bravida er det laget en egen beredskapsplan, som gjelder ved katastrofer og større ulykker. Det er din arbeidsgivers plikt å orientere om de instrukser som gjelder, og som beskriver hvem som gjør hva i forbindelse med ulykker.</w:t>
      </w:r>
    </w:p>
    <w:p w:rsidRPr="004527EA" w:rsidR="00B95643" w:rsidRDefault="00B95643" w14:paraId="43BCB384" w14:textId="77777777">
      <w:pPr>
        <w:pStyle w:val="Brdtekst3"/>
        <w:ind w:firstLine="708"/>
        <w:jc w:val="both"/>
        <w:rPr>
          <w:sz w:val="18"/>
        </w:rPr>
      </w:pPr>
      <w:r w:rsidRPr="004527EA">
        <w:rPr>
          <w:sz w:val="18"/>
        </w:rPr>
        <w:t>Arbeidsgiver plikter å sørge for utstyr til bruk ved førstehjelp</w:t>
      </w:r>
    </w:p>
    <w:p w:rsidRPr="004527EA" w:rsidR="00B95643" w:rsidP="00B95643" w:rsidRDefault="00B95643" w14:paraId="0DD40473" w14:textId="77777777">
      <w:pPr>
        <w:pStyle w:val="Brdtekst3"/>
        <w:numPr>
          <w:ilvl w:val="0"/>
          <w:numId w:val="24"/>
        </w:numPr>
        <w:tabs>
          <w:tab w:val="clear" w:pos="360"/>
          <w:tab w:val="num" w:pos="1068"/>
        </w:tabs>
        <w:ind w:left="1068"/>
        <w:jc w:val="both"/>
        <w:rPr>
          <w:sz w:val="18"/>
        </w:rPr>
      </w:pPr>
      <w:r w:rsidRPr="004527EA">
        <w:rPr>
          <w:sz w:val="18"/>
        </w:rPr>
        <w:t>Førstehjelpsutstyr for bruk ved småskader</w:t>
      </w:r>
    </w:p>
    <w:p w:rsidRPr="004527EA" w:rsidR="00B95643" w:rsidP="00B95643" w:rsidRDefault="00B95643" w14:paraId="076D02CE" w14:textId="77777777">
      <w:pPr>
        <w:pStyle w:val="Brdtekst3"/>
        <w:numPr>
          <w:ilvl w:val="0"/>
          <w:numId w:val="24"/>
        </w:numPr>
        <w:tabs>
          <w:tab w:val="clear" w:pos="360"/>
          <w:tab w:val="num" w:pos="1068"/>
        </w:tabs>
        <w:ind w:left="1068"/>
        <w:jc w:val="both"/>
        <w:rPr>
          <w:sz w:val="18"/>
        </w:rPr>
      </w:pPr>
      <w:r w:rsidRPr="004527EA">
        <w:rPr>
          <w:sz w:val="18"/>
        </w:rPr>
        <w:t>Sykebåre og førstehjelpsutstyr for bruk ved større skader</w:t>
      </w:r>
    </w:p>
    <w:p w:rsidRPr="004527EA" w:rsidR="00B95643" w:rsidP="00B95643" w:rsidRDefault="00B95643" w14:paraId="42DEE2DF" w14:textId="77777777">
      <w:pPr>
        <w:pStyle w:val="Brdtekst3"/>
        <w:numPr>
          <w:ilvl w:val="0"/>
          <w:numId w:val="24"/>
        </w:numPr>
        <w:tabs>
          <w:tab w:val="clear" w:pos="360"/>
          <w:tab w:val="num" w:pos="1068"/>
        </w:tabs>
        <w:ind w:left="1068"/>
        <w:jc w:val="both"/>
        <w:rPr>
          <w:sz w:val="18"/>
        </w:rPr>
      </w:pPr>
      <w:r w:rsidRPr="004527EA">
        <w:rPr>
          <w:sz w:val="18"/>
        </w:rPr>
        <w:t>Brannslukningsutstyr</w:t>
      </w:r>
    </w:p>
    <w:p w:rsidR="00B95643" w:rsidRDefault="00B95643" w14:paraId="7A38CFD2" w14:textId="77777777">
      <w:pPr>
        <w:pStyle w:val="Brdtekst3"/>
        <w:ind w:left="708"/>
        <w:jc w:val="both"/>
        <w:rPr>
          <w:sz w:val="18"/>
        </w:rPr>
      </w:pPr>
      <w:r w:rsidRPr="004527EA">
        <w:rPr>
          <w:sz w:val="18"/>
        </w:rPr>
        <w:t>Mangler du kunnskap om beredskapsplanen eller hvor utstyret befinner seg, ta kontakt med din</w:t>
      </w:r>
      <w:r w:rsidRPr="004527EA" w:rsidR="003300F6">
        <w:rPr>
          <w:sz w:val="18"/>
        </w:rPr>
        <w:t xml:space="preserve"> nærmeste</w:t>
      </w:r>
      <w:r w:rsidRPr="004527EA">
        <w:rPr>
          <w:sz w:val="18"/>
        </w:rPr>
        <w:t xml:space="preserve"> leder eller verneombudet.</w:t>
      </w:r>
    </w:p>
    <w:p w:rsidR="00B66357" w:rsidRDefault="00B66357" w14:paraId="437269FA" w14:textId="77777777">
      <w:pPr>
        <w:pStyle w:val="Brdtekst3"/>
        <w:ind w:left="708"/>
        <w:jc w:val="both"/>
        <w:rPr>
          <w:sz w:val="18"/>
        </w:rPr>
      </w:pPr>
    </w:p>
    <w:p w:rsidRPr="004527EA" w:rsidR="00B66357" w:rsidRDefault="00B66357" w14:paraId="39922FF4" w14:textId="77777777">
      <w:pPr>
        <w:pStyle w:val="Brdtekst3"/>
        <w:ind w:left="708"/>
        <w:jc w:val="both"/>
        <w:rPr>
          <w:sz w:val="18"/>
        </w:rPr>
      </w:pPr>
    </w:p>
    <w:p w:rsidRPr="004527EA" w:rsidR="00B95643" w:rsidRDefault="00B95643" w14:paraId="75914D0D" w14:textId="77777777">
      <w:pPr>
        <w:pStyle w:val="Brdtekst3"/>
        <w:rPr>
          <w:b/>
        </w:rPr>
      </w:pPr>
      <w:r w:rsidRPr="004527EA">
        <w:rPr>
          <w:b/>
        </w:rPr>
        <w:t>22.1</w:t>
      </w:r>
      <w:r w:rsidRPr="004527EA">
        <w:rPr>
          <w:b/>
        </w:rPr>
        <w:tab/>
      </w:r>
      <w:r w:rsidRPr="004527EA">
        <w:rPr>
          <w:b/>
        </w:rPr>
        <w:tab/>
      </w:r>
      <w:r w:rsidRPr="004527EA">
        <w:rPr>
          <w:b/>
        </w:rPr>
        <w:t>Hvordan skal du varsle:</w:t>
      </w:r>
    </w:p>
    <w:p w:rsidRPr="004527EA" w:rsidR="00B95643" w:rsidRDefault="00B95643" w14:paraId="57940877" w14:textId="77777777">
      <w:pPr>
        <w:pStyle w:val="Brdtekst3"/>
        <w:ind w:firstLine="708"/>
        <w:rPr>
          <w:b/>
        </w:rPr>
      </w:pPr>
      <w:r w:rsidRPr="004527EA">
        <w:rPr>
          <w:b/>
        </w:rPr>
        <w:t>Aktuelle nødnummer:</w:t>
      </w:r>
      <w:r w:rsidRPr="004527EA">
        <w:rPr>
          <w:b/>
        </w:rPr>
        <w:tab/>
      </w:r>
      <w:r w:rsidRPr="004527EA">
        <w:rPr>
          <w:b/>
        </w:rPr>
        <w:tab/>
      </w:r>
    </w:p>
    <w:p w:rsidRPr="004527EA" w:rsidR="00B95643" w:rsidRDefault="00B95643" w14:paraId="374854BF" w14:textId="77777777">
      <w:pPr>
        <w:pStyle w:val="Brdtekst3"/>
        <w:ind w:left="142" w:firstLine="708"/>
        <w:rPr>
          <w:b/>
        </w:rPr>
      </w:pPr>
      <w:r w:rsidRPr="004527EA">
        <w:rPr>
          <w:b/>
        </w:rPr>
        <w:t>110 brann</w:t>
      </w:r>
    </w:p>
    <w:p w:rsidRPr="004527EA" w:rsidR="00B95643" w:rsidRDefault="00B95643" w14:paraId="03F66912" w14:textId="77777777">
      <w:pPr>
        <w:pStyle w:val="Brdtekst3"/>
        <w:rPr>
          <w:b/>
        </w:rPr>
      </w:pPr>
      <w:r w:rsidRPr="004527EA">
        <w:rPr>
          <w:b/>
        </w:rPr>
        <w:tab/>
      </w:r>
      <w:r w:rsidRPr="004527EA">
        <w:rPr>
          <w:b/>
        </w:rPr>
        <w:tab/>
      </w:r>
      <w:r w:rsidRPr="004527EA">
        <w:rPr>
          <w:b/>
        </w:rPr>
        <w:tab/>
      </w:r>
      <w:r w:rsidRPr="004527EA">
        <w:rPr>
          <w:b/>
        </w:rPr>
        <w:tab/>
      </w:r>
      <w:r w:rsidRPr="004527EA">
        <w:rPr>
          <w:b/>
        </w:rPr>
        <w:tab/>
      </w:r>
      <w:r w:rsidRPr="004527EA">
        <w:rPr>
          <w:b/>
        </w:rPr>
        <w:t>112 politi</w:t>
      </w:r>
    </w:p>
    <w:p w:rsidRPr="004527EA" w:rsidR="00B95643" w:rsidRDefault="00B95643" w14:paraId="71E4F67F" w14:textId="77777777">
      <w:pPr>
        <w:pStyle w:val="Brdtekst3"/>
        <w:rPr>
          <w:sz w:val="18"/>
        </w:rPr>
      </w:pPr>
      <w:r w:rsidRPr="004527EA">
        <w:rPr>
          <w:b/>
        </w:rPr>
        <w:tab/>
      </w:r>
      <w:r w:rsidRPr="004527EA">
        <w:rPr>
          <w:b/>
        </w:rPr>
        <w:tab/>
      </w:r>
      <w:r w:rsidRPr="004527EA">
        <w:rPr>
          <w:b/>
        </w:rPr>
        <w:tab/>
      </w:r>
      <w:r w:rsidRPr="004527EA">
        <w:rPr>
          <w:b/>
        </w:rPr>
        <w:tab/>
      </w:r>
      <w:r w:rsidRPr="004527EA">
        <w:rPr>
          <w:b/>
        </w:rPr>
        <w:tab/>
      </w:r>
      <w:r w:rsidRPr="004527EA">
        <w:rPr>
          <w:b/>
        </w:rPr>
        <w:t>113 ambulanse</w:t>
      </w:r>
    </w:p>
    <w:p w:rsidRPr="004527EA" w:rsidR="00B95643" w:rsidRDefault="00B95643" w14:paraId="46082F4E" w14:textId="77777777">
      <w:pPr>
        <w:pStyle w:val="Brdtekst3"/>
        <w:ind w:firstLine="708"/>
        <w:rPr>
          <w:sz w:val="18"/>
        </w:rPr>
      </w:pPr>
      <w:r w:rsidRPr="004527EA">
        <w:rPr>
          <w:sz w:val="18"/>
        </w:rPr>
        <w:t xml:space="preserve">Ved varsling av ulykker må du opptre rolig og gi følgende opplysninger: </w:t>
      </w:r>
    </w:p>
    <w:p w:rsidRPr="004527EA" w:rsidR="00B95643" w:rsidP="00B95643" w:rsidRDefault="00B95643" w14:paraId="01F77806" w14:textId="77777777">
      <w:pPr>
        <w:pStyle w:val="Brdtekst3"/>
        <w:numPr>
          <w:ilvl w:val="0"/>
          <w:numId w:val="25"/>
        </w:numPr>
        <w:tabs>
          <w:tab w:val="clear" w:pos="360"/>
          <w:tab w:val="num" w:pos="1068"/>
        </w:tabs>
        <w:ind w:left="1068"/>
        <w:rPr>
          <w:sz w:val="18"/>
        </w:rPr>
      </w:pPr>
      <w:r w:rsidRPr="004527EA">
        <w:rPr>
          <w:sz w:val="18"/>
        </w:rPr>
        <w:t>Hvem du er</w:t>
      </w:r>
    </w:p>
    <w:p w:rsidRPr="004527EA" w:rsidR="00B95643" w:rsidP="00B95643" w:rsidRDefault="00B95643" w14:paraId="0248440B" w14:textId="77777777">
      <w:pPr>
        <w:pStyle w:val="Brdtekst3"/>
        <w:numPr>
          <w:ilvl w:val="0"/>
          <w:numId w:val="25"/>
        </w:numPr>
        <w:tabs>
          <w:tab w:val="clear" w:pos="360"/>
          <w:tab w:val="num" w:pos="1068"/>
        </w:tabs>
        <w:ind w:left="1068"/>
        <w:rPr>
          <w:sz w:val="18"/>
        </w:rPr>
      </w:pPr>
      <w:r w:rsidRPr="004527EA">
        <w:rPr>
          <w:sz w:val="18"/>
        </w:rPr>
        <w:t>Hva som har skjedd</w:t>
      </w:r>
    </w:p>
    <w:p w:rsidRPr="004527EA" w:rsidR="00B95643" w:rsidP="00B95643" w:rsidRDefault="00B95643" w14:paraId="2F2D8991" w14:textId="77777777">
      <w:pPr>
        <w:pStyle w:val="Brdtekst3"/>
        <w:numPr>
          <w:ilvl w:val="0"/>
          <w:numId w:val="25"/>
        </w:numPr>
        <w:tabs>
          <w:tab w:val="clear" w:pos="360"/>
          <w:tab w:val="num" w:pos="1068"/>
        </w:tabs>
        <w:ind w:left="1068"/>
        <w:rPr>
          <w:sz w:val="18"/>
        </w:rPr>
      </w:pPr>
      <w:r w:rsidRPr="004527EA">
        <w:rPr>
          <w:sz w:val="18"/>
        </w:rPr>
        <w:t>Hvor det har skjedd</w:t>
      </w:r>
    </w:p>
    <w:p w:rsidRPr="004527EA" w:rsidR="00B95643" w:rsidP="00B95643" w:rsidRDefault="00B95643" w14:paraId="2B1BAD5D" w14:textId="77777777">
      <w:pPr>
        <w:pStyle w:val="Brdtekst3"/>
        <w:numPr>
          <w:ilvl w:val="0"/>
          <w:numId w:val="25"/>
        </w:numPr>
        <w:tabs>
          <w:tab w:val="clear" w:pos="360"/>
          <w:tab w:val="num" w:pos="1068"/>
        </w:tabs>
        <w:ind w:left="1068"/>
        <w:rPr>
          <w:sz w:val="18"/>
        </w:rPr>
      </w:pPr>
      <w:r w:rsidRPr="004527EA">
        <w:rPr>
          <w:sz w:val="18"/>
        </w:rPr>
        <w:t>Når det skjedde</w:t>
      </w:r>
    </w:p>
    <w:p w:rsidRPr="004527EA" w:rsidR="00B95643" w:rsidP="00B95643" w:rsidRDefault="00B95643" w14:paraId="1F20AFF2" w14:textId="77777777">
      <w:pPr>
        <w:pStyle w:val="Brdtekst3"/>
        <w:numPr>
          <w:ilvl w:val="0"/>
          <w:numId w:val="25"/>
        </w:numPr>
        <w:tabs>
          <w:tab w:val="clear" w:pos="360"/>
          <w:tab w:val="num" w:pos="1068"/>
        </w:tabs>
        <w:ind w:left="1068"/>
        <w:rPr>
          <w:sz w:val="18"/>
        </w:rPr>
      </w:pPr>
      <w:r w:rsidRPr="004527EA">
        <w:rPr>
          <w:sz w:val="18"/>
        </w:rPr>
        <w:t>Hvilket telefonnummer du ringer fra</w:t>
      </w:r>
    </w:p>
    <w:p w:rsidRPr="004527EA" w:rsidR="00B95643" w:rsidP="00B95643" w:rsidRDefault="00B95643" w14:paraId="3AE1FD3D" w14:textId="77777777">
      <w:pPr>
        <w:pStyle w:val="Brdtekst3"/>
        <w:numPr>
          <w:ilvl w:val="0"/>
          <w:numId w:val="25"/>
        </w:numPr>
        <w:tabs>
          <w:tab w:val="clear" w:pos="360"/>
          <w:tab w:val="num" w:pos="1068"/>
        </w:tabs>
        <w:ind w:left="1068"/>
        <w:rPr>
          <w:sz w:val="18"/>
        </w:rPr>
      </w:pPr>
      <w:r w:rsidRPr="004527EA">
        <w:rPr>
          <w:sz w:val="18"/>
        </w:rPr>
        <w:t>Oppgi hvordan og hvem som møter evt. utrykningskjøretøy</w:t>
      </w:r>
    </w:p>
    <w:p w:rsidRPr="004527EA" w:rsidR="00B95643" w:rsidRDefault="009735ED" w14:paraId="2F8EB1C9" w14:textId="77777777">
      <w:pPr>
        <w:pStyle w:val="Brdtekst3"/>
        <w:ind w:left="708"/>
        <w:rPr>
          <w:sz w:val="18"/>
        </w:rPr>
      </w:pPr>
      <w:r w:rsidRPr="004527EA">
        <w:rPr>
          <w:sz w:val="18"/>
        </w:rPr>
        <w:t xml:space="preserve">Hold </w:t>
      </w:r>
      <w:r w:rsidRPr="004527EA" w:rsidR="00B95643">
        <w:rPr>
          <w:sz w:val="18"/>
        </w:rPr>
        <w:t>telefonisk kontakt med medisinsk nødhjelps</w:t>
      </w:r>
      <w:r w:rsidRPr="004527EA">
        <w:rPr>
          <w:sz w:val="18"/>
        </w:rPr>
        <w:t>sentral til hjelpen kommer fram og følg rådene som operatøren der gir.</w:t>
      </w:r>
    </w:p>
    <w:p w:rsidRPr="004527EA" w:rsidR="00B95643" w:rsidRDefault="00B95643" w14:paraId="1037B8A3" w14:textId="77777777">
      <w:pPr>
        <w:pStyle w:val="Topptekst"/>
        <w:tabs>
          <w:tab w:val="clear" w:pos="4536"/>
          <w:tab w:val="clear" w:pos="9072"/>
          <w:tab w:val="left" w:pos="709"/>
          <w:tab w:val="left" w:pos="6460"/>
          <w:tab w:val="left" w:pos="9507"/>
        </w:tabs>
        <w:rPr>
          <w:sz w:val="18"/>
        </w:rPr>
      </w:pPr>
    </w:p>
    <w:p w:rsidRPr="004527EA" w:rsidR="00B95643" w:rsidP="00723268" w:rsidRDefault="00B95643" w14:paraId="584594A8" w14:textId="77777777">
      <w:pPr>
        <w:pStyle w:val="Topptekst"/>
        <w:tabs>
          <w:tab w:val="left" w:pos="720"/>
        </w:tabs>
        <w:rPr>
          <w:b/>
        </w:rPr>
      </w:pPr>
      <w:r w:rsidRPr="004527EA">
        <w:rPr>
          <w:b/>
        </w:rPr>
        <w:t>23</w:t>
      </w:r>
      <w:r w:rsidRPr="004527EA">
        <w:rPr>
          <w:b/>
        </w:rPr>
        <w:tab/>
      </w:r>
      <w:r w:rsidRPr="004527EA">
        <w:rPr>
          <w:b/>
        </w:rPr>
        <w:t>Ansvar gjeldende alle arbeidstakere:</w:t>
      </w:r>
    </w:p>
    <w:p w:rsidRPr="004527EA" w:rsidR="00B95643" w:rsidRDefault="00B95643" w14:paraId="0D1D35D3" w14:textId="77777777">
      <w:pPr>
        <w:tabs>
          <w:tab w:val="left" w:pos="709"/>
          <w:tab w:val="left" w:pos="1260"/>
          <w:tab w:val="left" w:pos="2127"/>
          <w:tab w:val="left" w:pos="5760"/>
          <w:tab w:val="left" w:pos="6480"/>
          <w:tab w:val="right" w:pos="7920"/>
        </w:tabs>
        <w:outlineLvl w:val="0"/>
        <w:rPr>
          <w:b/>
          <w:sz w:val="16"/>
        </w:rPr>
      </w:pPr>
      <w:r w:rsidRPr="004527EA">
        <w:rPr>
          <w:b/>
          <w:sz w:val="16"/>
        </w:rPr>
        <w:t>23.1</w:t>
      </w:r>
      <w:r w:rsidRPr="004527EA">
        <w:rPr>
          <w:b/>
          <w:sz w:val="16"/>
        </w:rPr>
        <w:tab/>
      </w:r>
      <w:r w:rsidRPr="004527EA">
        <w:rPr>
          <w:b/>
          <w:sz w:val="16"/>
        </w:rPr>
        <w:t>Varslingsplikten:</w:t>
      </w:r>
    </w:p>
    <w:p w:rsidRPr="004527EA" w:rsidR="00B95643" w:rsidRDefault="00B95643" w14:paraId="687C6DE0" w14:textId="77777777">
      <w:pPr>
        <w:pStyle w:val="Brdtekstinnrykk2"/>
        <w:tabs>
          <w:tab w:val="left" w:pos="709"/>
          <w:tab w:val="left" w:pos="5760"/>
          <w:tab w:val="left" w:pos="6480"/>
          <w:tab w:val="right" w:pos="7920"/>
        </w:tabs>
        <w:ind w:left="0"/>
        <w:jc w:val="both"/>
        <w:rPr>
          <w:b/>
          <w:sz w:val="18"/>
        </w:rPr>
      </w:pPr>
      <w:r w:rsidRPr="004527EA">
        <w:rPr>
          <w:b/>
          <w:sz w:val="18"/>
        </w:rPr>
        <w:tab/>
      </w:r>
    </w:p>
    <w:p w:rsidRPr="004527EA" w:rsidR="00B95643" w:rsidRDefault="00B95643" w14:paraId="64F408D1" w14:textId="77777777">
      <w:pPr>
        <w:pStyle w:val="Brdtekstinnrykk2"/>
        <w:tabs>
          <w:tab w:val="left" w:pos="709"/>
          <w:tab w:val="left" w:pos="5760"/>
          <w:tab w:val="left" w:pos="6480"/>
          <w:tab w:val="right" w:pos="7920"/>
        </w:tabs>
        <w:ind w:left="708"/>
        <w:jc w:val="both"/>
        <w:rPr>
          <w:sz w:val="18"/>
        </w:rPr>
      </w:pPr>
      <w:r w:rsidRPr="004527EA">
        <w:rPr>
          <w:b/>
          <w:sz w:val="18"/>
        </w:rPr>
        <w:tab/>
      </w:r>
      <w:r w:rsidRPr="004527EA">
        <w:rPr>
          <w:sz w:val="18"/>
        </w:rPr>
        <w:t xml:space="preserve">Blir arbeidstakere oppmerksom på feil eller mangler som kan medføre fare for liv eller helse, skal de, dersom de ikke selv kan rette på feilen eller mangelen, straks underrette arbeidsleder, </w:t>
      </w:r>
      <w:r w:rsidRPr="004527EA" w:rsidR="003300F6">
        <w:rPr>
          <w:sz w:val="18"/>
        </w:rPr>
        <w:t>hoved-/</w:t>
      </w:r>
      <w:r w:rsidRPr="004527EA">
        <w:rPr>
          <w:sz w:val="18"/>
        </w:rPr>
        <w:t>verneombud og i nødvendig utstrekning andre arbeidstakere. Anser arbeidstakeren at hans arbeid ikke kan fortsette uten at dette kan medføre fare for liv ell</w:t>
      </w:r>
      <w:r w:rsidRPr="004527EA" w:rsidR="003300F6">
        <w:rPr>
          <w:sz w:val="18"/>
        </w:rPr>
        <w:t>er helse, skal arbeidet stanses umiddelbart</w:t>
      </w:r>
      <w:r w:rsidRPr="004527EA">
        <w:rPr>
          <w:sz w:val="18"/>
        </w:rPr>
        <w:t>.</w:t>
      </w:r>
    </w:p>
    <w:p w:rsidRPr="004527EA" w:rsidR="00B95643" w:rsidRDefault="00B95643" w14:paraId="5B2F9378" w14:textId="77777777">
      <w:pPr>
        <w:tabs>
          <w:tab w:val="left" w:pos="709"/>
          <w:tab w:val="left" w:pos="900"/>
          <w:tab w:val="left" w:pos="1260"/>
          <w:tab w:val="left" w:pos="2127"/>
          <w:tab w:val="left" w:pos="5760"/>
          <w:tab w:val="left" w:pos="6480"/>
          <w:tab w:val="right" w:pos="7920"/>
        </w:tabs>
        <w:jc w:val="both"/>
        <w:rPr>
          <w:sz w:val="18"/>
        </w:rPr>
      </w:pPr>
    </w:p>
    <w:p w:rsidRPr="004527EA" w:rsidR="00B95643" w:rsidRDefault="00B95643" w14:paraId="30B970FF" w14:textId="77777777">
      <w:pPr>
        <w:tabs>
          <w:tab w:val="left" w:pos="709"/>
          <w:tab w:val="left" w:pos="900"/>
          <w:tab w:val="left" w:pos="1260"/>
          <w:tab w:val="left" w:pos="2127"/>
          <w:tab w:val="left" w:pos="5760"/>
          <w:tab w:val="left" w:pos="6480"/>
          <w:tab w:val="right" w:pos="7920"/>
        </w:tabs>
        <w:ind w:left="708"/>
        <w:jc w:val="both"/>
        <w:rPr>
          <w:sz w:val="18"/>
        </w:rPr>
      </w:pPr>
      <w:r w:rsidRPr="004527EA">
        <w:rPr>
          <w:sz w:val="18"/>
        </w:rPr>
        <w:tab/>
      </w:r>
      <w:r w:rsidRPr="004527EA">
        <w:rPr>
          <w:sz w:val="18"/>
        </w:rPr>
        <w:t>Arbeidstakere som blir skadet i arbeid eller pådrar seg sykdom som de mener har sin grunn i arbeidet eller forholdene på arbeidsplassen, skal melde fra om dette til arbeidsgiveren.</w:t>
      </w:r>
    </w:p>
    <w:p w:rsidRPr="004527EA" w:rsidR="00B95643" w:rsidRDefault="00B95643" w14:paraId="58E6DD4E" w14:textId="77777777">
      <w:pPr>
        <w:tabs>
          <w:tab w:val="left" w:pos="709"/>
          <w:tab w:val="left" w:pos="900"/>
          <w:tab w:val="left" w:pos="1260"/>
          <w:tab w:val="left" w:pos="2127"/>
          <w:tab w:val="left" w:pos="5760"/>
          <w:tab w:val="left" w:pos="6480"/>
          <w:tab w:val="right" w:pos="7920"/>
        </w:tabs>
        <w:ind w:left="708"/>
        <w:jc w:val="both"/>
        <w:rPr>
          <w:sz w:val="18"/>
        </w:rPr>
      </w:pPr>
    </w:p>
    <w:p w:rsidRPr="004527EA" w:rsidR="00B95643" w:rsidRDefault="00B95643" w14:paraId="62C7AF58" w14:textId="77777777">
      <w:pPr>
        <w:tabs>
          <w:tab w:val="left" w:pos="709"/>
          <w:tab w:val="left" w:pos="900"/>
          <w:tab w:val="left" w:pos="1260"/>
          <w:tab w:val="left" w:pos="2127"/>
          <w:tab w:val="left" w:pos="5760"/>
          <w:tab w:val="left" w:pos="6480"/>
          <w:tab w:val="right" w:pos="7920"/>
        </w:tabs>
        <w:ind w:left="708"/>
        <w:jc w:val="both"/>
        <w:rPr>
          <w:sz w:val="18"/>
        </w:rPr>
      </w:pPr>
      <w:r w:rsidRPr="004527EA">
        <w:rPr>
          <w:sz w:val="18"/>
        </w:rPr>
        <w:t>Oppdages brann eller tilløp til dette, skal dette stra</w:t>
      </w:r>
      <w:r w:rsidRPr="004527EA" w:rsidR="00723268">
        <w:rPr>
          <w:sz w:val="18"/>
        </w:rPr>
        <w:t>ks meldes over nødtelefon eller</w:t>
      </w:r>
      <w:r w:rsidRPr="004527EA">
        <w:rPr>
          <w:sz w:val="18"/>
        </w:rPr>
        <w:t xml:space="preserve"> brannmelder. Etter at alarm er gitt, skal vedkommende straks starte bekjempelse av brannen med det utstyr som er tilgjengelig. Man skal ikke under noen omstendighet utsette seg selv for fare. NB: Vær oppmerksom på gasser som utvikles ved kabelbranner og i sikringsskap.</w:t>
      </w:r>
    </w:p>
    <w:p w:rsidRPr="004527EA" w:rsidR="00B95643" w:rsidRDefault="00B95643" w14:paraId="7D3BEE8F" w14:textId="77777777">
      <w:pPr>
        <w:tabs>
          <w:tab w:val="left" w:pos="709"/>
          <w:tab w:val="left" w:pos="900"/>
          <w:tab w:val="left" w:pos="1260"/>
          <w:tab w:val="left" w:pos="2127"/>
          <w:tab w:val="left" w:pos="5760"/>
          <w:tab w:val="left" w:pos="6480"/>
          <w:tab w:val="right" w:pos="7920"/>
        </w:tabs>
        <w:ind w:left="708"/>
        <w:rPr>
          <w:sz w:val="18"/>
        </w:rPr>
      </w:pPr>
    </w:p>
    <w:p w:rsidRPr="004527EA" w:rsidR="00B95643" w:rsidRDefault="00B95643" w14:paraId="430EE1C2" w14:textId="77777777">
      <w:pPr>
        <w:tabs>
          <w:tab w:val="left" w:pos="709"/>
          <w:tab w:val="left" w:pos="900"/>
          <w:tab w:val="left" w:pos="1260"/>
          <w:tab w:val="left" w:pos="2127"/>
          <w:tab w:val="left" w:pos="5760"/>
          <w:tab w:val="left" w:pos="6480"/>
          <w:tab w:val="right" w:pos="7920"/>
        </w:tabs>
        <w:ind w:left="708"/>
        <w:rPr>
          <w:sz w:val="18"/>
        </w:rPr>
      </w:pPr>
      <w:r w:rsidRPr="004527EA">
        <w:rPr>
          <w:sz w:val="18"/>
        </w:rPr>
        <w:t xml:space="preserve">Ved personskade skal man rapportere dette så raskt som mulig, og deretter yte førstehjelp på arbeidsstedet. </w:t>
      </w:r>
    </w:p>
    <w:p w:rsidRPr="004527EA" w:rsidR="00B95643" w:rsidRDefault="00B95643" w14:paraId="3B88899E" w14:textId="77777777">
      <w:pPr>
        <w:tabs>
          <w:tab w:val="left" w:pos="709"/>
          <w:tab w:val="left" w:pos="900"/>
          <w:tab w:val="left" w:pos="1260"/>
          <w:tab w:val="left" w:pos="2127"/>
          <w:tab w:val="left" w:pos="5760"/>
          <w:tab w:val="left" w:pos="6480"/>
          <w:tab w:val="right" w:pos="7920"/>
        </w:tabs>
        <w:ind w:left="708"/>
        <w:rPr>
          <w:sz w:val="18"/>
        </w:rPr>
      </w:pPr>
    </w:p>
    <w:p w:rsidRPr="004527EA" w:rsidR="00B95643" w:rsidRDefault="00B95643" w14:paraId="762D24E0" w14:textId="77777777">
      <w:pPr>
        <w:tabs>
          <w:tab w:val="left" w:pos="709"/>
          <w:tab w:val="left" w:pos="900"/>
          <w:tab w:val="left" w:pos="1260"/>
          <w:tab w:val="left" w:pos="2127"/>
          <w:tab w:val="left" w:pos="5760"/>
          <w:tab w:val="left" w:pos="6480"/>
          <w:tab w:val="right" w:pos="7920"/>
        </w:tabs>
        <w:ind w:left="708"/>
        <w:jc w:val="both"/>
        <w:rPr>
          <w:sz w:val="18"/>
        </w:rPr>
      </w:pPr>
      <w:r w:rsidRPr="004527EA">
        <w:rPr>
          <w:sz w:val="18"/>
        </w:rPr>
        <w:t>For alle forhold som er beskrevet over gjelder at de</w:t>
      </w:r>
      <w:r w:rsidRPr="004527EA" w:rsidR="00723268">
        <w:rPr>
          <w:sz w:val="18"/>
        </w:rPr>
        <w:t xml:space="preserve"> skal registreres i avvikssystemet.</w:t>
      </w:r>
    </w:p>
    <w:p w:rsidRPr="004527EA" w:rsidR="00B95643" w:rsidRDefault="00B95643" w14:paraId="69E2BB2B" w14:textId="77777777">
      <w:pPr>
        <w:tabs>
          <w:tab w:val="left" w:pos="709"/>
          <w:tab w:val="left" w:pos="900"/>
          <w:tab w:val="left" w:pos="1260"/>
          <w:tab w:val="left" w:pos="2127"/>
          <w:tab w:val="left" w:pos="5760"/>
          <w:tab w:val="left" w:pos="6480"/>
          <w:tab w:val="right" w:pos="7920"/>
        </w:tabs>
        <w:ind w:left="708"/>
        <w:jc w:val="both"/>
        <w:rPr>
          <w:sz w:val="18"/>
        </w:rPr>
      </w:pPr>
    </w:p>
    <w:p w:rsidRPr="004527EA" w:rsidR="00B95643" w:rsidP="00723268" w:rsidRDefault="00B95643" w14:paraId="3441476C" w14:textId="77777777">
      <w:pPr>
        <w:tabs>
          <w:tab w:val="left" w:pos="709"/>
          <w:tab w:val="left" w:pos="900"/>
          <w:tab w:val="left" w:pos="1134"/>
          <w:tab w:val="left" w:pos="1260"/>
          <w:tab w:val="left" w:pos="1418"/>
          <w:tab w:val="left" w:pos="2127"/>
          <w:tab w:val="left" w:pos="7230"/>
        </w:tabs>
        <w:outlineLvl w:val="0"/>
        <w:rPr>
          <w:b/>
          <w:sz w:val="16"/>
        </w:rPr>
      </w:pPr>
      <w:r w:rsidRPr="004527EA">
        <w:rPr>
          <w:b/>
          <w:sz w:val="16"/>
        </w:rPr>
        <w:t>23.2</w:t>
      </w:r>
      <w:r w:rsidRPr="004527EA">
        <w:rPr>
          <w:b/>
          <w:sz w:val="16"/>
        </w:rPr>
        <w:tab/>
      </w:r>
      <w:r w:rsidRPr="004527EA">
        <w:rPr>
          <w:b/>
          <w:sz w:val="16"/>
        </w:rPr>
        <w:t>Ansvarsforhold:</w:t>
      </w:r>
    </w:p>
    <w:p w:rsidRPr="004527EA" w:rsidR="00B95643" w:rsidRDefault="00B95643" w14:paraId="5B73B133" w14:textId="77777777">
      <w:pPr>
        <w:tabs>
          <w:tab w:val="left" w:pos="709"/>
          <w:tab w:val="left" w:pos="900"/>
          <w:tab w:val="left" w:pos="1134"/>
          <w:tab w:val="left" w:pos="1260"/>
          <w:tab w:val="left" w:pos="1418"/>
          <w:tab w:val="left" w:pos="2127"/>
          <w:tab w:val="left" w:pos="7230"/>
        </w:tabs>
        <w:ind w:left="708"/>
        <w:jc w:val="both"/>
        <w:rPr>
          <w:sz w:val="18"/>
        </w:rPr>
      </w:pPr>
      <w:r w:rsidRPr="004527EA">
        <w:rPr>
          <w:sz w:val="18"/>
        </w:rPr>
        <w:t>Av hensyn til egen og andres sikkerhet har alle arbeidstakere plikt til å engasjere seg aktivt i bestrebelsene på å skape sikre arbeidsplasser. Arbeidstaker skal selv vurdere de vernemessige sider av sin jobb, følge opp gjeldende instrukser, bruke nødvendig og påbudt verneutstyr og se til at omgivelsene er skjermet mot skadevirkninger.</w:t>
      </w:r>
    </w:p>
    <w:p w:rsidRPr="004527EA" w:rsidR="00F77E27" w:rsidRDefault="00F77E27" w14:paraId="57C0D796" w14:textId="77777777">
      <w:pPr>
        <w:tabs>
          <w:tab w:val="left" w:pos="709"/>
          <w:tab w:val="left" w:pos="900"/>
          <w:tab w:val="left" w:pos="1134"/>
          <w:tab w:val="left" w:pos="1260"/>
          <w:tab w:val="left" w:pos="1418"/>
          <w:tab w:val="left" w:pos="2127"/>
          <w:tab w:val="left" w:pos="7230"/>
        </w:tabs>
        <w:ind w:left="708"/>
        <w:jc w:val="both"/>
        <w:rPr>
          <w:sz w:val="18"/>
        </w:rPr>
      </w:pPr>
    </w:p>
    <w:p w:rsidRPr="004527EA" w:rsidR="00F77E27" w:rsidRDefault="00F77E27" w14:paraId="6BA12D22" w14:textId="77777777">
      <w:pPr>
        <w:tabs>
          <w:tab w:val="left" w:pos="709"/>
          <w:tab w:val="left" w:pos="900"/>
          <w:tab w:val="left" w:pos="1134"/>
          <w:tab w:val="left" w:pos="1260"/>
          <w:tab w:val="left" w:pos="1418"/>
          <w:tab w:val="left" w:pos="2127"/>
          <w:tab w:val="left" w:pos="7230"/>
        </w:tabs>
        <w:ind w:left="708"/>
        <w:jc w:val="both"/>
        <w:rPr>
          <w:sz w:val="18"/>
        </w:rPr>
      </w:pPr>
      <w:r w:rsidRPr="004527EA">
        <w:rPr>
          <w:sz w:val="18"/>
        </w:rPr>
        <w:t>Med referanse til AML § 19-2 – Ansvar for arbeidstakere – Gjøres kjent for bedriftens ansatte:</w:t>
      </w:r>
    </w:p>
    <w:p w:rsidRPr="004527EA" w:rsidR="00B95643" w:rsidRDefault="00B95643" w14:paraId="0D142F6F" w14:textId="77777777">
      <w:pPr>
        <w:tabs>
          <w:tab w:val="left" w:pos="709"/>
          <w:tab w:val="left" w:pos="900"/>
          <w:tab w:val="left" w:pos="1134"/>
          <w:tab w:val="left" w:pos="1260"/>
          <w:tab w:val="left" w:pos="1418"/>
          <w:tab w:val="left" w:pos="2127"/>
          <w:tab w:val="left" w:pos="7230"/>
        </w:tabs>
        <w:ind w:left="708"/>
        <w:jc w:val="both"/>
        <w:rPr>
          <w:sz w:val="18"/>
        </w:rPr>
      </w:pPr>
    </w:p>
    <w:p w:rsidRPr="004527EA" w:rsidR="00B95643" w:rsidRDefault="00B95643" w14:paraId="493A5FB0" w14:textId="77777777">
      <w:pPr>
        <w:numPr>
          <w:ilvl w:val="0"/>
          <w:numId w:val="22"/>
        </w:numPr>
        <w:jc w:val="both"/>
        <w:outlineLvl w:val="0"/>
        <w:rPr>
          <w:sz w:val="18"/>
        </w:rPr>
      </w:pPr>
      <w:r w:rsidRPr="004527EA">
        <w:rPr>
          <w:sz w:val="18"/>
        </w:rPr>
        <w:t xml:space="preserve">Arbeidstakere som uaktsomt overtrer bestemmelsene eller pålegg gitt i medhold av arbeidsmiljøloven med tilhørende forskrifter, kan straffes med bøter. Er overtredelsen </w:t>
      </w:r>
      <w:r w:rsidRPr="004527EA" w:rsidR="00C8537B">
        <w:rPr>
          <w:sz w:val="18"/>
        </w:rPr>
        <w:t>forsettlig</w:t>
      </w:r>
      <w:r w:rsidRPr="004527EA">
        <w:rPr>
          <w:sz w:val="18"/>
        </w:rPr>
        <w:t xml:space="preserve"> eller grovt uaktsom, kan bøter eller fengsel inntil tre mnd. eller begge deler anvendes.</w:t>
      </w:r>
    </w:p>
    <w:p w:rsidRPr="004527EA" w:rsidR="00B95643" w:rsidRDefault="00B95643" w14:paraId="4475AD14" w14:textId="77777777">
      <w:pPr>
        <w:tabs>
          <w:tab w:val="left" w:pos="709"/>
          <w:tab w:val="left" w:pos="900"/>
          <w:tab w:val="left" w:pos="1134"/>
          <w:tab w:val="left" w:pos="1260"/>
          <w:tab w:val="left" w:pos="1418"/>
          <w:tab w:val="left" w:pos="2127"/>
          <w:tab w:val="left" w:pos="7230"/>
        </w:tabs>
        <w:ind w:left="708"/>
        <w:jc w:val="both"/>
        <w:rPr>
          <w:sz w:val="18"/>
        </w:rPr>
      </w:pPr>
    </w:p>
    <w:p w:rsidRPr="004527EA" w:rsidR="00B95643" w:rsidRDefault="00B95643" w14:paraId="50E793E4" w14:textId="77777777">
      <w:pPr>
        <w:numPr>
          <w:ilvl w:val="0"/>
          <w:numId w:val="22"/>
        </w:numPr>
        <w:jc w:val="both"/>
        <w:rPr>
          <w:sz w:val="18"/>
        </w:rPr>
      </w:pPr>
      <w:r w:rsidRPr="004527EA">
        <w:rPr>
          <w:sz w:val="18"/>
        </w:rPr>
        <w:t xml:space="preserve">Ved særlig skjerpede omstendigheter kan fengsel i inntil ett år anvendes. Ved avgjørelse om det foreligger slike omstendigheter, skal det særlig legges vekt på om overtredelsen var i strid med særskilt arbeids- eller sikkerhetsinstruks og om arbeidstakeren forsto eller burde forstå at overtredelse kunne medføre alvorlig fare for andres liv eller helse. </w:t>
      </w:r>
    </w:p>
    <w:p w:rsidRPr="004527EA" w:rsidR="00B95643" w:rsidRDefault="00B95643" w14:paraId="120C4E94" w14:textId="77777777">
      <w:pPr>
        <w:jc w:val="both"/>
        <w:rPr>
          <w:sz w:val="18"/>
        </w:rPr>
      </w:pPr>
    </w:p>
    <w:p w:rsidRPr="004527EA" w:rsidR="00B95643" w:rsidRDefault="00B95643" w14:paraId="42AFC42D" w14:textId="77777777">
      <w:pPr>
        <w:ind w:left="708"/>
        <w:jc w:val="both"/>
        <w:rPr>
          <w:sz w:val="18"/>
        </w:rPr>
      </w:pPr>
    </w:p>
    <w:p w:rsidRPr="004527EA" w:rsidR="00B95643" w:rsidRDefault="00B0244A" w14:paraId="6C4A6553" w14:textId="77777777">
      <w:pPr>
        <w:ind w:left="708"/>
        <w:jc w:val="both"/>
        <w:rPr>
          <w:sz w:val="18"/>
        </w:rPr>
      </w:pPr>
      <w:r w:rsidRPr="004527EA">
        <w:rPr>
          <w:sz w:val="18"/>
        </w:rPr>
        <w:t>Bedriften krever vid</w:t>
      </w:r>
      <w:r w:rsidRPr="004527EA" w:rsidR="003300F6">
        <w:rPr>
          <w:sz w:val="18"/>
        </w:rPr>
        <w:t>e</w:t>
      </w:r>
      <w:r w:rsidRPr="004527EA" w:rsidR="00B95643">
        <w:rPr>
          <w:sz w:val="18"/>
        </w:rPr>
        <w:t>r</w:t>
      </w:r>
      <w:r w:rsidRPr="004527EA">
        <w:rPr>
          <w:sz w:val="18"/>
        </w:rPr>
        <w:t>e</w:t>
      </w:r>
      <w:r w:rsidRPr="004527EA" w:rsidR="00B95643">
        <w:rPr>
          <w:sz w:val="18"/>
        </w:rPr>
        <w:t xml:space="preserve"> at den enkelte arbeidstaker melder fra til sin </w:t>
      </w:r>
      <w:r w:rsidRPr="004527EA" w:rsidR="003300F6">
        <w:rPr>
          <w:sz w:val="18"/>
        </w:rPr>
        <w:t>avdelingssjef</w:t>
      </w:r>
      <w:r w:rsidRPr="004527EA" w:rsidR="00B95643">
        <w:rPr>
          <w:sz w:val="18"/>
        </w:rPr>
        <w:t xml:space="preserve"> dersom han er kjent med å ha sykdom eller plager som kan medføre en fare for egen eller andres sikkerhet.</w:t>
      </w:r>
    </w:p>
    <w:p w:rsidRPr="004527EA" w:rsidR="003300F6" w:rsidRDefault="003300F6" w14:paraId="269E314A" w14:textId="77777777">
      <w:pPr>
        <w:jc w:val="both"/>
        <w:rPr>
          <w:sz w:val="28"/>
        </w:rPr>
      </w:pPr>
    </w:p>
    <w:p w:rsidRPr="004527EA" w:rsidR="003300F6" w:rsidRDefault="003300F6" w14:paraId="47341341" w14:textId="77777777">
      <w:pPr>
        <w:jc w:val="both"/>
        <w:rPr>
          <w:sz w:val="28"/>
        </w:rPr>
      </w:pPr>
    </w:p>
    <w:p w:rsidR="00FD7077" w:rsidP="00965903" w:rsidRDefault="00FD7077" w14:paraId="38288749" w14:textId="77777777">
      <w:pPr>
        <w:pStyle w:val="Brdtekst3"/>
        <w:rPr>
          <w:b/>
          <w:sz w:val="18"/>
        </w:rPr>
      </w:pPr>
    </w:p>
    <w:p w:rsidR="00CE0069" w:rsidP="00965903" w:rsidRDefault="00CE0069" w14:paraId="2B977388" w14:textId="77777777">
      <w:pPr>
        <w:pStyle w:val="Brdtekst3"/>
        <w:rPr>
          <w:b/>
          <w:sz w:val="18"/>
        </w:rPr>
      </w:pPr>
    </w:p>
    <w:p w:rsidR="00CE0069" w:rsidP="00965903" w:rsidRDefault="00CE0069" w14:paraId="231BE5E5" w14:textId="77777777">
      <w:pPr>
        <w:pStyle w:val="Brdtekst3"/>
        <w:rPr>
          <w:b/>
          <w:sz w:val="18"/>
        </w:rPr>
      </w:pPr>
    </w:p>
    <w:p w:rsidR="00CE0069" w:rsidP="00965903" w:rsidRDefault="00CE0069" w14:paraId="5A3AC1ED" w14:textId="77777777">
      <w:pPr>
        <w:pStyle w:val="Brdtekst3"/>
        <w:rPr>
          <w:b/>
          <w:sz w:val="18"/>
        </w:rPr>
      </w:pPr>
    </w:p>
    <w:p w:rsidR="00CE0069" w:rsidP="00965903" w:rsidRDefault="00CE0069" w14:paraId="629F0A4E" w14:textId="77777777">
      <w:pPr>
        <w:pStyle w:val="Brdtekst3"/>
        <w:rPr>
          <w:b/>
          <w:sz w:val="18"/>
        </w:rPr>
      </w:pPr>
    </w:p>
    <w:p w:rsidR="00CE0069" w:rsidP="00965903" w:rsidRDefault="00CE0069" w14:paraId="68193C3D" w14:textId="77777777">
      <w:pPr>
        <w:pStyle w:val="Brdtekst3"/>
        <w:rPr>
          <w:b/>
          <w:sz w:val="18"/>
        </w:rPr>
      </w:pPr>
    </w:p>
    <w:p w:rsidR="00CE0069" w:rsidP="00965903" w:rsidRDefault="00CE0069" w14:paraId="5BED7937" w14:textId="77777777">
      <w:pPr>
        <w:pStyle w:val="Brdtekst3"/>
        <w:rPr>
          <w:b/>
          <w:sz w:val="18"/>
        </w:rPr>
      </w:pPr>
    </w:p>
    <w:p w:rsidR="00CE0069" w:rsidP="00965903" w:rsidRDefault="00CE0069" w14:paraId="5C86C940" w14:textId="77777777">
      <w:pPr>
        <w:pStyle w:val="Brdtekst3"/>
        <w:rPr>
          <w:b/>
          <w:sz w:val="18"/>
        </w:rPr>
      </w:pPr>
    </w:p>
    <w:p w:rsidR="00CE0069" w:rsidP="00965903" w:rsidRDefault="00CE0069" w14:paraId="670518B7" w14:textId="77777777">
      <w:pPr>
        <w:pStyle w:val="Brdtekst3"/>
        <w:rPr>
          <w:b/>
          <w:sz w:val="18"/>
        </w:rPr>
      </w:pPr>
    </w:p>
    <w:p w:rsidR="00FB76DE" w:rsidP="00965903" w:rsidRDefault="00FB76DE" w14:paraId="6CE12979" w14:textId="77777777">
      <w:pPr>
        <w:pStyle w:val="Brdtekst3"/>
        <w:rPr>
          <w:b/>
          <w:sz w:val="18"/>
        </w:rPr>
      </w:pPr>
    </w:p>
    <w:p w:rsidR="00FB76DE" w:rsidP="00965903" w:rsidRDefault="00FB76DE" w14:paraId="6203F282" w14:textId="77777777">
      <w:pPr>
        <w:pStyle w:val="Brdtekst3"/>
        <w:rPr>
          <w:b/>
          <w:sz w:val="18"/>
        </w:rPr>
      </w:pPr>
    </w:p>
    <w:p w:rsidR="00FB76DE" w:rsidP="00965903" w:rsidRDefault="00FB76DE" w14:paraId="2F885CD7" w14:textId="77777777">
      <w:pPr>
        <w:pStyle w:val="Brdtekst3"/>
        <w:rPr>
          <w:b/>
          <w:sz w:val="18"/>
        </w:rPr>
      </w:pPr>
    </w:p>
    <w:p w:rsidR="00FB76DE" w:rsidP="00965903" w:rsidRDefault="00FB76DE" w14:paraId="4B1B7538" w14:textId="77777777">
      <w:pPr>
        <w:pStyle w:val="Brdtekst3"/>
        <w:rPr>
          <w:b/>
          <w:sz w:val="18"/>
        </w:rPr>
      </w:pPr>
    </w:p>
    <w:p w:rsidR="00FB76DE" w:rsidP="00965903" w:rsidRDefault="00FB76DE" w14:paraId="20B5EDD8" w14:textId="77777777">
      <w:pPr>
        <w:pStyle w:val="Brdtekst3"/>
        <w:rPr>
          <w:b/>
          <w:sz w:val="18"/>
        </w:rPr>
      </w:pPr>
    </w:p>
    <w:p w:rsidR="00FB76DE" w:rsidP="00965903" w:rsidRDefault="00FB76DE" w14:paraId="00EB694B" w14:textId="77777777">
      <w:pPr>
        <w:pStyle w:val="Brdtekst3"/>
        <w:rPr>
          <w:b/>
          <w:sz w:val="18"/>
        </w:rPr>
      </w:pPr>
    </w:p>
    <w:p w:rsidR="00FB76DE" w:rsidP="00965903" w:rsidRDefault="00FB76DE" w14:paraId="5A234AEB" w14:textId="77777777">
      <w:pPr>
        <w:pStyle w:val="Brdtekst3"/>
        <w:rPr>
          <w:b/>
          <w:sz w:val="18"/>
        </w:rPr>
      </w:pPr>
    </w:p>
    <w:p w:rsidR="00FB76DE" w:rsidP="00965903" w:rsidRDefault="00FB76DE" w14:paraId="27CCCBC4" w14:textId="77777777">
      <w:pPr>
        <w:pStyle w:val="Brdtekst3"/>
        <w:rPr>
          <w:b/>
          <w:sz w:val="18"/>
        </w:rPr>
      </w:pPr>
    </w:p>
    <w:p w:rsidR="00FB76DE" w:rsidP="00965903" w:rsidRDefault="00FB76DE" w14:paraId="201622C1" w14:textId="77777777">
      <w:pPr>
        <w:pStyle w:val="Brdtekst3"/>
        <w:rPr>
          <w:b/>
          <w:sz w:val="18"/>
        </w:rPr>
      </w:pPr>
    </w:p>
    <w:p w:rsidR="00FB76DE" w:rsidP="00965903" w:rsidRDefault="00FB76DE" w14:paraId="0FC3CB99" w14:textId="77777777">
      <w:pPr>
        <w:pStyle w:val="Brdtekst3"/>
        <w:rPr>
          <w:b/>
          <w:sz w:val="18"/>
        </w:rPr>
      </w:pPr>
    </w:p>
    <w:p w:rsidR="00FB76DE" w:rsidP="00965903" w:rsidRDefault="00FB76DE" w14:paraId="2243BF59" w14:textId="77777777">
      <w:pPr>
        <w:pStyle w:val="Brdtekst3"/>
        <w:rPr>
          <w:b/>
          <w:sz w:val="18"/>
        </w:rPr>
      </w:pPr>
    </w:p>
    <w:p w:rsidR="00FB76DE" w:rsidP="00965903" w:rsidRDefault="00FB76DE" w14:paraId="41CB5D97" w14:textId="77777777">
      <w:pPr>
        <w:pStyle w:val="Brdtekst3"/>
        <w:rPr>
          <w:b/>
          <w:sz w:val="18"/>
        </w:rPr>
      </w:pPr>
    </w:p>
    <w:p w:rsidR="00CE0069" w:rsidP="00965903" w:rsidRDefault="00CE0069" w14:paraId="024C10A7" w14:textId="77777777">
      <w:pPr>
        <w:pStyle w:val="Brdtekst3"/>
        <w:rPr>
          <w:b/>
          <w:sz w:val="18"/>
        </w:rPr>
      </w:pPr>
    </w:p>
    <w:p w:rsidR="00CE0069" w:rsidP="00965903" w:rsidRDefault="00CE0069" w14:paraId="770DFD90" w14:textId="77777777">
      <w:pPr>
        <w:pStyle w:val="Brdtekst3"/>
        <w:rPr>
          <w:b/>
          <w:sz w:val="18"/>
        </w:rPr>
      </w:pPr>
    </w:p>
    <w:p w:rsidR="00CE0069" w:rsidP="00965903" w:rsidRDefault="00CE0069" w14:paraId="2565110E" w14:textId="77777777">
      <w:pPr>
        <w:pStyle w:val="Brdtekst3"/>
        <w:rPr>
          <w:b/>
          <w:sz w:val="18"/>
        </w:rPr>
      </w:pPr>
    </w:p>
    <w:p w:rsidR="00CE0069" w:rsidP="00965903" w:rsidRDefault="00CE0069" w14:paraId="4DE23641" w14:textId="77777777">
      <w:pPr>
        <w:pStyle w:val="Brdtekst3"/>
        <w:rPr>
          <w:b/>
          <w:sz w:val="18"/>
        </w:rPr>
      </w:pPr>
    </w:p>
    <w:p w:rsidR="00CE0069" w:rsidP="00965903" w:rsidRDefault="00CE0069" w14:paraId="657D3282" w14:textId="77777777">
      <w:pPr>
        <w:pStyle w:val="Brdtekst3"/>
        <w:rPr>
          <w:b/>
          <w:sz w:val="18"/>
        </w:rPr>
      </w:pPr>
    </w:p>
    <w:p w:rsidRPr="00CE0069" w:rsidR="00CE0069" w:rsidP="00CE0069" w:rsidRDefault="00CE0069" w14:paraId="1D6D3161" w14:textId="77777777">
      <w:pPr>
        <w:jc w:val="both"/>
        <w:rPr>
          <w:b/>
          <w:bCs/>
          <w:sz w:val="28"/>
        </w:rPr>
      </w:pPr>
      <w:r w:rsidRPr="00CE0069">
        <w:rPr>
          <w:b/>
          <w:bCs/>
          <w:sz w:val="28"/>
        </w:rPr>
        <w:t>Bekreftelse på gjennomgang av HMS håndboken</w:t>
      </w:r>
    </w:p>
    <w:p w:rsidRPr="004527EA" w:rsidR="00CE0069" w:rsidP="00CE0069" w:rsidRDefault="00CE0069" w14:paraId="010C0C1E" w14:textId="77777777">
      <w:pPr>
        <w:ind w:left="705"/>
        <w:jc w:val="both"/>
        <w:rPr>
          <w:sz w:val="18"/>
        </w:rPr>
      </w:pPr>
    </w:p>
    <w:p w:rsidRPr="004527EA" w:rsidR="00CE0069" w:rsidP="00CE0069" w:rsidRDefault="00CE0069" w14:paraId="46397F04" w14:textId="77777777">
      <w:pPr>
        <w:tabs>
          <w:tab w:val="left" w:pos="709"/>
          <w:tab w:val="left" w:pos="900"/>
          <w:tab w:val="left" w:pos="1260"/>
          <w:tab w:val="left" w:pos="2127"/>
          <w:tab w:val="left" w:pos="7230"/>
        </w:tabs>
        <w:ind w:left="708"/>
        <w:outlineLvl w:val="0"/>
        <w:rPr>
          <w:sz w:val="18"/>
        </w:rPr>
      </w:pPr>
      <w:r w:rsidRPr="004527EA">
        <w:rPr>
          <w:sz w:val="18"/>
        </w:rPr>
        <w:t xml:space="preserve"> </w:t>
      </w:r>
    </w:p>
    <w:p w:rsidRPr="004527EA" w:rsidR="00CE0069" w:rsidP="00CE0069" w:rsidRDefault="00CE0069" w14:paraId="26CA8510" w14:textId="77777777">
      <w:pPr>
        <w:pStyle w:val="Topptekst"/>
        <w:tabs>
          <w:tab w:val="clear" w:pos="4536"/>
          <w:tab w:val="clear" w:pos="9072"/>
          <w:tab w:val="left" w:pos="709"/>
          <w:tab w:val="left" w:pos="6460"/>
          <w:tab w:val="left" w:pos="9507"/>
        </w:tabs>
        <w:rPr>
          <w:b/>
          <w:bCs/>
          <w:color w:val="0000FF"/>
          <w:sz w:val="18"/>
        </w:rPr>
      </w:pPr>
    </w:p>
    <w:p w:rsidRPr="006F09DE" w:rsidR="00CE0069" w:rsidP="00CE0069" w:rsidRDefault="00CE0069" w14:paraId="425F7621" w14:textId="77777777">
      <w:pPr>
        <w:pStyle w:val="Brdtekst3"/>
        <w:rPr>
          <w:sz w:val="18"/>
        </w:rPr>
      </w:pPr>
      <w:r w:rsidRPr="004527EA">
        <w:rPr>
          <w:sz w:val="18"/>
        </w:rPr>
        <w:t>---------------------------------------------------------------------------------------------------------------</w:t>
      </w:r>
    </w:p>
    <w:p w:rsidRPr="004527EA" w:rsidR="00CE0069" w:rsidP="00CE0069" w:rsidRDefault="00CE0069" w14:paraId="6343961F" w14:textId="77777777">
      <w:pPr>
        <w:pStyle w:val="Brdtekst3"/>
        <w:rPr>
          <w:sz w:val="18"/>
        </w:rPr>
      </w:pPr>
    </w:p>
    <w:p w:rsidR="00CE0069" w:rsidP="00CE0069" w:rsidRDefault="00CE0069" w14:paraId="32E2FDB4" w14:textId="77777777">
      <w:pPr>
        <w:pStyle w:val="Brdtekst3"/>
        <w:rPr>
          <w:sz w:val="18"/>
        </w:rPr>
      </w:pPr>
      <w:r w:rsidRPr="004527EA">
        <w:rPr>
          <w:sz w:val="18"/>
        </w:rPr>
        <w:t>Jeg bekrefter herved at jeg som arbeidstaker er kjent med innholdet i HMS-håndboken og at jeg vil rette meg etter de lover, forskrifter og instrukser som gjelder for mitt arbeidsområde.</w:t>
      </w:r>
    </w:p>
    <w:p w:rsidR="00CE0069" w:rsidP="00CE0069" w:rsidRDefault="00CE0069" w14:paraId="492B9F15" w14:textId="77777777">
      <w:pPr>
        <w:pStyle w:val="Brdtekst3"/>
        <w:rPr>
          <w:sz w:val="18"/>
        </w:rPr>
      </w:pPr>
    </w:p>
    <w:p w:rsidR="00CE0069" w:rsidP="00CE0069" w:rsidRDefault="00CE0069" w14:paraId="2982C76A" w14:textId="77777777">
      <w:pPr>
        <w:pStyle w:val="Brdtekst3"/>
        <w:rPr>
          <w:sz w:val="18"/>
        </w:rPr>
      </w:pPr>
      <w:r>
        <w:rPr>
          <w:sz w:val="18"/>
        </w:rPr>
        <w:t>___________________________________</w:t>
      </w:r>
    </w:p>
    <w:p w:rsidR="00CE0069" w:rsidP="00CE0069" w:rsidRDefault="00CE0069" w14:paraId="1928FEBC" w14:textId="77777777">
      <w:pPr>
        <w:pStyle w:val="Brdtekst3"/>
        <w:rPr>
          <w:sz w:val="18"/>
        </w:rPr>
      </w:pPr>
      <w:r>
        <w:rPr>
          <w:sz w:val="18"/>
        </w:rPr>
        <w:t xml:space="preserve">Dato </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 xml:space="preserve">Arbeidstaker </w:t>
      </w:r>
    </w:p>
    <w:p w:rsidR="00CE0069" w:rsidP="00CE0069" w:rsidRDefault="00CE0069" w14:paraId="6C134508" w14:textId="77777777">
      <w:pPr>
        <w:pStyle w:val="Brdtekst3"/>
        <w:rPr>
          <w:sz w:val="18"/>
        </w:rPr>
      </w:pPr>
    </w:p>
    <w:p w:rsidR="00CE0069" w:rsidP="00CE0069" w:rsidRDefault="00CE0069" w14:paraId="103D7554" w14:textId="64C47744">
      <w:pPr>
        <w:pStyle w:val="Brdtekst3"/>
        <w:rPr>
          <w:color w:val="0000FF"/>
          <w:sz w:val="18"/>
          <w:szCs w:val="18"/>
        </w:rPr>
      </w:pPr>
      <w:r>
        <w:rPr>
          <w:color w:val="0000FF"/>
          <w:sz w:val="18"/>
          <w:szCs w:val="18"/>
        </w:rPr>
        <w:t xml:space="preserve">Dersom du gjennomgår dokumentet i BraPeople kan dokumentet </w:t>
      </w:r>
      <w:r w:rsidR="00C94F14">
        <w:rPr>
          <w:color w:val="0000FF"/>
          <w:sz w:val="18"/>
          <w:szCs w:val="18"/>
        </w:rPr>
        <w:t>signeres</w:t>
      </w:r>
      <w:r>
        <w:rPr>
          <w:color w:val="0000FF"/>
          <w:sz w:val="18"/>
          <w:szCs w:val="18"/>
        </w:rPr>
        <w:t xml:space="preserve"> </w:t>
      </w:r>
      <w:r w:rsidR="00C94F14">
        <w:rPr>
          <w:color w:val="0000FF"/>
          <w:sz w:val="18"/>
          <w:szCs w:val="18"/>
        </w:rPr>
        <w:t xml:space="preserve">digitalt. </w:t>
      </w:r>
      <w:r>
        <w:rPr>
          <w:color w:val="0000FF"/>
          <w:sz w:val="18"/>
          <w:szCs w:val="18"/>
        </w:rPr>
        <w:t xml:space="preserve"> </w:t>
      </w:r>
    </w:p>
    <w:p w:rsidRPr="004527EA" w:rsidR="00CE0069" w:rsidP="00CE0069" w:rsidRDefault="00CE0069" w14:paraId="20CAE106" w14:textId="77777777">
      <w:pPr>
        <w:pStyle w:val="Brdtekst3"/>
        <w:rPr>
          <w:sz w:val="18"/>
        </w:rPr>
      </w:pPr>
    </w:p>
    <w:p w:rsidR="00CE0069" w:rsidP="00965903" w:rsidRDefault="00CE0069" w14:paraId="32AD26C8" w14:textId="77777777">
      <w:pPr>
        <w:pStyle w:val="Brdtekst3"/>
        <w:rPr>
          <w:b/>
          <w:sz w:val="18"/>
        </w:rPr>
      </w:pPr>
    </w:p>
    <w:p w:rsidR="00CE0069" w:rsidP="00965903" w:rsidRDefault="00CE0069" w14:paraId="4C73A9F9" w14:textId="77777777">
      <w:pPr>
        <w:pStyle w:val="Brdtekst3"/>
        <w:rPr>
          <w:b/>
          <w:sz w:val="18"/>
        </w:rPr>
      </w:pPr>
    </w:p>
    <w:p w:rsidR="00CE0069" w:rsidP="00965903" w:rsidRDefault="00CE0069" w14:paraId="72866CBB" w14:textId="77777777">
      <w:pPr>
        <w:pStyle w:val="Brdtekst3"/>
        <w:rPr>
          <w:b/>
          <w:sz w:val="18"/>
        </w:rPr>
      </w:pPr>
    </w:p>
    <w:p w:rsidR="00CE0069" w:rsidP="00965903" w:rsidRDefault="00CE0069" w14:paraId="4DC2236C" w14:textId="77777777">
      <w:pPr>
        <w:pStyle w:val="Brdtekst3"/>
        <w:rPr>
          <w:b/>
          <w:sz w:val="18"/>
        </w:rPr>
      </w:pPr>
    </w:p>
    <w:p w:rsidR="00CE0069" w:rsidP="00965903" w:rsidRDefault="00CE0069" w14:paraId="44C2ED38" w14:textId="77777777">
      <w:pPr>
        <w:pStyle w:val="Brdtekst3"/>
        <w:rPr>
          <w:b/>
          <w:sz w:val="18"/>
        </w:rPr>
      </w:pPr>
    </w:p>
    <w:p w:rsidR="00CE0069" w:rsidP="00965903" w:rsidRDefault="00CE0069" w14:paraId="4FBCF200" w14:textId="77777777">
      <w:pPr>
        <w:pStyle w:val="Brdtekst3"/>
        <w:rPr>
          <w:b/>
          <w:sz w:val="18"/>
        </w:rPr>
      </w:pPr>
    </w:p>
    <w:p w:rsidR="00CE0069" w:rsidP="00965903" w:rsidRDefault="00CE0069" w14:paraId="7DE40E5A" w14:textId="77777777">
      <w:pPr>
        <w:pStyle w:val="Brdtekst3"/>
        <w:rPr>
          <w:b/>
          <w:sz w:val="18"/>
        </w:rPr>
      </w:pPr>
    </w:p>
    <w:p w:rsidR="00CE0069" w:rsidP="00965903" w:rsidRDefault="00CE0069" w14:paraId="0C252183" w14:textId="77777777">
      <w:pPr>
        <w:pStyle w:val="Brdtekst3"/>
        <w:rPr>
          <w:b/>
          <w:sz w:val="18"/>
        </w:rPr>
      </w:pPr>
    </w:p>
    <w:p w:rsidR="00CE0069" w:rsidP="00965903" w:rsidRDefault="00CE0069" w14:paraId="557FB5DF" w14:textId="77777777">
      <w:pPr>
        <w:pStyle w:val="Brdtekst3"/>
        <w:rPr>
          <w:b/>
          <w:sz w:val="18"/>
        </w:rPr>
      </w:pPr>
    </w:p>
    <w:p w:rsidR="00D95DA9" w:rsidP="00965903" w:rsidRDefault="00D95DA9" w14:paraId="2F0270EF" w14:textId="77777777">
      <w:pPr>
        <w:pStyle w:val="Brdtekst3"/>
        <w:rPr>
          <w:b/>
          <w:sz w:val="18"/>
        </w:rPr>
      </w:pPr>
    </w:p>
    <w:p w:rsidR="00D95DA9" w:rsidP="00965903" w:rsidRDefault="00D95DA9" w14:paraId="76F5681B" w14:textId="77777777">
      <w:pPr>
        <w:pStyle w:val="Brdtekst3"/>
        <w:rPr>
          <w:b/>
          <w:sz w:val="18"/>
        </w:rPr>
      </w:pPr>
    </w:p>
    <w:p w:rsidR="00CE0069" w:rsidP="00965903" w:rsidRDefault="00CE0069" w14:paraId="4E4DAA1E" w14:textId="77777777">
      <w:pPr>
        <w:pStyle w:val="Brdtekst3"/>
        <w:rPr>
          <w:b/>
          <w:sz w:val="18"/>
        </w:rPr>
      </w:pPr>
    </w:p>
    <w:p w:rsidRPr="004527EA" w:rsidR="00CE0069" w:rsidP="00965903" w:rsidRDefault="00CE0069" w14:paraId="2A47BEBD" w14:textId="77777777">
      <w:pPr>
        <w:pStyle w:val="Brdtekst3"/>
        <w:rPr>
          <w:b/>
          <w:sz w:val="18"/>
        </w:rPr>
      </w:pPr>
    </w:p>
    <w:p w:rsidR="004F0D92" w:rsidP="004F0D92" w:rsidRDefault="004F0D92" w14:paraId="62439AD4" w14:textId="77777777"/>
    <w:p w:rsidR="00126A32" w:rsidP="004F0D92" w:rsidRDefault="00126A32" w14:paraId="05C8BDD3" w14:textId="77777777"/>
    <w:p w:rsidR="00126A32" w:rsidP="004F0D92" w:rsidRDefault="00126A32" w14:paraId="4DF32461" w14:textId="77777777"/>
    <w:p w:rsidR="00126A32" w:rsidP="004F0D92" w:rsidRDefault="00126A32" w14:paraId="147E0AEF" w14:textId="77777777"/>
    <w:p w:rsidR="00126A32" w:rsidP="004F0D92" w:rsidRDefault="00126A32" w14:paraId="49A829A5" w14:textId="77777777"/>
    <w:p w:rsidR="00C94F14" w:rsidP="004F0D92" w:rsidRDefault="00C94F14" w14:paraId="53A539CF" w14:textId="77777777"/>
    <w:p w:rsidR="00C94F14" w:rsidP="004F0D92" w:rsidRDefault="00C94F14" w14:paraId="2F5F4D58" w14:textId="77777777"/>
    <w:p w:rsidR="00C94F14" w:rsidP="004F0D92" w:rsidRDefault="00C94F14" w14:paraId="5075BE73" w14:textId="77777777"/>
    <w:p w:rsidR="00FB76DE" w:rsidP="004F0D92" w:rsidRDefault="00FB76DE" w14:paraId="6184EB6B" w14:textId="77777777"/>
    <w:p w:rsidR="00FB76DE" w:rsidP="004F0D92" w:rsidRDefault="00FB76DE" w14:paraId="497A6D58" w14:textId="77777777"/>
    <w:p w:rsidR="00FB76DE" w:rsidP="004F0D92" w:rsidRDefault="00FB76DE" w14:paraId="38DA4200" w14:textId="77777777"/>
    <w:p w:rsidR="00C94F14" w:rsidP="004F0D92" w:rsidRDefault="00C94F14" w14:paraId="4974FC39" w14:textId="77777777"/>
    <w:p w:rsidRPr="004527EA" w:rsidR="00B95643" w:rsidP="00403284" w:rsidRDefault="00B95643" w14:paraId="6BF89DA3" w14:textId="77777777">
      <w:pPr>
        <w:rPr>
          <w:rFonts w:eastAsia="Arial Unicode MS"/>
        </w:rPr>
      </w:pPr>
    </w:p>
    <w:p w:rsidRPr="004527EA" w:rsidR="00B95643" w:rsidRDefault="00B95643" w14:paraId="3167E4C0" w14:textId="77777777">
      <w:pPr>
        <w:pStyle w:val="Overskrift1"/>
        <w:numPr>
          <w:ilvl w:val="0"/>
          <w:numId w:val="0"/>
        </w:numPr>
        <w:rPr>
          <w:rFonts w:eastAsia="Arial Unicode MS"/>
          <w:bCs/>
        </w:rPr>
      </w:pPr>
      <w:r w:rsidRPr="004527EA">
        <w:rPr>
          <w:b w:val="0"/>
          <w:bCs/>
        </w:rPr>
        <w:t xml:space="preserve">Rapport om uønskede hendelser / farlige arbeidsforhold  </w:t>
      </w:r>
    </w:p>
    <w:p w:rsidRPr="004527EA" w:rsidR="00B95643" w:rsidRDefault="00B95643" w14:paraId="5C3E0E74" w14:textId="77777777">
      <w:pPr>
        <w:rPr>
          <w:color w:val="000000"/>
          <w:sz w:val="18"/>
        </w:rPr>
      </w:pPr>
    </w:p>
    <w:p w:rsidRPr="004527EA" w:rsidR="00B95643" w:rsidRDefault="004A4630" w14:paraId="6B1A9DD2" w14:textId="77777777">
      <w:r>
        <w:rPr>
          <w:noProof/>
        </w:rPr>
        <mc:AlternateContent>
          <mc:Choice Requires="wps">
            <w:drawing>
              <wp:anchor distT="0" distB="0" distL="114300" distR="114300" simplePos="0" relativeHeight="251650560" behindDoc="0" locked="0" layoutInCell="1" allowOverlap="1" wp14:anchorId="4882E50A" wp14:editId="07777777">
                <wp:simplePos x="0" y="0"/>
                <wp:positionH relativeFrom="column">
                  <wp:posOffset>1142365</wp:posOffset>
                </wp:positionH>
                <wp:positionV relativeFrom="paragraph">
                  <wp:posOffset>96520</wp:posOffset>
                </wp:positionV>
                <wp:extent cx="182880" cy="182880"/>
                <wp:effectExtent l="13970" t="6350" r="12700" b="1079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CCB1577">
              <v:rect id="Rectangle 7" style="position:absolute;margin-left:89.95pt;margin-top:7.6pt;width:14.4pt;height:14.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187940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"/>
            </w:pict>
          </mc:Fallback>
        </mc:AlternateContent>
      </w:r>
      <w:r>
        <w:rPr>
          <w:noProof/>
        </w:rPr>
        <mc:AlternateContent>
          <mc:Choice Requires="wps">
            <w:drawing>
              <wp:anchor distT="0" distB="0" distL="114300" distR="114300" simplePos="0" relativeHeight="251651584" behindDoc="0" locked="0" layoutInCell="1" allowOverlap="1" wp14:anchorId="1DF302D6" wp14:editId="07777777">
                <wp:simplePos x="0" y="0"/>
                <wp:positionH relativeFrom="column">
                  <wp:posOffset>4066540</wp:posOffset>
                </wp:positionH>
                <wp:positionV relativeFrom="paragraph">
                  <wp:posOffset>96520</wp:posOffset>
                </wp:positionV>
                <wp:extent cx="182880" cy="182880"/>
                <wp:effectExtent l="13970" t="6350" r="12700" b="10795"/>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D7A40EC">
              <v:rect id="Rectangle 8" style="position:absolute;margin-left:320.2pt;margin-top:7.6pt;width:14.4pt;height:1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169C3B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"/>
            </w:pict>
          </mc:Fallback>
        </mc:AlternateContent>
      </w:r>
    </w:p>
    <w:p w:rsidRPr="004527EA" w:rsidR="00B95643" w:rsidRDefault="00B95643" w14:paraId="66CB3C7A" w14:textId="77777777">
      <w:pPr>
        <w:pStyle w:val="Topptekst"/>
        <w:tabs>
          <w:tab w:val="clear" w:pos="9072"/>
          <w:tab w:val="left" w:pos="4536"/>
        </w:tabs>
        <w:rPr>
          <w:rFonts w:eastAsia="Arial Unicode MS"/>
        </w:rPr>
      </w:pPr>
      <w:r w:rsidRPr="004527EA">
        <w:rPr>
          <w:b/>
          <w:bCs/>
          <w:sz w:val="16"/>
        </w:rPr>
        <w:t>Ulykke m/skade</w:t>
      </w:r>
      <w:r w:rsidRPr="004527EA">
        <w:tab/>
      </w:r>
      <w:r w:rsidRPr="004527EA">
        <w:rPr>
          <w:b/>
          <w:bCs/>
          <w:sz w:val="16"/>
        </w:rPr>
        <w:t>Nestenulykke</w:t>
      </w:r>
      <w:r w:rsidRPr="004527EA">
        <w:tab/>
      </w:r>
      <w:r w:rsidRPr="004527EA">
        <w:tab/>
      </w:r>
    </w:p>
    <w:p w:rsidRPr="004527EA" w:rsidR="00B95643" w:rsidRDefault="004A4630" w14:paraId="73552A65" w14:textId="77777777">
      <w:pPr>
        <w:tabs>
          <w:tab w:val="left" w:pos="4536"/>
        </w:tabs>
        <w:rPr>
          <w:sz w:val="18"/>
        </w:rPr>
      </w:pPr>
      <w:r>
        <w:rPr>
          <w:noProof/>
        </w:rPr>
        <mc:AlternateContent>
          <mc:Choice Requires="wps">
            <w:drawing>
              <wp:anchor distT="0" distB="0" distL="114300" distR="114300" simplePos="0" relativeHeight="251652608" behindDoc="0" locked="0" layoutInCell="1" allowOverlap="1" wp14:anchorId="5DB18979" wp14:editId="07777777">
                <wp:simplePos x="0" y="0"/>
                <wp:positionH relativeFrom="column">
                  <wp:posOffset>1142365</wp:posOffset>
                </wp:positionH>
                <wp:positionV relativeFrom="paragraph">
                  <wp:posOffset>123190</wp:posOffset>
                </wp:positionV>
                <wp:extent cx="182880" cy="182880"/>
                <wp:effectExtent l="13970" t="5715" r="12700" b="1143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928D38E">
              <v:rect id="Rectangle 9" style="position:absolute;margin-left:89.95pt;margin-top:9.7pt;width:14.4pt;height:14.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3686DD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"/>
            </w:pict>
          </mc:Fallback>
        </mc:AlternateContent>
      </w:r>
      <w:r>
        <w:rPr>
          <w:noProof/>
        </w:rPr>
        <mc:AlternateContent>
          <mc:Choice Requires="wps">
            <w:drawing>
              <wp:anchor distT="0" distB="0" distL="114300" distR="114300" simplePos="0" relativeHeight="251653632" behindDoc="0" locked="0" layoutInCell="1" allowOverlap="1" wp14:anchorId="2DAED02D" wp14:editId="07777777">
                <wp:simplePos x="0" y="0"/>
                <wp:positionH relativeFrom="column">
                  <wp:posOffset>4066540</wp:posOffset>
                </wp:positionH>
                <wp:positionV relativeFrom="paragraph">
                  <wp:posOffset>122555</wp:posOffset>
                </wp:positionV>
                <wp:extent cx="182880" cy="182880"/>
                <wp:effectExtent l="13970" t="5080" r="12700" b="12065"/>
                <wp:wrapNone/>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AD356F4">
              <v:rect id="Rectangle 10" style="position:absolute;margin-left:320.2pt;margin-top:9.65pt;width:14.4pt;height:14.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3BBAEE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"/>
            </w:pict>
          </mc:Fallback>
        </mc:AlternateContent>
      </w:r>
    </w:p>
    <w:p w:rsidRPr="004527EA" w:rsidR="00B95643" w:rsidRDefault="00B95643" w14:paraId="30D9600B" w14:textId="77777777">
      <w:pPr>
        <w:tabs>
          <w:tab w:val="left" w:pos="4536"/>
        </w:tabs>
        <w:rPr>
          <w:b/>
          <w:bCs/>
          <w:sz w:val="16"/>
        </w:rPr>
      </w:pPr>
      <w:r w:rsidRPr="004527EA">
        <w:rPr>
          <w:b/>
          <w:bCs/>
          <w:sz w:val="16"/>
        </w:rPr>
        <w:t>Farlig handling</w:t>
      </w:r>
      <w:r w:rsidRPr="004527EA">
        <w:rPr>
          <w:b/>
          <w:bCs/>
          <w:sz w:val="16"/>
        </w:rPr>
        <w:tab/>
      </w:r>
      <w:r w:rsidRPr="004527EA">
        <w:rPr>
          <w:b/>
          <w:bCs/>
          <w:sz w:val="16"/>
        </w:rPr>
        <w:t>Farlig forhold</w:t>
      </w:r>
    </w:p>
    <w:p w:rsidRPr="004527EA" w:rsidR="00B95643" w:rsidRDefault="00B95643" w14:paraId="66A1FAB9" w14:textId="77777777">
      <w:pPr>
        <w:tabs>
          <w:tab w:val="left" w:pos="1418"/>
          <w:tab w:val="left" w:pos="4536"/>
        </w:tabs>
        <w:rPr>
          <w:color w:val="000000"/>
          <w:sz w:val="18"/>
        </w:rPr>
      </w:pPr>
    </w:p>
    <w:p w:rsidRPr="004527EA" w:rsidR="00B95643" w:rsidRDefault="00B95643" w14:paraId="76BB753C" w14:textId="77777777">
      <w:pPr>
        <w:tabs>
          <w:tab w:val="left" w:pos="1418"/>
          <w:tab w:val="left" w:pos="4536"/>
        </w:tabs>
        <w:rPr>
          <w:color w:val="000000"/>
          <w:sz w:val="18"/>
        </w:rPr>
      </w:pPr>
    </w:p>
    <w:p w:rsidRPr="004527EA" w:rsidR="00B95643" w:rsidRDefault="00B95643" w14:paraId="513DA1E0" w14:textId="77777777">
      <w:pPr>
        <w:tabs>
          <w:tab w:val="left" w:pos="1418"/>
          <w:tab w:val="left" w:pos="4536"/>
        </w:tabs>
        <w:rPr>
          <w:color w:val="000000"/>
          <w:sz w:val="18"/>
        </w:rPr>
      </w:pPr>
    </w:p>
    <w:p w:rsidRPr="004527EA" w:rsidR="00B95643" w:rsidRDefault="00B95643" w14:paraId="7515F618" w14:textId="77777777">
      <w:pPr>
        <w:tabs>
          <w:tab w:val="left" w:pos="1418"/>
        </w:tabs>
        <w:rPr>
          <w:b/>
          <w:bCs/>
          <w:color w:val="000000"/>
          <w:sz w:val="16"/>
          <w:u w:val="single"/>
        </w:rPr>
      </w:pPr>
      <w:r w:rsidRPr="004527EA">
        <w:rPr>
          <w:b/>
          <w:bCs/>
          <w:color w:val="000000"/>
          <w:sz w:val="16"/>
          <w:u w:val="single"/>
        </w:rPr>
        <w:t>Organisatoriske opplysninger:</w:t>
      </w:r>
    </w:p>
    <w:p w:rsidRPr="004527EA" w:rsidR="00B95643" w:rsidRDefault="00B95643" w14:paraId="75CAC6F5" w14:textId="77777777">
      <w:pPr>
        <w:tabs>
          <w:tab w:val="left" w:pos="1418"/>
        </w:tabs>
        <w:rPr>
          <w:color w:val="000000"/>
          <w:sz w:val="18"/>
        </w:rPr>
      </w:pPr>
    </w:p>
    <w:p w:rsidRPr="004527EA" w:rsidR="00B95643" w:rsidRDefault="00B95643" w14:paraId="0EC115DB" w14:textId="77777777">
      <w:pPr>
        <w:tabs>
          <w:tab w:val="left" w:pos="1418"/>
        </w:tabs>
        <w:rPr>
          <w:color w:val="000000"/>
          <w:sz w:val="18"/>
        </w:rPr>
      </w:pPr>
      <w:r w:rsidRPr="004527EA">
        <w:rPr>
          <w:color w:val="000000"/>
          <w:sz w:val="18"/>
        </w:rPr>
        <w:t>Firmanavn</w:t>
      </w:r>
      <w:r w:rsidRPr="004527EA">
        <w:rPr>
          <w:color w:val="000000"/>
          <w:sz w:val="18"/>
        </w:rPr>
        <w:tab/>
      </w:r>
      <w:r w:rsidRPr="004527EA">
        <w:rPr>
          <w:color w:val="000000"/>
          <w:sz w:val="18"/>
        </w:rPr>
        <w:t>: …………………………………………………………………………………</w:t>
      </w:r>
    </w:p>
    <w:p w:rsidRPr="004527EA" w:rsidR="00B95643" w:rsidRDefault="00B95643" w14:paraId="66060428" w14:textId="77777777">
      <w:pPr>
        <w:tabs>
          <w:tab w:val="left" w:pos="1418"/>
        </w:tabs>
        <w:rPr>
          <w:color w:val="000000"/>
          <w:sz w:val="18"/>
        </w:rPr>
      </w:pPr>
    </w:p>
    <w:p w:rsidRPr="004527EA" w:rsidR="00B95643" w:rsidRDefault="00B95643" w14:paraId="631C744D" w14:textId="77777777">
      <w:pPr>
        <w:tabs>
          <w:tab w:val="left" w:pos="1418"/>
        </w:tabs>
        <w:rPr>
          <w:color w:val="000000"/>
          <w:sz w:val="18"/>
        </w:rPr>
      </w:pPr>
      <w:r w:rsidRPr="004527EA">
        <w:rPr>
          <w:color w:val="000000"/>
          <w:sz w:val="18"/>
        </w:rPr>
        <w:t>Ansvarssted</w:t>
      </w:r>
      <w:r w:rsidRPr="004527EA">
        <w:rPr>
          <w:color w:val="000000"/>
          <w:sz w:val="18"/>
        </w:rPr>
        <w:tab/>
      </w:r>
      <w:r w:rsidRPr="004527EA">
        <w:rPr>
          <w:color w:val="000000"/>
          <w:sz w:val="18"/>
        </w:rPr>
        <w:t>: …………………………………………………………………………………</w:t>
      </w:r>
    </w:p>
    <w:p w:rsidRPr="004527EA" w:rsidR="00B95643" w:rsidRDefault="00B95643" w14:paraId="1D0656FE" w14:textId="77777777">
      <w:pPr>
        <w:tabs>
          <w:tab w:val="left" w:pos="1418"/>
        </w:tabs>
        <w:rPr>
          <w:color w:val="000000"/>
          <w:sz w:val="18"/>
        </w:rPr>
      </w:pPr>
    </w:p>
    <w:p w:rsidRPr="004527EA" w:rsidR="00B95643" w:rsidRDefault="00B95643" w14:paraId="7E9300A0" w14:textId="77777777">
      <w:pPr>
        <w:tabs>
          <w:tab w:val="left" w:pos="1418"/>
        </w:tabs>
        <w:rPr>
          <w:color w:val="000000"/>
          <w:sz w:val="18"/>
          <w:u w:val="single"/>
        </w:rPr>
      </w:pPr>
      <w:r w:rsidRPr="004527EA">
        <w:rPr>
          <w:color w:val="000000"/>
          <w:sz w:val="18"/>
        </w:rPr>
        <w:t>Arbeidssted</w:t>
      </w:r>
      <w:r w:rsidRPr="004527EA">
        <w:rPr>
          <w:color w:val="000000"/>
          <w:sz w:val="18"/>
        </w:rPr>
        <w:tab/>
      </w:r>
      <w:r w:rsidRPr="004527EA">
        <w:rPr>
          <w:color w:val="000000"/>
          <w:sz w:val="18"/>
        </w:rPr>
        <w:t xml:space="preserve">: …………………………………………………………………………………   </w:t>
      </w:r>
    </w:p>
    <w:p w:rsidRPr="004527EA" w:rsidR="00B95643" w:rsidRDefault="00B95643" w14:paraId="7B37605A" w14:textId="77777777">
      <w:pPr>
        <w:tabs>
          <w:tab w:val="left" w:pos="1418"/>
        </w:tabs>
        <w:rPr>
          <w:color w:val="000000"/>
          <w:sz w:val="18"/>
        </w:rPr>
      </w:pPr>
    </w:p>
    <w:p w:rsidRPr="004527EA" w:rsidR="00B95643" w:rsidRDefault="00B95643" w14:paraId="1EA643F7" w14:textId="77777777">
      <w:pPr>
        <w:tabs>
          <w:tab w:val="left" w:pos="1418"/>
        </w:tabs>
        <w:rPr>
          <w:color w:val="000000"/>
          <w:sz w:val="18"/>
        </w:rPr>
      </w:pPr>
      <w:r w:rsidRPr="004527EA">
        <w:rPr>
          <w:color w:val="000000"/>
          <w:sz w:val="18"/>
        </w:rPr>
        <w:t>Dato</w:t>
      </w:r>
      <w:r w:rsidRPr="004527EA">
        <w:rPr>
          <w:color w:val="000000"/>
          <w:sz w:val="18"/>
        </w:rPr>
        <w:tab/>
      </w:r>
      <w:r w:rsidRPr="004527EA">
        <w:rPr>
          <w:color w:val="000000"/>
          <w:sz w:val="18"/>
        </w:rPr>
        <w:t>: ……………………………   Tid: …………………………………………</w:t>
      </w:r>
    </w:p>
    <w:p w:rsidRPr="004527EA" w:rsidR="00B95643" w:rsidRDefault="00B95643" w14:paraId="394798F2" w14:textId="77777777">
      <w:pPr>
        <w:tabs>
          <w:tab w:val="left" w:pos="1418"/>
        </w:tabs>
        <w:rPr>
          <w:color w:val="000000"/>
          <w:sz w:val="18"/>
        </w:rPr>
      </w:pPr>
    </w:p>
    <w:p w:rsidRPr="004527EA" w:rsidR="00B95643" w:rsidRDefault="00B95643" w14:paraId="28CE8CB7" w14:textId="77777777">
      <w:pPr>
        <w:tabs>
          <w:tab w:val="left" w:pos="1418"/>
        </w:tabs>
        <w:rPr>
          <w:color w:val="000000"/>
          <w:sz w:val="18"/>
        </w:rPr>
      </w:pPr>
      <w:r w:rsidRPr="004527EA">
        <w:rPr>
          <w:color w:val="000000"/>
          <w:sz w:val="18"/>
        </w:rPr>
        <w:t xml:space="preserve"> </w:t>
      </w:r>
    </w:p>
    <w:p w:rsidRPr="004527EA" w:rsidR="00B95643" w:rsidRDefault="00B95643" w14:paraId="1895D3B7" w14:textId="77777777">
      <w:pPr>
        <w:tabs>
          <w:tab w:val="left" w:pos="1418"/>
        </w:tabs>
        <w:rPr>
          <w:color w:val="000000"/>
          <w:sz w:val="18"/>
          <w:u w:val="single"/>
        </w:rPr>
      </w:pPr>
      <w:r w:rsidRPr="004527EA">
        <w:rPr>
          <w:color w:val="000000"/>
          <w:sz w:val="18"/>
        </w:rPr>
        <w:t xml:space="preserve"> </w:t>
      </w:r>
    </w:p>
    <w:p w:rsidRPr="004527EA" w:rsidR="00B95643" w:rsidRDefault="00B95643" w14:paraId="0E8DA270" w14:textId="77777777">
      <w:pPr>
        <w:tabs>
          <w:tab w:val="left" w:pos="1418"/>
        </w:tabs>
        <w:rPr>
          <w:b/>
          <w:bCs/>
          <w:color w:val="000000"/>
          <w:sz w:val="16"/>
          <w:u w:val="single"/>
        </w:rPr>
      </w:pPr>
      <w:r w:rsidRPr="004527EA">
        <w:rPr>
          <w:b/>
          <w:bCs/>
          <w:color w:val="000000"/>
          <w:sz w:val="16"/>
          <w:u w:val="single"/>
        </w:rPr>
        <w:t>Beskrivelse av hendelse:</w:t>
      </w:r>
    </w:p>
    <w:p w:rsidRPr="004527EA" w:rsidR="00B95643" w:rsidRDefault="00B95643" w14:paraId="3889A505" w14:textId="77777777">
      <w:pPr>
        <w:tabs>
          <w:tab w:val="left" w:pos="1418"/>
        </w:tabs>
        <w:rPr>
          <w:color w:val="000000"/>
          <w:sz w:val="18"/>
        </w:rPr>
      </w:pPr>
    </w:p>
    <w:p w:rsidRPr="004527EA" w:rsidR="00B95643" w:rsidRDefault="00B95643" w14:paraId="276145B3" w14:textId="52BA164A">
      <w:pPr>
        <w:tabs>
          <w:tab w:val="left" w:pos="1418"/>
        </w:tabs>
        <w:rPr>
          <w:color w:val="000000"/>
          <w:sz w:val="18"/>
        </w:rPr>
      </w:pPr>
      <w:r w:rsidRPr="004527EA">
        <w:rPr>
          <w:color w:val="000000"/>
          <w:sz w:val="18"/>
        </w:rPr>
        <w:t>…………………………………………………………………………………………………………………………………………………………………</w:t>
      </w:r>
    </w:p>
    <w:p w:rsidRPr="004527EA" w:rsidR="00B95643" w:rsidRDefault="00B95643" w14:paraId="29079D35" w14:textId="77777777">
      <w:pPr>
        <w:tabs>
          <w:tab w:val="left" w:pos="1418"/>
        </w:tabs>
        <w:rPr>
          <w:color w:val="000000"/>
          <w:sz w:val="18"/>
        </w:rPr>
      </w:pPr>
    </w:p>
    <w:p w:rsidRPr="004527EA" w:rsidR="00B95643" w:rsidRDefault="00B95643" w14:paraId="78F1AF7F" w14:textId="5505988C">
      <w:pPr>
        <w:tabs>
          <w:tab w:val="left" w:pos="1418"/>
        </w:tabs>
        <w:rPr>
          <w:color w:val="000000"/>
          <w:sz w:val="18"/>
        </w:rPr>
      </w:pPr>
      <w:r w:rsidRPr="004527EA">
        <w:rPr>
          <w:color w:val="000000"/>
          <w:sz w:val="18"/>
        </w:rPr>
        <w:t>…………………………………………………………………………………………………………………………………………………………………</w:t>
      </w:r>
    </w:p>
    <w:p w:rsidRPr="004527EA" w:rsidR="00B95643" w:rsidRDefault="00B95643" w14:paraId="17686DC7" w14:textId="77777777">
      <w:pPr>
        <w:tabs>
          <w:tab w:val="left" w:pos="1418"/>
        </w:tabs>
        <w:rPr>
          <w:color w:val="000000"/>
          <w:sz w:val="18"/>
        </w:rPr>
      </w:pPr>
    </w:p>
    <w:p w:rsidRPr="004527EA" w:rsidR="00B95643" w:rsidRDefault="00B95643" w14:paraId="0C8AD24A" w14:textId="6E6FE087">
      <w:pPr>
        <w:tabs>
          <w:tab w:val="left" w:pos="1418"/>
        </w:tabs>
        <w:rPr>
          <w:color w:val="000000"/>
          <w:sz w:val="18"/>
        </w:rPr>
      </w:pPr>
      <w:r w:rsidRPr="004527EA">
        <w:rPr>
          <w:color w:val="000000"/>
          <w:sz w:val="18"/>
        </w:rPr>
        <w:t>…………………………………………………………………………………………………………………………………………………………………</w:t>
      </w:r>
    </w:p>
    <w:p w:rsidRPr="004527EA" w:rsidR="00B95643" w:rsidRDefault="00B95643" w14:paraId="53BD644D" w14:textId="77777777">
      <w:pPr>
        <w:tabs>
          <w:tab w:val="left" w:pos="1418"/>
        </w:tabs>
        <w:rPr>
          <w:color w:val="000000"/>
          <w:sz w:val="18"/>
        </w:rPr>
      </w:pPr>
    </w:p>
    <w:p w:rsidRPr="004527EA" w:rsidR="00B95643" w:rsidRDefault="00B95643" w14:paraId="191870AF" w14:textId="1612E88B">
      <w:pPr>
        <w:tabs>
          <w:tab w:val="left" w:pos="1418"/>
        </w:tabs>
        <w:rPr>
          <w:color w:val="000000"/>
          <w:sz w:val="18"/>
        </w:rPr>
      </w:pPr>
      <w:r w:rsidRPr="004527EA">
        <w:rPr>
          <w:color w:val="000000"/>
          <w:sz w:val="18"/>
        </w:rPr>
        <w:t>…………………………………………………………………………………………………………………………………………………………………</w:t>
      </w:r>
    </w:p>
    <w:p w:rsidRPr="004527EA" w:rsidR="00B95643" w:rsidRDefault="00B95643" w14:paraId="1A3FAC43" w14:textId="77777777">
      <w:pPr>
        <w:tabs>
          <w:tab w:val="left" w:pos="1418"/>
        </w:tabs>
        <w:rPr>
          <w:color w:val="000000"/>
          <w:sz w:val="18"/>
        </w:rPr>
      </w:pPr>
    </w:p>
    <w:p w:rsidRPr="004527EA" w:rsidR="00B95643" w:rsidRDefault="00B95643" w14:paraId="477DF17D" w14:textId="77777777">
      <w:pPr>
        <w:tabs>
          <w:tab w:val="left" w:pos="1418"/>
        </w:tabs>
        <w:rPr>
          <w:b/>
          <w:bCs/>
          <w:color w:val="000000"/>
          <w:sz w:val="16"/>
          <w:u w:val="single"/>
        </w:rPr>
      </w:pPr>
      <w:r w:rsidRPr="004527EA">
        <w:rPr>
          <w:b/>
          <w:bCs/>
          <w:color w:val="000000"/>
          <w:sz w:val="16"/>
          <w:u w:val="single"/>
        </w:rPr>
        <w:t>Utløsende eller bakenforliggende årsaker:</w:t>
      </w:r>
    </w:p>
    <w:p w:rsidRPr="004527EA" w:rsidR="00B95643" w:rsidRDefault="00B95643" w14:paraId="2BBD94B2" w14:textId="77777777">
      <w:pPr>
        <w:tabs>
          <w:tab w:val="left" w:pos="1418"/>
        </w:tabs>
        <w:rPr>
          <w:color w:val="000000"/>
          <w:sz w:val="18"/>
        </w:rPr>
      </w:pPr>
    </w:p>
    <w:p w:rsidRPr="004527EA" w:rsidR="00B95643" w:rsidRDefault="00B95643" w14:paraId="721132EB" w14:textId="5DB5C5E5">
      <w:pPr>
        <w:tabs>
          <w:tab w:val="left" w:pos="1418"/>
        </w:tabs>
        <w:rPr>
          <w:color w:val="000000"/>
          <w:sz w:val="18"/>
        </w:rPr>
      </w:pPr>
      <w:r w:rsidRPr="004527EA">
        <w:rPr>
          <w:color w:val="000000"/>
          <w:sz w:val="18"/>
        </w:rPr>
        <w:t>…………………………………………………………………………………………………………………………………………………………………</w:t>
      </w:r>
    </w:p>
    <w:p w:rsidRPr="004527EA" w:rsidR="00B95643" w:rsidRDefault="00B95643" w14:paraId="5854DE7F" w14:textId="77777777">
      <w:pPr>
        <w:tabs>
          <w:tab w:val="left" w:pos="1418"/>
        </w:tabs>
        <w:rPr>
          <w:color w:val="000000"/>
          <w:sz w:val="18"/>
        </w:rPr>
      </w:pPr>
    </w:p>
    <w:p w:rsidRPr="004527EA" w:rsidR="00B95643" w:rsidRDefault="00B95643" w14:paraId="2CA7ADD4" w14:textId="6D512999">
      <w:pPr>
        <w:tabs>
          <w:tab w:val="left" w:pos="1418"/>
        </w:tabs>
        <w:rPr>
          <w:color w:val="000000"/>
          <w:sz w:val="18"/>
        </w:rPr>
      </w:pPr>
      <w:r w:rsidRPr="004527EA">
        <w:rPr>
          <w:color w:val="000000"/>
          <w:sz w:val="18"/>
        </w:rPr>
        <w:t>…………………………………………………………………………………………………………………………………………………………………</w:t>
      </w:r>
    </w:p>
    <w:p w:rsidRPr="004527EA" w:rsidR="00B95643" w:rsidRDefault="00B95643" w14:paraId="314EE24A" w14:textId="77777777">
      <w:pPr>
        <w:tabs>
          <w:tab w:val="left" w:pos="1418"/>
        </w:tabs>
        <w:rPr>
          <w:color w:val="000000"/>
          <w:sz w:val="18"/>
        </w:rPr>
      </w:pPr>
    </w:p>
    <w:p w:rsidRPr="004527EA" w:rsidR="00B95643" w:rsidRDefault="00B95643" w14:paraId="5F1F796B" w14:textId="77777777">
      <w:pPr>
        <w:rPr>
          <w:b/>
          <w:bCs/>
          <w:color w:val="000000"/>
          <w:sz w:val="16"/>
          <w:u w:val="single"/>
        </w:rPr>
      </w:pPr>
      <w:r w:rsidRPr="004527EA">
        <w:rPr>
          <w:b/>
          <w:bCs/>
          <w:color w:val="000000"/>
          <w:sz w:val="16"/>
          <w:u w:val="single"/>
        </w:rPr>
        <w:t>Forslag til korrigerende tiltak:</w:t>
      </w:r>
    </w:p>
    <w:p w:rsidRPr="004527EA" w:rsidR="00B95643" w:rsidRDefault="00B95643" w14:paraId="76614669" w14:textId="77777777">
      <w:pPr>
        <w:rPr>
          <w:color w:val="000000"/>
          <w:sz w:val="18"/>
        </w:rPr>
      </w:pPr>
    </w:p>
    <w:p w:rsidRPr="004527EA" w:rsidR="00B95643" w:rsidRDefault="00B95643" w14:paraId="1E6BC0EE" w14:textId="0E38B58A">
      <w:pPr>
        <w:rPr>
          <w:color w:val="000000"/>
          <w:sz w:val="18"/>
        </w:rPr>
      </w:pPr>
      <w:r w:rsidRPr="004527EA">
        <w:rPr>
          <w:color w:val="000000"/>
          <w:sz w:val="18"/>
        </w:rPr>
        <w:t>…………………………………………………………………………………………………………………………………………………………………</w:t>
      </w:r>
    </w:p>
    <w:p w:rsidRPr="004527EA" w:rsidR="00B95643" w:rsidRDefault="00B95643" w14:paraId="57590049" w14:textId="77777777">
      <w:pPr>
        <w:rPr>
          <w:color w:val="000000"/>
          <w:sz w:val="18"/>
        </w:rPr>
      </w:pPr>
    </w:p>
    <w:p w:rsidRPr="004527EA" w:rsidR="00B95643" w:rsidRDefault="00B95643" w14:paraId="60314EC0" w14:textId="3E318E9B">
      <w:pPr>
        <w:rPr>
          <w:color w:val="000000"/>
          <w:sz w:val="18"/>
        </w:rPr>
      </w:pPr>
      <w:r w:rsidRPr="004527EA">
        <w:rPr>
          <w:color w:val="000000"/>
          <w:sz w:val="18"/>
        </w:rPr>
        <w:t>…………………………………………………………………………………………………………………………………………………………………</w:t>
      </w:r>
    </w:p>
    <w:p w:rsidRPr="004527EA" w:rsidR="00B95643" w:rsidRDefault="00B95643" w14:paraId="0C5B615A" w14:textId="77777777">
      <w:pPr>
        <w:rPr>
          <w:color w:val="000000"/>
          <w:sz w:val="18"/>
        </w:rPr>
      </w:pPr>
    </w:p>
    <w:p w:rsidRPr="004527EA" w:rsidR="00B95643" w:rsidRDefault="00B95643" w14:paraId="0717B1D0" w14:textId="1834D73A">
      <w:pPr>
        <w:rPr>
          <w:color w:val="000000"/>
          <w:sz w:val="18"/>
        </w:rPr>
      </w:pPr>
      <w:r w:rsidRPr="004527EA">
        <w:rPr>
          <w:color w:val="000000"/>
          <w:sz w:val="18"/>
        </w:rPr>
        <w:t>…………………………………………………………………………………………………………………………………………………………………</w:t>
      </w:r>
    </w:p>
    <w:p w:rsidR="00B95643" w:rsidRDefault="00B95643" w14:paraId="1A499DFC" w14:textId="77777777">
      <w:pPr>
        <w:rPr>
          <w:color w:val="000000"/>
          <w:sz w:val="18"/>
        </w:rPr>
      </w:pPr>
    </w:p>
    <w:p w:rsidR="00C94F14" w:rsidRDefault="00C94F14" w14:paraId="5099E149" w14:textId="77777777">
      <w:pPr>
        <w:rPr>
          <w:color w:val="000000"/>
          <w:sz w:val="18"/>
        </w:rPr>
      </w:pPr>
    </w:p>
    <w:p w:rsidRPr="004527EA" w:rsidR="00C94F14" w:rsidRDefault="00C94F14" w14:paraId="3C6A9473" w14:textId="77777777">
      <w:pPr>
        <w:rPr>
          <w:color w:val="000000"/>
          <w:sz w:val="18"/>
        </w:rPr>
      </w:pPr>
    </w:p>
    <w:p w:rsidR="00C94F14" w:rsidRDefault="00B95643" w14:paraId="53DC01F3" w14:textId="77777777">
      <w:pPr>
        <w:rPr>
          <w:color w:val="000000"/>
          <w:sz w:val="18"/>
        </w:rPr>
      </w:pPr>
      <w:r w:rsidRPr="004527EA">
        <w:rPr>
          <w:b/>
          <w:bCs/>
          <w:color w:val="000000"/>
          <w:sz w:val="16"/>
        </w:rPr>
        <w:t>Rapporten levert til (nærmeste leder)</w:t>
      </w:r>
      <w:r w:rsidRPr="004527EA">
        <w:rPr>
          <w:color w:val="000000"/>
          <w:sz w:val="18"/>
        </w:rPr>
        <w:t xml:space="preserve"> </w:t>
      </w:r>
    </w:p>
    <w:p w:rsidRPr="004527EA" w:rsidR="00B95643" w:rsidRDefault="00B95643" w14:paraId="55ECE122" w14:textId="5CB89EBE">
      <w:pPr>
        <w:rPr>
          <w:color w:val="000000"/>
          <w:sz w:val="18"/>
        </w:rPr>
      </w:pPr>
    </w:p>
    <w:p w:rsidRPr="004527EA" w:rsidR="00B95643" w:rsidRDefault="00B95643" w14:paraId="5E7E3C41" w14:textId="77777777">
      <w:pPr>
        <w:rPr>
          <w:color w:val="000000"/>
          <w:sz w:val="18"/>
        </w:rPr>
      </w:pPr>
    </w:p>
    <w:p w:rsidRPr="004527EA" w:rsidR="00B95643" w:rsidRDefault="00B95643" w14:paraId="1EB27730" w14:textId="6B99FF71">
      <w:pPr>
        <w:rPr>
          <w:b/>
          <w:color w:val="000000"/>
          <w:sz w:val="18"/>
        </w:rPr>
      </w:pPr>
      <w:r w:rsidRPr="004527EA">
        <w:rPr>
          <w:color w:val="000000"/>
          <w:sz w:val="18"/>
        </w:rPr>
        <w:t xml:space="preserve">Sted: ………………………………………………  Dato: ………………………  </w:t>
      </w:r>
      <w:proofErr w:type="spellStart"/>
      <w:r w:rsidRPr="004527EA">
        <w:rPr>
          <w:color w:val="000000"/>
          <w:sz w:val="18"/>
        </w:rPr>
        <w:t>Sign</w:t>
      </w:r>
      <w:proofErr w:type="spellEnd"/>
      <w:r w:rsidRPr="004527EA">
        <w:rPr>
          <w:color w:val="000000"/>
          <w:sz w:val="18"/>
        </w:rPr>
        <w:t xml:space="preserve">: </w:t>
      </w:r>
      <w:r w:rsidR="00C94F14">
        <w:rPr>
          <w:color w:val="000000"/>
          <w:sz w:val="18"/>
        </w:rPr>
        <w:t>……………………………………</w:t>
      </w:r>
    </w:p>
    <w:p w:rsidRPr="004527EA" w:rsidR="00B95643" w:rsidRDefault="00B95643" w14:paraId="03F828E4" w14:textId="77777777">
      <w:pPr>
        <w:jc w:val="both"/>
        <w:rPr>
          <w:sz w:val="18"/>
        </w:rPr>
      </w:pPr>
    </w:p>
    <w:p w:rsidRPr="004527EA" w:rsidR="00B95643" w:rsidRDefault="00B95643" w14:paraId="2AC57CB0" w14:textId="77777777">
      <w:pPr>
        <w:jc w:val="both"/>
        <w:rPr>
          <w:sz w:val="18"/>
        </w:rPr>
      </w:pPr>
    </w:p>
    <w:p w:rsidRPr="004527EA" w:rsidR="00B95643" w:rsidRDefault="00B95643" w14:paraId="0F58F4AA" w14:textId="77777777">
      <w:pPr>
        <w:jc w:val="both"/>
        <w:rPr>
          <w:b/>
          <w:bCs/>
          <w:sz w:val="16"/>
          <w:u w:val="single"/>
        </w:rPr>
      </w:pPr>
      <w:r w:rsidRPr="004527EA">
        <w:rPr>
          <w:b/>
          <w:bCs/>
          <w:sz w:val="16"/>
          <w:u w:val="single"/>
        </w:rPr>
        <w:t>Rutiner:</w:t>
      </w:r>
    </w:p>
    <w:p w:rsidRPr="004527EA" w:rsidR="00B95643" w:rsidRDefault="00B95643" w14:paraId="5186B13D" w14:textId="77777777">
      <w:pPr>
        <w:jc w:val="both"/>
        <w:rPr>
          <w:sz w:val="18"/>
          <w:u w:val="single"/>
        </w:rPr>
      </w:pPr>
    </w:p>
    <w:p w:rsidRPr="004527EA" w:rsidR="00B95643" w:rsidRDefault="00B95643" w14:paraId="73B11919" w14:textId="77777777">
      <w:pPr>
        <w:jc w:val="both"/>
        <w:rPr>
          <w:sz w:val="18"/>
        </w:rPr>
      </w:pPr>
      <w:r w:rsidRPr="004527EA">
        <w:rPr>
          <w:sz w:val="18"/>
        </w:rPr>
        <w:t xml:space="preserve">Den som skriver rapporten sender denne til nærmeste leder som vurderer tiltak. </w:t>
      </w:r>
    </w:p>
    <w:p w:rsidRPr="004527EA" w:rsidR="00B95643" w:rsidRDefault="00B95643" w14:paraId="3615F839" w14:textId="77777777">
      <w:pPr>
        <w:jc w:val="both"/>
        <w:rPr>
          <w:sz w:val="18"/>
        </w:rPr>
      </w:pPr>
      <w:r w:rsidRPr="004527EA">
        <w:rPr>
          <w:sz w:val="18"/>
        </w:rPr>
        <w:t>I de tilfelle rapporten omfatter ulykke med skade, må leder fylle ut skademel</w:t>
      </w:r>
      <w:r w:rsidRPr="004527EA" w:rsidR="00211C94">
        <w:rPr>
          <w:sz w:val="18"/>
        </w:rPr>
        <w:t>d</w:t>
      </w:r>
      <w:r w:rsidRPr="004527EA">
        <w:rPr>
          <w:sz w:val="18"/>
        </w:rPr>
        <w:t xml:space="preserve">ingsskjema. </w:t>
      </w:r>
    </w:p>
    <w:p w:rsidRPr="004527EA" w:rsidR="00B95643" w:rsidRDefault="00B95643" w14:paraId="05D5BCA2" w14:textId="77777777">
      <w:pPr>
        <w:jc w:val="both"/>
        <w:rPr>
          <w:sz w:val="18"/>
        </w:rPr>
      </w:pPr>
      <w:r w:rsidRPr="004527EA">
        <w:rPr>
          <w:sz w:val="18"/>
        </w:rPr>
        <w:t>Tiltak som krever behandling eller særskilt oppfølging overføres til aktuell handlingsplan.</w:t>
      </w:r>
    </w:p>
    <w:p w:rsidR="00211C94" w:rsidRDefault="00211C94" w14:paraId="406D3DF6" w14:textId="77777777">
      <w:pPr>
        <w:jc w:val="both"/>
        <w:rPr>
          <w:sz w:val="18"/>
        </w:rPr>
      </w:pPr>
      <w:r w:rsidRPr="004527EA">
        <w:rPr>
          <w:sz w:val="18"/>
        </w:rPr>
        <w:t xml:space="preserve">Ovennevnte skal også rapporteres inn i </w:t>
      </w:r>
      <w:r w:rsidRPr="004527EA" w:rsidR="00DA7EF5">
        <w:rPr>
          <w:sz w:val="18"/>
        </w:rPr>
        <w:t xml:space="preserve">bedriftens </w:t>
      </w:r>
      <w:r w:rsidRPr="004527EA">
        <w:rPr>
          <w:sz w:val="18"/>
        </w:rPr>
        <w:t>avviks</w:t>
      </w:r>
      <w:r w:rsidRPr="004527EA" w:rsidR="00DA7EF5">
        <w:rPr>
          <w:sz w:val="18"/>
        </w:rPr>
        <w:t>-</w:t>
      </w:r>
      <w:r w:rsidRPr="004527EA">
        <w:rPr>
          <w:sz w:val="18"/>
        </w:rPr>
        <w:t>system.</w:t>
      </w:r>
    </w:p>
    <w:p w:rsidRPr="00C94F14" w:rsidR="00B95643" w:rsidRDefault="00B95643" w14:paraId="023F5EE1" w14:textId="72490374">
      <w:pPr>
        <w:jc w:val="both"/>
        <w:rPr>
          <w:sz w:val="18"/>
        </w:rPr>
      </w:pPr>
      <w:r w:rsidRPr="004527EA">
        <w:rPr>
          <w:sz w:val="28"/>
        </w:rPr>
        <w:t>Egenrapport om arbeidsrelatert fravær:</w:t>
      </w:r>
    </w:p>
    <w:p w:rsidRPr="004527EA" w:rsidR="00B95643" w:rsidRDefault="00B95643" w14:paraId="3D404BC9" w14:textId="77777777">
      <w:pPr>
        <w:jc w:val="both"/>
        <w:rPr>
          <w:sz w:val="18"/>
        </w:rPr>
      </w:pPr>
    </w:p>
    <w:p w:rsidRPr="004527EA" w:rsidR="00B95643" w:rsidRDefault="00B95643" w14:paraId="61319B8A" w14:textId="77777777">
      <w:pPr>
        <w:jc w:val="both"/>
        <w:rPr>
          <w:sz w:val="18"/>
        </w:rPr>
      </w:pPr>
    </w:p>
    <w:p w:rsidRPr="004527EA" w:rsidR="00B95643" w:rsidRDefault="00B95643" w14:paraId="31A560F4" w14:textId="77777777">
      <w:pPr>
        <w:jc w:val="both"/>
        <w:rPr>
          <w:sz w:val="18"/>
        </w:rPr>
      </w:pPr>
    </w:p>
    <w:p w:rsidRPr="004527EA" w:rsidR="00B95643" w:rsidRDefault="00B95643" w14:paraId="07B86371" w14:textId="77777777">
      <w:pPr>
        <w:jc w:val="both"/>
        <w:rPr>
          <w:sz w:val="18"/>
        </w:rPr>
      </w:pPr>
      <w:r w:rsidRPr="004527EA">
        <w:rPr>
          <w:sz w:val="18"/>
        </w:rPr>
        <w:t>Jeg ………………………………………………………………………………………………  ansatt nr. ………………………………</w:t>
      </w:r>
    </w:p>
    <w:p w:rsidRPr="004527EA" w:rsidR="00B95643" w:rsidRDefault="00B95643" w14:paraId="70DF735C" w14:textId="77777777">
      <w:pPr>
        <w:jc w:val="both"/>
        <w:rPr>
          <w:sz w:val="18"/>
        </w:rPr>
      </w:pPr>
    </w:p>
    <w:p w:rsidRPr="004527EA" w:rsidR="00B95643" w:rsidRDefault="00B95643" w14:paraId="73F2F261" w14:textId="77777777">
      <w:pPr>
        <w:jc w:val="both"/>
        <w:rPr>
          <w:sz w:val="18"/>
        </w:rPr>
      </w:pPr>
      <w:r w:rsidRPr="004527EA">
        <w:rPr>
          <w:sz w:val="18"/>
        </w:rPr>
        <w:t>har vært fraværende grunnet sykdom i tiden ………………………………… til ………………………………………</w:t>
      </w:r>
    </w:p>
    <w:p w:rsidRPr="004527EA" w:rsidR="00B95643" w:rsidRDefault="00B95643" w14:paraId="3A413BF6" w14:textId="77777777">
      <w:pPr>
        <w:jc w:val="both"/>
        <w:rPr>
          <w:sz w:val="18"/>
        </w:rPr>
      </w:pPr>
    </w:p>
    <w:p w:rsidRPr="004527EA" w:rsidR="00B95643" w:rsidRDefault="00B95643" w14:paraId="31443426" w14:textId="77777777">
      <w:pPr>
        <w:jc w:val="both"/>
        <w:rPr>
          <w:sz w:val="18"/>
        </w:rPr>
      </w:pPr>
      <w:r w:rsidRPr="004527EA">
        <w:rPr>
          <w:sz w:val="18"/>
        </w:rPr>
        <w:t>Etter egen mening skyldes fraværet forhold relatert til arbeidsmiljøforholdene på arbeidsstedet.</w:t>
      </w:r>
    </w:p>
    <w:p w:rsidRPr="004527EA" w:rsidR="00B95643" w:rsidRDefault="00B95643" w14:paraId="33D28B4B" w14:textId="77777777">
      <w:pPr>
        <w:jc w:val="both"/>
        <w:rPr>
          <w:sz w:val="18"/>
        </w:rPr>
      </w:pPr>
    </w:p>
    <w:p w:rsidRPr="004527EA" w:rsidR="00B95643" w:rsidRDefault="00B95643" w14:paraId="37EFA3E3" w14:textId="77777777">
      <w:pPr>
        <w:jc w:val="both"/>
        <w:rPr>
          <w:sz w:val="18"/>
        </w:rPr>
      </w:pPr>
    </w:p>
    <w:p w:rsidRPr="004527EA" w:rsidR="00B95643" w:rsidRDefault="00B95643" w14:paraId="7ED5D62B" w14:textId="77777777">
      <w:pPr>
        <w:jc w:val="both"/>
        <w:rPr>
          <w:sz w:val="18"/>
          <w:u w:val="single"/>
        </w:rPr>
      </w:pPr>
      <w:r w:rsidRPr="004527EA">
        <w:rPr>
          <w:sz w:val="18"/>
          <w:u w:val="single"/>
        </w:rPr>
        <w:t>Organisatoriske opplysninger:</w:t>
      </w:r>
    </w:p>
    <w:p w:rsidRPr="004527EA" w:rsidR="00B95643" w:rsidRDefault="00B95643" w14:paraId="41C6AC2A" w14:textId="77777777">
      <w:pPr>
        <w:jc w:val="both"/>
        <w:rPr>
          <w:sz w:val="18"/>
        </w:rPr>
      </w:pPr>
    </w:p>
    <w:p w:rsidRPr="004527EA" w:rsidR="00B95643" w:rsidRDefault="00B95643" w14:paraId="343DE729" w14:textId="77777777">
      <w:pPr>
        <w:tabs>
          <w:tab w:val="left" w:pos="2127"/>
        </w:tabs>
        <w:jc w:val="both"/>
        <w:rPr>
          <w:sz w:val="18"/>
        </w:rPr>
      </w:pPr>
      <w:r w:rsidRPr="004527EA">
        <w:rPr>
          <w:sz w:val="18"/>
        </w:rPr>
        <w:t xml:space="preserve">Ansvarssted                </w:t>
      </w:r>
      <w:r w:rsidRPr="004527EA">
        <w:rPr>
          <w:sz w:val="18"/>
        </w:rPr>
        <w:tab/>
      </w:r>
      <w:r w:rsidRPr="004527EA">
        <w:rPr>
          <w:sz w:val="18"/>
        </w:rPr>
        <w:t>: ………………………………………………………………………………………………………………</w:t>
      </w:r>
    </w:p>
    <w:p w:rsidRPr="004527EA" w:rsidR="00B95643" w:rsidRDefault="00B95643" w14:paraId="2DC44586" w14:textId="77777777">
      <w:pPr>
        <w:tabs>
          <w:tab w:val="left" w:pos="2127"/>
        </w:tabs>
        <w:jc w:val="both"/>
        <w:rPr>
          <w:sz w:val="18"/>
        </w:rPr>
      </w:pPr>
    </w:p>
    <w:p w:rsidRPr="004527EA" w:rsidR="00B95643" w:rsidRDefault="00B95643" w14:paraId="22266E80" w14:textId="77777777">
      <w:pPr>
        <w:tabs>
          <w:tab w:val="left" w:pos="2127"/>
        </w:tabs>
        <w:jc w:val="both"/>
        <w:rPr>
          <w:sz w:val="18"/>
        </w:rPr>
      </w:pPr>
      <w:r w:rsidRPr="004527EA">
        <w:rPr>
          <w:sz w:val="18"/>
        </w:rPr>
        <w:t>Arbeidssted / prosjekt</w:t>
      </w:r>
      <w:r w:rsidRPr="004527EA">
        <w:rPr>
          <w:sz w:val="18"/>
        </w:rPr>
        <w:tab/>
      </w:r>
      <w:r w:rsidRPr="004527EA">
        <w:rPr>
          <w:sz w:val="18"/>
        </w:rPr>
        <w:t>: ………………………………………………………………………………………………………………</w:t>
      </w:r>
    </w:p>
    <w:p w:rsidRPr="004527EA" w:rsidR="00B95643" w:rsidRDefault="00B95643" w14:paraId="4FFCBC07" w14:textId="77777777">
      <w:pPr>
        <w:tabs>
          <w:tab w:val="left" w:pos="2127"/>
        </w:tabs>
        <w:jc w:val="both"/>
        <w:rPr>
          <w:sz w:val="18"/>
        </w:rPr>
      </w:pPr>
    </w:p>
    <w:p w:rsidRPr="004527EA" w:rsidR="00B95643" w:rsidRDefault="00B95643" w14:paraId="68E1CE07" w14:textId="77777777">
      <w:pPr>
        <w:tabs>
          <w:tab w:val="left" w:pos="2127"/>
        </w:tabs>
        <w:jc w:val="both"/>
        <w:rPr>
          <w:sz w:val="18"/>
        </w:rPr>
      </w:pPr>
      <w:r w:rsidRPr="004527EA">
        <w:rPr>
          <w:sz w:val="18"/>
        </w:rPr>
        <w:t xml:space="preserve">Nærmeste leder </w:t>
      </w:r>
      <w:r w:rsidRPr="004527EA">
        <w:rPr>
          <w:sz w:val="18"/>
        </w:rPr>
        <w:tab/>
      </w:r>
      <w:r w:rsidRPr="004527EA">
        <w:rPr>
          <w:sz w:val="18"/>
        </w:rPr>
        <w:t xml:space="preserve">: ……………………………………………………………………………………………………………… </w:t>
      </w:r>
    </w:p>
    <w:p w:rsidRPr="004527EA" w:rsidR="00B95643" w:rsidRDefault="00B95643" w14:paraId="1728B4D0" w14:textId="77777777">
      <w:pPr>
        <w:tabs>
          <w:tab w:val="left" w:pos="2127"/>
        </w:tabs>
        <w:jc w:val="both"/>
        <w:rPr>
          <w:sz w:val="18"/>
        </w:rPr>
      </w:pPr>
    </w:p>
    <w:p w:rsidRPr="004527EA" w:rsidR="00B95643" w:rsidRDefault="00B95643" w14:paraId="34959D4B" w14:textId="77777777">
      <w:pPr>
        <w:tabs>
          <w:tab w:val="left" w:pos="2127"/>
        </w:tabs>
        <w:jc w:val="both"/>
        <w:rPr>
          <w:sz w:val="18"/>
        </w:rPr>
      </w:pPr>
    </w:p>
    <w:p w:rsidRPr="004527EA" w:rsidR="00B95643" w:rsidRDefault="00B95643" w14:paraId="3CF32B3A" w14:textId="77777777">
      <w:pPr>
        <w:tabs>
          <w:tab w:val="left" w:pos="2127"/>
        </w:tabs>
        <w:jc w:val="both"/>
        <w:rPr>
          <w:sz w:val="18"/>
          <w:u w:val="single"/>
        </w:rPr>
      </w:pPr>
      <w:r w:rsidRPr="004527EA">
        <w:rPr>
          <w:sz w:val="18"/>
          <w:u w:val="single"/>
        </w:rPr>
        <w:t>Sykefraværet har sin bakgrunn i følgende forhold (beskriv):</w:t>
      </w:r>
    </w:p>
    <w:p w:rsidRPr="004527EA" w:rsidR="00B95643" w:rsidRDefault="00B95643" w14:paraId="7BD58BA2" w14:textId="77777777">
      <w:pPr>
        <w:tabs>
          <w:tab w:val="left" w:pos="2127"/>
        </w:tabs>
        <w:jc w:val="both"/>
        <w:rPr>
          <w:sz w:val="18"/>
        </w:rPr>
      </w:pPr>
    </w:p>
    <w:p w:rsidRPr="00FE67A9" w:rsidR="00B95643" w:rsidRDefault="00B95643" w14:paraId="0D533EDF" w14:textId="4A87E87D">
      <w:pPr>
        <w:tabs>
          <w:tab w:val="left" w:pos="2127"/>
        </w:tabs>
        <w:jc w:val="both"/>
        <w:rPr>
          <w:sz w:val="18"/>
          <w:lang w:val="da-DK"/>
        </w:rPr>
      </w:pPr>
      <w:r w:rsidRPr="00FE67A9">
        <w:rPr>
          <w:sz w:val="18"/>
          <w:lang w:val="da-DK"/>
        </w:rPr>
        <w:t xml:space="preserve">………………………………………………………………………………………………………………………………………………………………… </w:t>
      </w:r>
    </w:p>
    <w:p w:rsidRPr="00FE67A9" w:rsidR="00B95643" w:rsidRDefault="00B95643" w14:paraId="4357A966" w14:textId="77777777">
      <w:pPr>
        <w:tabs>
          <w:tab w:val="left" w:pos="2127"/>
        </w:tabs>
        <w:jc w:val="both"/>
        <w:rPr>
          <w:sz w:val="18"/>
          <w:lang w:val="da-DK"/>
        </w:rPr>
      </w:pPr>
    </w:p>
    <w:p w:rsidRPr="00FE67A9" w:rsidR="00B95643" w:rsidRDefault="00B95643" w14:paraId="3923F2D3" w14:textId="35745259">
      <w:pPr>
        <w:tabs>
          <w:tab w:val="left" w:pos="2127"/>
        </w:tabs>
        <w:jc w:val="both"/>
        <w:rPr>
          <w:sz w:val="18"/>
          <w:lang w:val="da-DK"/>
        </w:rPr>
      </w:pPr>
      <w:r w:rsidRPr="00FE67A9">
        <w:rPr>
          <w:sz w:val="18"/>
          <w:lang w:val="da-DK"/>
        </w:rPr>
        <w:t>…………………………………………………………………………………………………………………………………………………………………</w:t>
      </w:r>
    </w:p>
    <w:p w:rsidRPr="00FE67A9" w:rsidR="00B95643" w:rsidRDefault="00B95643" w14:paraId="44690661" w14:textId="77777777">
      <w:pPr>
        <w:tabs>
          <w:tab w:val="left" w:pos="2127"/>
        </w:tabs>
        <w:jc w:val="both"/>
        <w:rPr>
          <w:sz w:val="18"/>
          <w:lang w:val="da-DK"/>
        </w:rPr>
      </w:pPr>
    </w:p>
    <w:p w:rsidRPr="00FE67A9" w:rsidR="00B95643" w:rsidRDefault="00B95643" w14:paraId="0FA6387A" w14:textId="702E25FD">
      <w:pPr>
        <w:tabs>
          <w:tab w:val="left" w:pos="2127"/>
        </w:tabs>
        <w:jc w:val="both"/>
        <w:rPr>
          <w:sz w:val="18"/>
          <w:lang w:val="da-DK"/>
        </w:rPr>
      </w:pPr>
      <w:r w:rsidRPr="00FE67A9">
        <w:rPr>
          <w:sz w:val="18"/>
          <w:lang w:val="da-DK"/>
        </w:rPr>
        <w:t>…………………………………………………………………………………………………………………………………………………………………</w:t>
      </w:r>
    </w:p>
    <w:p w:rsidRPr="00FE67A9" w:rsidR="00B95643" w:rsidRDefault="00B95643" w14:paraId="74539910" w14:textId="77777777">
      <w:pPr>
        <w:tabs>
          <w:tab w:val="left" w:pos="2127"/>
        </w:tabs>
        <w:jc w:val="both"/>
        <w:rPr>
          <w:sz w:val="18"/>
          <w:lang w:val="da-DK"/>
        </w:rPr>
      </w:pPr>
    </w:p>
    <w:p w:rsidRPr="00FE67A9" w:rsidR="00B95643" w:rsidRDefault="00B95643" w14:paraId="5A7E0CF2" w14:textId="319304DB">
      <w:pPr>
        <w:tabs>
          <w:tab w:val="left" w:pos="2127"/>
        </w:tabs>
        <w:jc w:val="both"/>
        <w:rPr>
          <w:sz w:val="18"/>
          <w:lang w:val="da-DK"/>
        </w:rPr>
      </w:pPr>
      <w:r w:rsidRPr="00FE67A9">
        <w:rPr>
          <w:sz w:val="18"/>
          <w:lang w:val="da-DK"/>
        </w:rPr>
        <w:t>…………………………………………………………………………………………………………………………………………………………………</w:t>
      </w:r>
    </w:p>
    <w:p w:rsidRPr="00FE67A9" w:rsidR="00B95643" w:rsidRDefault="00B95643" w14:paraId="2E70077A" w14:textId="69E2EA7D">
      <w:pPr>
        <w:tabs>
          <w:tab w:val="left" w:pos="2127"/>
        </w:tabs>
        <w:jc w:val="both"/>
        <w:rPr>
          <w:sz w:val="18"/>
          <w:lang w:val="da-DK"/>
        </w:rPr>
      </w:pPr>
    </w:p>
    <w:p w:rsidRPr="00FE67A9" w:rsidR="00B95643" w:rsidRDefault="00B95643" w14:paraId="1AC5CDBE" w14:textId="77777777">
      <w:pPr>
        <w:tabs>
          <w:tab w:val="left" w:pos="2127"/>
        </w:tabs>
        <w:jc w:val="both"/>
        <w:rPr>
          <w:sz w:val="18"/>
          <w:lang w:val="da-DK"/>
        </w:rPr>
      </w:pPr>
    </w:p>
    <w:p w:rsidRPr="00FE67A9" w:rsidR="00B95643" w:rsidRDefault="00B95643" w14:paraId="3D4F8B5C" w14:textId="77777777">
      <w:pPr>
        <w:tabs>
          <w:tab w:val="left" w:pos="2127"/>
        </w:tabs>
        <w:jc w:val="both"/>
        <w:rPr>
          <w:sz w:val="18"/>
          <w:u w:val="single"/>
          <w:lang w:val="da-DK"/>
        </w:rPr>
      </w:pPr>
      <w:r w:rsidRPr="00FE67A9">
        <w:rPr>
          <w:sz w:val="18"/>
          <w:u w:val="single"/>
          <w:lang w:val="da-DK"/>
        </w:rPr>
        <w:t>Forslag til løsning:</w:t>
      </w:r>
    </w:p>
    <w:p w:rsidRPr="00FE67A9" w:rsidR="00B95643" w:rsidRDefault="00B95643" w14:paraId="342D4C27" w14:textId="77777777">
      <w:pPr>
        <w:tabs>
          <w:tab w:val="left" w:pos="2127"/>
        </w:tabs>
        <w:jc w:val="both"/>
        <w:rPr>
          <w:sz w:val="18"/>
          <w:lang w:val="da-DK"/>
        </w:rPr>
      </w:pPr>
    </w:p>
    <w:p w:rsidRPr="00FE67A9" w:rsidR="00B95643" w:rsidRDefault="00B95643" w14:paraId="36F9B7D3" w14:textId="76A0F9E3">
      <w:pPr>
        <w:tabs>
          <w:tab w:val="left" w:pos="2127"/>
        </w:tabs>
        <w:jc w:val="both"/>
        <w:rPr>
          <w:sz w:val="18"/>
          <w:lang w:val="da-DK"/>
        </w:rPr>
      </w:pPr>
      <w:r w:rsidRPr="00FE67A9">
        <w:rPr>
          <w:sz w:val="18"/>
          <w:lang w:val="da-DK"/>
        </w:rPr>
        <w:t>…………………………………………………………………………………………………………………………………………………………………</w:t>
      </w:r>
    </w:p>
    <w:p w:rsidRPr="00FE67A9" w:rsidR="00B95643" w:rsidRDefault="00B95643" w14:paraId="3572E399" w14:textId="77777777">
      <w:pPr>
        <w:tabs>
          <w:tab w:val="left" w:pos="2127"/>
        </w:tabs>
        <w:jc w:val="both"/>
        <w:rPr>
          <w:sz w:val="18"/>
          <w:lang w:val="da-DK"/>
        </w:rPr>
      </w:pPr>
    </w:p>
    <w:p w:rsidRPr="00FE67A9" w:rsidR="00B95643" w:rsidRDefault="00B95643" w14:paraId="565517BE" w14:textId="5FCDD63E">
      <w:pPr>
        <w:tabs>
          <w:tab w:val="left" w:pos="2127"/>
        </w:tabs>
        <w:jc w:val="both"/>
        <w:rPr>
          <w:sz w:val="18"/>
          <w:lang w:val="da-DK"/>
        </w:rPr>
      </w:pPr>
      <w:r w:rsidRPr="00FE67A9">
        <w:rPr>
          <w:sz w:val="18"/>
          <w:lang w:val="da-DK"/>
        </w:rPr>
        <w:t>…………………………………………………………………………………………………………………………………………………………………</w:t>
      </w:r>
    </w:p>
    <w:p w:rsidRPr="00FE67A9" w:rsidR="00B95643" w:rsidRDefault="00B95643" w14:paraId="6CEB15CE" w14:textId="77777777">
      <w:pPr>
        <w:tabs>
          <w:tab w:val="left" w:pos="2127"/>
        </w:tabs>
        <w:jc w:val="both"/>
        <w:rPr>
          <w:sz w:val="18"/>
          <w:lang w:val="da-DK"/>
        </w:rPr>
      </w:pPr>
    </w:p>
    <w:p w:rsidRPr="00FE67A9" w:rsidR="00B95643" w:rsidRDefault="00B95643" w14:paraId="708DC9FA" w14:textId="5AEEDA2D">
      <w:pPr>
        <w:tabs>
          <w:tab w:val="left" w:pos="2127"/>
        </w:tabs>
        <w:jc w:val="both"/>
        <w:rPr>
          <w:sz w:val="18"/>
          <w:lang w:val="da-DK"/>
        </w:rPr>
      </w:pPr>
      <w:r w:rsidRPr="00FE67A9">
        <w:rPr>
          <w:sz w:val="18"/>
          <w:lang w:val="da-DK"/>
        </w:rPr>
        <w:t>…………………………………………………………………………………………………………………………………………………………………</w:t>
      </w:r>
    </w:p>
    <w:p w:rsidRPr="00FE67A9" w:rsidR="00B95643" w:rsidRDefault="00B95643" w14:paraId="66518E39" w14:textId="77777777">
      <w:pPr>
        <w:tabs>
          <w:tab w:val="left" w:pos="2127"/>
        </w:tabs>
        <w:jc w:val="both"/>
        <w:rPr>
          <w:sz w:val="18"/>
          <w:lang w:val="da-DK"/>
        </w:rPr>
      </w:pPr>
    </w:p>
    <w:p w:rsidRPr="00FE67A9" w:rsidR="00B95643" w:rsidRDefault="00B95643" w14:paraId="6C1031F9" w14:textId="77777777">
      <w:pPr>
        <w:tabs>
          <w:tab w:val="left" w:pos="2127"/>
        </w:tabs>
        <w:jc w:val="both"/>
        <w:rPr>
          <w:sz w:val="18"/>
          <w:lang w:val="da-DK"/>
        </w:rPr>
      </w:pPr>
      <w:r w:rsidRPr="00FE67A9">
        <w:rPr>
          <w:sz w:val="18"/>
          <w:lang w:val="da-DK"/>
        </w:rPr>
        <w:t xml:space="preserve"> </w:t>
      </w:r>
    </w:p>
    <w:p w:rsidRPr="00FE67A9" w:rsidR="00B95643" w:rsidRDefault="00B95643" w14:paraId="0D00864A" w14:textId="77777777">
      <w:pPr>
        <w:tabs>
          <w:tab w:val="left" w:pos="2127"/>
        </w:tabs>
        <w:jc w:val="both"/>
        <w:rPr>
          <w:sz w:val="18"/>
          <w:lang w:val="da-DK"/>
        </w:rPr>
      </w:pPr>
      <w:r w:rsidRPr="00FE67A9">
        <w:rPr>
          <w:sz w:val="18"/>
          <w:lang w:val="da-DK"/>
        </w:rPr>
        <w:t>Sted: ………………………………………………………     Dato: ………………………………………</w:t>
      </w:r>
    </w:p>
    <w:p w:rsidRPr="00FE67A9" w:rsidR="00B95643" w:rsidRDefault="00B95643" w14:paraId="10FDAA0E" w14:textId="77777777">
      <w:pPr>
        <w:tabs>
          <w:tab w:val="left" w:pos="2127"/>
        </w:tabs>
        <w:jc w:val="both"/>
        <w:rPr>
          <w:sz w:val="18"/>
          <w:lang w:val="da-DK"/>
        </w:rPr>
      </w:pPr>
    </w:p>
    <w:p w:rsidRPr="00FE67A9" w:rsidR="00B95643" w:rsidRDefault="00B95643" w14:paraId="509EEDB4" w14:textId="77777777">
      <w:pPr>
        <w:tabs>
          <w:tab w:val="left" w:pos="2127"/>
        </w:tabs>
        <w:jc w:val="both"/>
        <w:rPr>
          <w:sz w:val="18"/>
          <w:lang w:val="da-DK"/>
        </w:rPr>
      </w:pPr>
      <w:r w:rsidRPr="00FE67A9">
        <w:rPr>
          <w:sz w:val="18"/>
          <w:lang w:val="da-DK"/>
        </w:rPr>
        <w:t>Sign: ………………………………………………………</w:t>
      </w:r>
    </w:p>
    <w:p w:rsidRPr="00FE67A9" w:rsidR="00B95643" w:rsidRDefault="00B95643" w14:paraId="774AF2BF" w14:textId="77777777">
      <w:pPr>
        <w:tabs>
          <w:tab w:val="left" w:pos="2127"/>
        </w:tabs>
        <w:jc w:val="both"/>
        <w:rPr>
          <w:sz w:val="18"/>
          <w:lang w:val="da-DK"/>
        </w:rPr>
      </w:pPr>
    </w:p>
    <w:p w:rsidRPr="00FE67A9" w:rsidR="00B95643" w:rsidRDefault="00B95643" w14:paraId="7A292896" w14:textId="77777777">
      <w:pPr>
        <w:tabs>
          <w:tab w:val="left" w:pos="2127"/>
        </w:tabs>
        <w:jc w:val="both"/>
        <w:rPr>
          <w:sz w:val="18"/>
          <w:lang w:val="da-DK"/>
        </w:rPr>
      </w:pPr>
    </w:p>
    <w:p w:rsidRPr="004527EA" w:rsidR="00B95643" w:rsidRDefault="00B95643" w14:paraId="36D9A60C" w14:textId="77777777">
      <w:pPr>
        <w:tabs>
          <w:tab w:val="left" w:pos="2127"/>
        </w:tabs>
        <w:jc w:val="both"/>
        <w:rPr>
          <w:sz w:val="18"/>
          <w:u w:val="single"/>
        </w:rPr>
      </w:pPr>
      <w:r w:rsidRPr="004527EA">
        <w:rPr>
          <w:sz w:val="18"/>
          <w:u w:val="single"/>
        </w:rPr>
        <w:t>Rutiner:</w:t>
      </w:r>
    </w:p>
    <w:p w:rsidRPr="004527EA" w:rsidR="00B95643" w:rsidRDefault="00B95643" w14:paraId="2191599E" w14:textId="77777777">
      <w:pPr>
        <w:tabs>
          <w:tab w:val="left" w:pos="2127"/>
        </w:tabs>
        <w:jc w:val="both"/>
        <w:rPr>
          <w:sz w:val="18"/>
        </w:rPr>
      </w:pPr>
    </w:p>
    <w:p w:rsidR="00C94F14" w:rsidRDefault="00B95643" w14:paraId="1060432C" w14:textId="77777777">
      <w:pPr>
        <w:tabs>
          <w:tab w:val="left" w:pos="2127"/>
        </w:tabs>
        <w:jc w:val="both"/>
        <w:rPr>
          <w:sz w:val="18"/>
        </w:rPr>
      </w:pPr>
      <w:r w:rsidRPr="004527EA">
        <w:rPr>
          <w:sz w:val="18"/>
        </w:rPr>
        <w:t>Dette skjema sender (leverer) du til din nærmeste leder.</w:t>
      </w:r>
    </w:p>
    <w:p w:rsidRPr="004527EA" w:rsidR="00B95643" w:rsidRDefault="00B95643" w14:paraId="7114A902" w14:textId="4699ABCA">
      <w:pPr>
        <w:tabs>
          <w:tab w:val="left" w:pos="2127"/>
        </w:tabs>
        <w:jc w:val="both"/>
        <w:rPr>
          <w:sz w:val="18"/>
        </w:rPr>
      </w:pPr>
      <w:r w:rsidRPr="004527EA">
        <w:rPr>
          <w:sz w:val="18"/>
        </w:rPr>
        <w:t>Leder skal vurdere tiltak og gi tilbakemelding til den som har skrevet rapporten.</w:t>
      </w:r>
    </w:p>
    <w:p w:rsidRPr="004527EA" w:rsidR="00B95643" w:rsidRDefault="00B95643" w14:paraId="041D98D7" w14:textId="77777777">
      <w:pPr>
        <w:tabs>
          <w:tab w:val="left" w:pos="2127"/>
        </w:tabs>
        <w:jc w:val="both"/>
        <w:rPr>
          <w:sz w:val="18"/>
        </w:rPr>
      </w:pPr>
    </w:p>
    <w:p w:rsidRPr="004527EA" w:rsidR="00B95643" w:rsidP="00211C94" w:rsidRDefault="00B95643" w14:paraId="5AB7C0C5" w14:textId="77777777">
      <w:pPr>
        <w:jc w:val="both"/>
        <w:rPr>
          <w:sz w:val="18"/>
        </w:rPr>
      </w:pPr>
    </w:p>
    <w:p w:rsidRPr="004527EA" w:rsidR="00B95643" w:rsidRDefault="00B95643" w14:paraId="55B33694" w14:textId="77777777"/>
    <w:sectPr w:rsidRPr="004527EA" w:rsidR="00B95643" w:rsidSect="00E613B8">
      <w:headerReference w:type="default" r:id="rId15"/>
      <w:footerReference w:type="default" r:id="rId16"/>
      <w:pgSz w:w="11907" w:h="16840" w:orient="portrait" w:code="9"/>
      <w:pgMar w:top="1417" w:right="1417" w:bottom="1417" w:left="1417" w:header="709" w:footer="709"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528B4" w:rsidRDefault="009528B4" w14:paraId="6E9FBC56" w14:textId="77777777">
      <w:r>
        <w:separator/>
      </w:r>
    </w:p>
  </w:endnote>
  <w:endnote w:type="continuationSeparator" w:id="0">
    <w:p w:rsidR="009528B4" w:rsidRDefault="009528B4" w14:paraId="58A7779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Open Sans">
    <w:altName w:val="Times New Roman"/>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D0C10" w:rsidRDefault="004D0C10" w14:paraId="5EB89DE8" w14:textId="77777777">
    <w:pPr>
      <w:pStyle w:val="Bunntekst"/>
      <w:tabs>
        <w:tab w:val="clear" w:pos="9072"/>
        <w:tab w:val="right" w:pos="9356"/>
      </w:tabs>
      <w:rPr>
        <w:color w:val="003366"/>
        <w:sz w:val="18"/>
      </w:rPr>
    </w:pPr>
  </w:p>
  <w:tbl>
    <w:tblPr>
      <w:tblW w:w="0" w:type="auto"/>
      <w:tblLayout w:type="fixed"/>
      <w:tblCellMar>
        <w:left w:w="70" w:type="dxa"/>
        <w:right w:w="70" w:type="dxa"/>
      </w:tblCellMar>
      <w:tblLook w:val="0000" w:firstRow="0" w:lastRow="0" w:firstColumn="0" w:lastColumn="0" w:noHBand="0" w:noVBand="0"/>
    </w:tblPr>
    <w:tblGrid>
      <w:gridCol w:w="7016"/>
      <w:gridCol w:w="2693"/>
    </w:tblGrid>
    <w:tr w:rsidR="004D0C10" w14:paraId="7C8421A2" w14:textId="77777777">
      <w:trPr>
        <w:cantSplit/>
      </w:trPr>
      <w:tc>
        <w:tcPr>
          <w:tcW w:w="7016" w:type="dxa"/>
          <w:tcBorders>
            <w:top w:val="double" w:color="auto" w:sz="6" w:space="0"/>
          </w:tcBorders>
        </w:tcPr>
        <w:p w:rsidRPr="004A4630" w:rsidR="004D0C10" w:rsidRDefault="004D0C10" w14:paraId="0263E20D" w14:textId="77777777">
          <w:pPr>
            <w:pStyle w:val="Bunntekst"/>
            <w:rPr>
              <w:color w:val="003366"/>
              <w:sz w:val="14"/>
              <w:lang w:val="da-DK"/>
            </w:rPr>
          </w:pPr>
          <w:r w:rsidRPr="004A4630">
            <w:rPr>
              <w:color w:val="003366"/>
              <w:sz w:val="14"/>
              <w:lang w:val="da-DK"/>
            </w:rPr>
            <w:t>Dok. id / Dato:</w:t>
          </w:r>
        </w:p>
        <w:p w:rsidRPr="004A4630" w:rsidR="004D0C10" w:rsidP="00C448FF" w:rsidRDefault="004D0C10" w14:paraId="46644C26" w14:textId="02BBBE53">
          <w:pPr>
            <w:pStyle w:val="Bunntekst"/>
            <w:rPr>
              <w:color w:val="003366"/>
              <w:sz w:val="18"/>
              <w:lang w:val="da-DK"/>
            </w:rPr>
          </w:pPr>
          <w:r>
            <w:fldChar w:fldCharType="begin"/>
          </w:r>
          <w:r w:rsidRPr="004A4630">
            <w:rPr>
              <w:lang w:val="da-DK"/>
            </w:rPr>
            <w:instrText xml:space="preserve"> FILENAME  \* MERGEFORMAT </w:instrText>
          </w:r>
          <w:r>
            <w:fldChar w:fldCharType="separate"/>
          </w:r>
          <w:r w:rsidRPr="004A4630">
            <w:rPr>
              <w:noProof/>
              <w:color w:val="003366"/>
              <w:sz w:val="18"/>
              <w:lang w:val="da-DK"/>
            </w:rPr>
            <w:t>HMS-D-131</w:t>
          </w:r>
          <w:r w:rsidR="005305E3">
            <w:rPr>
              <w:noProof/>
              <w:lang w:val="da-DK"/>
            </w:rPr>
            <w:t xml:space="preserve"> </w:t>
          </w:r>
          <w:r>
            <w:rPr>
              <w:noProof/>
            </w:rPr>
            <w:fldChar w:fldCharType="end"/>
          </w:r>
        </w:p>
      </w:tc>
      <w:tc>
        <w:tcPr>
          <w:tcW w:w="2693" w:type="dxa"/>
          <w:tcBorders>
            <w:top w:val="double" w:color="auto" w:sz="6" w:space="0"/>
          </w:tcBorders>
        </w:tcPr>
        <w:p w:rsidR="004D0C10" w:rsidRDefault="004D0C10" w14:paraId="0C6A7528" w14:textId="77777777">
          <w:pPr>
            <w:pStyle w:val="Bunntekst"/>
            <w:jc w:val="right"/>
            <w:rPr>
              <w:color w:val="003366"/>
              <w:sz w:val="14"/>
            </w:rPr>
          </w:pPr>
          <w:r>
            <w:rPr>
              <w:color w:val="003366"/>
              <w:sz w:val="14"/>
            </w:rPr>
            <w:t xml:space="preserve">Side </w:t>
          </w:r>
          <w:r>
            <w:rPr>
              <w:color w:val="003366"/>
              <w:sz w:val="14"/>
            </w:rPr>
            <w:fldChar w:fldCharType="begin"/>
          </w:r>
          <w:r>
            <w:rPr>
              <w:color w:val="003366"/>
              <w:sz w:val="14"/>
            </w:rPr>
            <w:instrText xml:space="preserve"> PAGE </w:instrText>
          </w:r>
          <w:r>
            <w:rPr>
              <w:color w:val="003366"/>
              <w:sz w:val="14"/>
            </w:rPr>
            <w:fldChar w:fldCharType="separate"/>
          </w:r>
          <w:r w:rsidR="002D48D8">
            <w:rPr>
              <w:noProof/>
              <w:color w:val="003366"/>
              <w:sz w:val="14"/>
            </w:rPr>
            <w:t>1</w:t>
          </w:r>
          <w:r>
            <w:rPr>
              <w:color w:val="003366"/>
              <w:sz w:val="14"/>
            </w:rPr>
            <w:fldChar w:fldCharType="end"/>
          </w:r>
          <w:r>
            <w:rPr>
              <w:color w:val="003366"/>
              <w:sz w:val="14"/>
            </w:rPr>
            <w:t xml:space="preserve"> av </w:t>
          </w:r>
          <w:r>
            <w:rPr>
              <w:color w:val="003366"/>
              <w:sz w:val="14"/>
            </w:rPr>
            <w:fldChar w:fldCharType="begin"/>
          </w:r>
          <w:r>
            <w:rPr>
              <w:color w:val="003366"/>
              <w:sz w:val="14"/>
            </w:rPr>
            <w:instrText xml:space="preserve"> NUMPAGES </w:instrText>
          </w:r>
          <w:r>
            <w:rPr>
              <w:color w:val="003366"/>
              <w:sz w:val="14"/>
            </w:rPr>
            <w:fldChar w:fldCharType="separate"/>
          </w:r>
          <w:r w:rsidR="002D48D8">
            <w:rPr>
              <w:noProof/>
              <w:color w:val="003366"/>
              <w:sz w:val="14"/>
            </w:rPr>
            <w:t>22</w:t>
          </w:r>
          <w:r>
            <w:rPr>
              <w:color w:val="003366"/>
              <w:sz w:val="14"/>
            </w:rPr>
            <w:fldChar w:fldCharType="end"/>
          </w:r>
        </w:p>
        <w:p w:rsidR="004D0C10" w:rsidRDefault="004D0C10" w14:paraId="11131FAB" w14:textId="01404893">
          <w:pPr>
            <w:pStyle w:val="Bunntekst"/>
            <w:jc w:val="right"/>
            <w:rPr>
              <w:color w:val="003366"/>
              <w:sz w:val="18"/>
            </w:rPr>
          </w:pPr>
          <w:r>
            <w:rPr>
              <w:color w:val="003366"/>
              <w:sz w:val="18"/>
            </w:rPr>
            <w:t xml:space="preserve">Utskriftsdato: </w:t>
          </w:r>
          <w:r>
            <w:rPr>
              <w:color w:val="003366"/>
              <w:sz w:val="18"/>
            </w:rPr>
            <w:fldChar w:fldCharType="begin"/>
          </w:r>
          <w:r>
            <w:rPr>
              <w:color w:val="003366"/>
              <w:sz w:val="18"/>
            </w:rPr>
            <w:instrText xml:space="preserve"> TIME \@ "dd.MM.yy" </w:instrText>
          </w:r>
          <w:r>
            <w:rPr>
              <w:color w:val="003366"/>
              <w:sz w:val="18"/>
            </w:rPr>
            <w:fldChar w:fldCharType="separate"/>
          </w:r>
          <w:r w:rsidR="00403284">
            <w:rPr>
              <w:noProof/>
              <w:color w:val="003366"/>
              <w:sz w:val="18"/>
            </w:rPr>
            <w:t>12.11.24</w:t>
          </w:r>
          <w:r>
            <w:rPr>
              <w:color w:val="003366"/>
              <w:sz w:val="18"/>
            </w:rPr>
            <w:fldChar w:fldCharType="end"/>
          </w:r>
        </w:p>
        <w:p w:rsidR="00AC238D" w:rsidRDefault="00AC238D" w14:paraId="3ABAAACE" w14:textId="71F5836E">
          <w:pPr>
            <w:pStyle w:val="Bunntekst"/>
            <w:jc w:val="right"/>
            <w:rPr>
              <w:b/>
              <w:color w:val="003366"/>
              <w:sz w:val="18"/>
            </w:rPr>
          </w:pPr>
          <w:r>
            <w:rPr>
              <w:noProof/>
              <w:lang w:val="da-DK"/>
            </w:rPr>
            <w:t>rev.27.09.2024</w:t>
          </w:r>
          <w:r w:rsidRPr="004A4630">
            <w:rPr>
              <w:noProof/>
              <w:lang w:val="da-DK"/>
            </w:rPr>
            <w:t>.docx</w:t>
          </w:r>
        </w:p>
      </w:tc>
    </w:tr>
  </w:tbl>
  <w:p w:rsidR="004D0C10" w:rsidRDefault="004D0C10" w14:paraId="7D62D461" w14:textId="77777777">
    <w:pPr>
      <w:pStyle w:val="Bunntekst"/>
      <w:rPr>
        <w:sz w:val="2"/>
      </w:rPr>
    </w:pPr>
  </w:p>
  <w:p w:rsidR="004D0C10" w:rsidRDefault="004D0C10" w14:paraId="078B034E" w14:textId="77777777">
    <w:pPr>
      <w:pStyle w:val="Bunntekst"/>
      <w:rPr>
        <w:sz w:val="2"/>
      </w:rPr>
    </w:pPr>
  </w:p>
  <w:p w:rsidR="004D0C10" w:rsidRDefault="004D0C10" w14:paraId="492506DD" w14:textId="77777777">
    <w:pPr>
      <w:pStyle w:val="Bunntekst"/>
      <w:rPr>
        <w:sz w:val="2"/>
      </w:rPr>
    </w:pPr>
  </w:p>
  <w:p w:rsidR="004D0C10" w:rsidRDefault="004D0C10" w14:paraId="31CD0C16" w14:textId="77777777">
    <w:pPr>
      <w:pStyle w:val="Bunntekst"/>
      <w:rPr>
        <w:sz w:val="2"/>
      </w:rPr>
    </w:pPr>
  </w:p>
  <w:p w:rsidR="004D0C10" w:rsidRDefault="004D0C10" w14:paraId="7FD8715F" w14:textId="77777777">
    <w:pPr>
      <w:pStyle w:val="Bunntekst"/>
      <w:rPr>
        <w:sz w:val="2"/>
      </w:rPr>
    </w:pPr>
  </w:p>
  <w:p w:rsidR="004D0C10" w:rsidRDefault="004D0C10" w14:paraId="6BDFDFC2" w14:textId="77777777">
    <w:pPr>
      <w:pStyle w:val="Bunnteks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528B4" w:rsidRDefault="009528B4" w14:paraId="3D7432BD" w14:textId="77777777">
      <w:r>
        <w:separator/>
      </w:r>
    </w:p>
  </w:footnote>
  <w:footnote w:type="continuationSeparator" w:id="0">
    <w:p w:rsidR="009528B4" w:rsidRDefault="009528B4" w14:paraId="6E8B499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W w:w="9639" w:type="dxa"/>
      <w:tblInd w:w="70" w:type="dxa"/>
      <w:tblLayout w:type="fixed"/>
      <w:tblCellMar>
        <w:left w:w="70" w:type="dxa"/>
        <w:right w:w="70" w:type="dxa"/>
      </w:tblCellMar>
      <w:tblLook w:val="0000" w:firstRow="0" w:lastRow="0" w:firstColumn="0" w:lastColumn="0" w:noHBand="0" w:noVBand="0"/>
    </w:tblPr>
    <w:tblGrid>
      <w:gridCol w:w="6663"/>
      <w:gridCol w:w="2976"/>
    </w:tblGrid>
    <w:tr w:rsidR="004D0C10" w14:paraId="3E2BFE03" w14:textId="77777777">
      <w:trPr>
        <w:cantSplit/>
      </w:trPr>
      <w:tc>
        <w:tcPr>
          <w:tcW w:w="6663" w:type="dxa"/>
          <w:vAlign w:val="bottom"/>
        </w:tcPr>
        <w:p w:rsidR="004D0C10" w:rsidRDefault="004D0C10" w14:paraId="24BB715C" w14:textId="77777777">
          <w:pPr>
            <w:pStyle w:val="Topptekst"/>
            <w:tabs>
              <w:tab w:val="clear" w:pos="9072"/>
            </w:tabs>
            <w:rPr>
              <w:b/>
              <w:color w:val="003366"/>
              <w:sz w:val="30"/>
            </w:rPr>
          </w:pPr>
          <w:r>
            <w:rPr>
              <w:b/>
              <w:color w:val="003366"/>
              <w:sz w:val="30"/>
            </w:rPr>
            <w:t>HMS</w:t>
          </w:r>
        </w:p>
      </w:tc>
      <w:tc>
        <w:tcPr>
          <w:tcW w:w="2976" w:type="dxa"/>
        </w:tcPr>
        <w:p w:rsidR="004D0C10" w:rsidRDefault="009A7012" w14:paraId="0CE19BC3" w14:textId="415042C3">
          <w:pPr>
            <w:pStyle w:val="Topptekst"/>
            <w:jc w:val="right"/>
            <w:rPr>
              <w:b/>
              <w:color w:val="003366"/>
              <w:sz w:val="46"/>
            </w:rPr>
          </w:pPr>
          <w:r>
            <w:rPr>
              <w:noProof/>
            </w:rPr>
            <w:drawing>
              <wp:inline distT="0" distB="0" distL="0" distR="0" wp14:anchorId="3F1E1CDD" wp14:editId="014624F4">
                <wp:extent cx="1333500" cy="438150"/>
                <wp:effectExtent l="0" t="0" r="0" b="0"/>
                <wp:docPr id="1" name="_symprex_i0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_symprex_i000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inline>
            </w:drawing>
          </w:r>
        </w:p>
      </w:tc>
    </w:tr>
    <w:tr w:rsidR="004D0C10" w14:paraId="463407B9" w14:textId="77777777">
      <w:tblPrEx>
        <w:tblCellMar>
          <w:left w:w="71" w:type="dxa"/>
          <w:right w:w="71" w:type="dxa"/>
        </w:tblCellMar>
      </w:tblPrEx>
      <w:trPr>
        <w:cantSplit/>
      </w:trPr>
      <w:tc>
        <w:tcPr>
          <w:tcW w:w="9639" w:type="dxa"/>
          <w:gridSpan w:val="2"/>
          <w:tcBorders>
            <w:top w:val="single" w:color="auto" w:sz="6" w:space="0"/>
            <w:left w:val="single" w:color="auto" w:sz="6" w:space="0"/>
            <w:bottom w:val="single" w:color="auto" w:sz="6" w:space="0"/>
            <w:right w:val="single" w:color="auto" w:sz="6" w:space="0"/>
          </w:tcBorders>
        </w:tcPr>
        <w:p w:rsidR="004D0C10" w:rsidRDefault="004D0C10" w14:paraId="3CBEE343" w14:textId="77777777">
          <w:pPr>
            <w:pStyle w:val="Topptekst"/>
            <w:tabs>
              <w:tab w:val="clear" w:pos="9072"/>
              <w:tab w:val="right" w:pos="8789"/>
            </w:tabs>
            <w:ind w:right="176"/>
            <w:rPr>
              <w:color w:val="003366"/>
              <w:sz w:val="14"/>
            </w:rPr>
          </w:pPr>
          <w:r>
            <w:rPr>
              <w:color w:val="003366"/>
              <w:sz w:val="14"/>
            </w:rPr>
            <w:t>Dokumentnavn:</w:t>
          </w:r>
        </w:p>
        <w:p w:rsidR="004D0C10" w:rsidRDefault="004D0C10" w14:paraId="721077F5" w14:textId="77777777">
          <w:pPr>
            <w:pStyle w:val="Topptekst"/>
            <w:rPr>
              <w:b/>
              <w:color w:val="003366"/>
              <w:sz w:val="18"/>
            </w:rPr>
          </w:pPr>
          <w:r>
            <w:rPr>
              <w:b/>
              <w:color w:val="003366"/>
              <w:sz w:val="18"/>
            </w:rPr>
            <w:t>HMS håndbok</w:t>
          </w:r>
        </w:p>
      </w:tc>
    </w:tr>
  </w:tbl>
  <w:p w:rsidR="004D0C10" w:rsidRDefault="004D0C10" w14:paraId="63966B72" w14:textId="77777777">
    <w:pPr>
      <w:pStyle w:val="Topptekst"/>
      <w:rPr>
        <w:color w:val="003366"/>
        <w:sz w:val="18"/>
      </w:rPr>
    </w:pPr>
  </w:p>
  <w:p w:rsidR="004D0C10" w:rsidRDefault="004D0C10" w14:paraId="23536548" w14:textId="77777777">
    <w:pPr>
      <w:pStyle w:val="Topptekst"/>
      <w:rPr>
        <w:color w:val="003366"/>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FEAC67C"/>
    <w:lvl w:ilvl="0">
      <w:start w:val="1"/>
      <w:numFmt w:val="decimal"/>
      <w:pStyle w:val="Nummerertliste5"/>
      <w:lvlText w:val="%1."/>
      <w:lvlJc w:val="left"/>
      <w:pPr>
        <w:tabs>
          <w:tab w:val="num" w:pos="1492"/>
        </w:tabs>
        <w:ind w:left="1492" w:hanging="360"/>
      </w:pPr>
    </w:lvl>
  </w:abstractNum>
  <w:abstractNum w:abstractNumId="1" w15:restartNumberingAfterBreak="0">
    <w:nsid w:val="FFFFFF7D"/>
    <w:multiLevelType w:val="singleLevel"/>
    <w:tmpl w:val="BE8EDD9E"/>
    <w:lvl w:ilvl="0">
      <w:start w:val="1"/>
      <w:numFmt w:val="decimal"/>
      <w:pStyle w:val="Nummerertliste4"/>
      <w:lvlText w:val="%1."/>
      <w:lvlJc w:val="left"/>
      <w:pPr>
        <w:tabs>
          <w:tab w:val="num" w:pos="1209"/>
        </w:tabs>
        <w:ind w:left="1209" w:hanging="360"/>
      </w:pPr>
    </w:lvl>
  </w:abstractNum>
  <w:abstractNum w:abstractNumId="2" w15:restartNumberingAfterBreak="0">
    <w:nsid w:val="FFFFFF7E"/>
    <w:multiLevelType w:val="singleLevel"/>
    <w:tmpl w:val="D1E4C128"/>
    <w:lvl w:ilvl="0">
      <w:start w:val="1"/>
      <w:numFmt w:val="decimal"/>
      <w:pStyle w:val="Nummerertliste3"/>
      <w:lvlText w:val="%1."/>
      <w:lvlJc w:val="left"/>
      <w:pPr>
        <w:tabs>
          <w:tab w:val="num" w:pos="926"/>
        </w:tabs>
        <w:ind w:left="926" w:hanging="360"/>
      </w:pPr>
    </w:lvl>
  </w:abstractNum>
  <w:abstractNum w:abstractNumId="3" w15:restartNumberingAfterBreak="0">
    <w:nsid w:val="FFFFFF7F"/>
    <w:multiLevelType w:val="singleLevel"/>
    <w:tmpl w:val="83E2DBAA"/>
    <w:lvl w:ilvl="0">
      <w:start w:val="1"/>
      <w:numFmt w:val="decimal"/>
      <w:pStyle w:val="Nummerertliste2"/>
      <w:lvlText w:val="%1."/>
      <w:lvlJc w:val="left"/>
      <w:pPr>
        <w:tabs>
          <w:tab w:val="num" w:pos="643"/>
        </w:tabs>
        <w:ind w:left="643" w:hanging="360"/>
      </w:pPr>
    </w:lvl>
  </w:abstractNum>
  <w:abstractNum w:abstractNumId="4" w15:restartNumberingAfterBreak="0">
    <w:nsid w:val="FFFFFF80"/>
    <w:multiLevelType w:val="singleLevel"/>
    <w:tmpl w:val="2A3229D8"/>
    <w:lvl w:ilvl="0">
      <w:start w:val="1"/>
      <w:numFmt w:val="bullet"/>
      <w:pStyle w:val="Punktliste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5ADE617A"/>
    <w:lvl w:ilvl="0">
      <w:start w:val="1"/>
      <w:numFmt w:val="bullet"/>
      <w:pStyle w:val="Punktliste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4B9051AE"/>
    <w:lvl w:ilvl="0">
      <w:start w:val="1"/>
      <w:numFmt w:val="bullet"/>
      <w:pStyle w:val="Punktliste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78E8C48C"/>
    <w:lvl w:ilvl="0">
      <w:start w:val="1"/>
      <w:numFmt w:val="bullet"/>
      <w:pStyle w:val="Punktliste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87986504"/>
    <w:lvl w:ilvl="0">
      <w:start w:val="1"/>
      <w:numFmt w:val="decimal"/>
      <w:pStyle w:val="Nummerertliste"/>
      <w:lvlText w:val="%1."/>
      <w:lvlJc w:val="left"/>
      <w:pPr>
        <w:tabs>
          <w:tab w:val="num" w:pos="360"/>
        </w:tabs>
        <w:ind w:left="360" w:hanging="360"/>
      </w:pPr>
    </w:lvl>
  </w:abstractNum>
  <w:abstractNum w:abstractNumId="9" w15:restartNumberingAfterBreak="0">
    <w:nsid w:val="FFFFFF89"/>
    <w:multiLevelType w:val="singleLevel"/>
    <w:tmpl w:val="C2745E9E"/>
    <w:lvl w:ilvl="0">
      <w:start w:val="1"/>
      <w:numFmt w:val="bullet"/>
      <w:pStyle w:val="Punktliste"/>
      <w:lvlText w:val=""/>
      <w:lvlJc w:val="left"/>
      <w:pPr>
        <w:tabs>
          <w:tab w:val="num" w:pos="360"/>
        </w:tabs>
        <w:ind w:left="360" w:hanging="360"/>
      </w:pPr>
      <w:rPr>
        <w:rFonts w:hint="default" w:ascii="Symbol" w:hAnsi="Symbol"/>
      </w:rPr>
    </w:lvl>
  </w:abstractNum>
  <w:abstractNum w:abstractNumId="10" w15:restartNumberingAfterBreak="0">
    <w:nsid w:val="FFFFFFFB"/>
    <w:multiLevelType w:val="multilevel"/>
    <w:tmpl w:val="42A04574"/>
    <w:lvl w:ilvl="0">
      <w:start w:val="1"/>
      <w:numFmt w:val="decimal"/>
      <w:pStyle w:val="Overskrift1"/>
      <w:lvlText w:val="%1."/>
      <w:legacy w:legacy="1" w:legacySpace="120" w:legacyIndent="360"/>
      <w:lvlJc w:val="left"/>
    </w:lvl>
    <w:lvl w:ilvl="1">
      <w:start w:val="1"/>
      <w:numFmt w:val="decimal"/>
      <w:pStyle w:val="Overskrift2"/>
      <w:lvlText w:val="%1.%2."/>
      <w:legacy w:legacy="1" w:legacySpace="120" w:legacyIndent="360"/>
      <w:lvlJc w:val="left"/>
    </w:lvl>
    <w:lvl w:ilvl="2">
      <w:start w:val="1"/>
      <w:numFmt w:val="decimal"/>
      <w:pStyle w:val="Overskrift3"/>
      <w:lvlText w:val="%1.%2.%3."/>
      <w:legacy w:legacy="1" w:legacySpace="120" w:legacyIndent="708"/>
      <w:lvlJc w:val="left"/>
      <w:pPr>
        <w:ind w:left="708" w:hanging="708"/>
      </w:pPr>
    </w:lvl>
    <w:lvl w:ilvl="3">
      <w:start w:val="1"/>
      <w:numFmt w:val="decimal"/>
      <w:pStyle w:val="Overskrift4"/>
      <w:lvlText w:val="%1.%2.%3.%4."/>
      <w:legacy w:legacy="1" w:legacySpace="120" w:legacyIndent="708"/>
      <w:lvlJc w:val="left"/>
      <w:pPr>
        <w:ind w:left="1416" w:hanging="708"/>
      </w:pPr>
    </w:lvl>
    <w:lvl w:ilvl="4">
      <w:start w:val="1"/>
      <w:numFmt w:val="decimal"/>
      <w:pStyle w:val="Overskrift5"/>
      <w:lvlText w:val="%1.%2.%3.%4.%5."/>
      <w:legacy w:legacy="1" w:legacySpace="120" w:legacyIndent="708"/>
      <w:lvlJc w:val="left"/>
      <w:pPr>
        <w:ind w:left="2124" w:hanging="708"/>
      </w:pPr>
    </w:lvl>
    <w:lvl w:ilvl="5">
      <w:start w:val="1"/>
      <w:numFmt w:val="decimal"/>
      <w:pStyle w:val="Overskrift6"/>
      <w:lvlText w:val="%1.%2.%3.%4.%5.%6."/>
      <w:legacy w:legacy="1" w:legacySpace="120" w:legacyIndent="708"/>
      <w:lvlJc w:val="left"/>
      <w:pPr>
        <w:ind w:left="2832" w:hanging="708"/>
      </w:pPr>
    </w:lvl>
    <w:lvl w:ilvl="6">
      <w:start w:val="1"/>
      <w:numFmt w:val="decimal"/>
      <w:pStyle w:val="Overskrift7"/>
      <w:lvlText w:val="%1.%2.%3.%4.%5.%6.%7."/>
      <w:legacy w:legacy="1" w:legacySpace="120" w:legacyIndent="708"/>
      <w:lvlJc w:val="left"/>
      <w:pPr>
        <w:ind w:left="3540" w:hanging="708"/>
      </w:pPr>
    </w:lvl>
    <w:lvl w:ilvl="7">
      <w:start w:val="1"/>
      <w:numFmt w:val="decimal"/>
      <w:pStyle w:val="Overskrift8"/>
      <w:lvlText w:val="%1.%2.%3.%4.%5.%6.%7.%8."/>
      <w:legacy w:legacy="1" w:legacySpace="120" w:legacyIndent="708"/>
      <w:lvlJc w:val="left"/>
      <w:pPr>
        <w:ind w:left="4248" w:hanging="708"/>
      </w:pPr>
    </w:lvl>
    <w:lvl w:ilvl="8">
      <w:start w:val="1"/>
      <w:numFmt w:val="decimal"/>
      <w:pStyle w:val="Overskrift9"/>
      <w:lvlText w:val="%1.%2.%3.%4.%5.%6.%7.%8.%9."/>
      <w:legacy w:legacy="1" w:legacySpace="120" w:legacyIndent="708"/>
      <w:lvlJc w:val="left"/>
      <w:pPr>
        <w:ind w:left="4956" w:hanging="708"/>
      </w:pPr>
    </w:lvl>
  </w:abstractNum>
  <w:abstractNum w:abstractNumId="11" w15:restartNumberingAfterBreak="0">
    <w:nsid w:val="02EE22FF"/>
    <w:multiLevelType w:val="singleLevel"/>
    <w:tmpl w:val="04140001"/>
    <w:lvl w:ilvl="0">
      <w:start w:val="1"/>
      <w:numFmt w:val="bullet"/>
      <w:lvlText w:val=""/>
      <w:lvlJc w:val="left"/>
      <w:pPr>
        <w:tabs>
          <w:tab w:val="num" w:pos="360"/>
        </w:tabs>
        <w:ind w:left="360" w:hanging="360"/>
      </w:pPr>
      <w:rPr>
        <w:rFonts w:hint="default" w:ascii="Symbol" w:hAnsi="Symbol"/>
      </w:rPr>
    </w:lvl>
  </w:abstractNum>
  <w:abstractNum w:abstractNumId="12" w15:restartNumberingAfterBreak="0">
    <w:nsid w:val="0C3E4C6A"/>
    <w:multiLevelType w:val="hybridMultilevel"/>
    <w:tmpl w:val="A8E00642"/>
    <w:lvl w:ilvl="0" w:tplc="04090001">
      <w:start w:val="1"/>
      <w:numFmt w:val="bullet"/>
      <w:lvlText w:val=""/>
      <w:lvlJc w:val="left"/>
      <w:pPr>
        <w:tabs>
          <w:tab w:val="num" w:pos="1068"/>
        </w:tabs>
        <w:ind w:left="1068" w:hanging="360"/>
      </w:pPr>
      <w:rPr>
        <w:rFonts w:hint="default" w:ascii="Symbol" w:hAnsi="Symbol"/>
      </w:rPr>
    </w:lvl>
    <w:lvl w:ilvl="1" w:tplc="5DD0565E">
      <w:numFmt w:val="bullet"/>
      <w:lvlText w:val="-"/>
      <w:lvlJc w:val="left"/>
      <w:pPr>
        <w:tabs>
          <w:tab w:val="num" w:pos="1788"/>
        </w:tabs>
        <w:ind w:left="1788" w:hanging="360"/>
      </w:pPr>
      <w:rPr>
        <w:rFonts w:hint="default" w:ascii="Verdana" w:hAnsi="Verdana" w:eastAsia="Times New Roman" w:cs="Times New Roman"/>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1BDB6658"/>
    <w:multiLevelType w:val="singleLevel"/>
    <w:tmpl w:val="04140001"/>
    <w:lvl w:ilvl="0">
      <w:start w:val="1"/>
      <w:numFmt w:val="bullet"/>
      <w:lvlText w:val=""/>
      <w:lvlJc w:val="left"/>
      <w:pPr>
        <w:tabs>
          <w:tab w:val="num" w:pos="360"/>
        </w:tabs>
        <w:ind w:left="360" w:hanging="360"/>
      </w:pPr>
      <w:rPr>
        <w:rFonts w:hint="default" w:ascii="Symbol" w:hAnsi="Symbol"/>
      </w:rPr>
    </w:lvl>
  </w:abstractNum>
  <w:abstractNum w:abstractNumId="14" w15:restartNumberingAfterBreak="0">
    <w:nsid w:val="1C116A54"/>
    <w:multiLevelType w:val="singleLevel"/>
    <w:tmpl w:val="04140001"/>
    <w:lvl w:ilvl="0">
      <w:start w:val="1"/>
      <w:numFmt w:val="bullet"/>
      <w:lvlText w:val=""/>
      <w:lvlJc w:val="left"/>
      <w:pPr>
        <w:tabs>
          <w:tab w:val="num" w:pos="360"/>
        </w:tabs>
        <w:ind w:left="360" w:hanging="360"/>
      </w:pPr>
      <w:rPr>
        <w:rFonts w:hint="default" w:ascii="Symbol" w:hAnsi="Symbol"/>
      </w:rPr>
    </w:lvl>
  </w:abstractNum>
  <w:abstractNum w:abstractNumId="15" w15:restartNumberingAfterBreak="0">
    <w:nsid w:val="1CF50901"/>
    <w:multiLevelType w:val="hybridMultilevel"/>
    <w:tmpl w:val="436A996A"/>
    <w:lvl w:ilvl="0" w:tplc="04090001">
      <w:start w:val="1"/>
      <w:numFmt w:val="bullet"/>
      <w:lvlText w:val=""/>
      <w:lvlJc w:val="left"/>
      <w:pPr>
        <w:tabs>
          <w:tab w:val="num" w:pos="1068"/>
        </w:tabs>
        <w:ind w:left="1068" w:hanging="360"/>
      </w:pPr>
      <w:rPr>
        <w:rFonts w:hint="default" w:ascii="Symbol" w:hAnsi="Symbol"/>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1E4745AC"/>
    <w:multiLevelType w:val="singleLevel"/>
    <w:tmpl w:val="04140001"/>
    <w:lvl w:ilvl="0">
      <w:start w:val="1"/>
      <w:numFmt w:val="bullet"/>
      <w:lvlText w:val=""/>
      <w:lvlJc w:val="left"/>
      <w:pPr>
        <w:tabs>
          <w:tab w:val="num" w:pos="360"/>
        </w:tabs>
        <w:ind w:left="360" w:hanging="360"/>
      </w:pPr>
      <w:rPr>
        <w:rFonts w:hint="default" w:ascii="Symbol" w:hAnsi="Symbol"/>
      </w:rPr>
    </w:lvl>
  </w:abstractNum>
  <w:abstractNum w:abstractNumId="17" w15:restartNumberingAfterBreak="0">
    <w:nsid w:val="2961224B"/>
    <w:multiLevelType w:val="multilevel"/>
    <w:tmpl w:val="B81E0AA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BAE6016"/>
    <w:multiLevelType w:val="hybridMultilevel"/>
    <w:tmpl w:val="0660EA4C"/>
    <w:lvl w:ilvl="0" w:tplc="04140001">
      <w:start w:val="1"/>
      <w:numFmt w:val="bullet"/>
      <w:lvlText w:val=""/>
      <w:lvlJc w:val="left"/>
      <w:pPr>
        <w:ind w:left="720" w:hanging="360"/>
      </w:pPr>
      <w:rPr>
        <w:rFonts w:hint="default" w:ascii="Symbol" w:hAnsi="Symbol"/>
      </w:rPr>
    </w:lvl>
    <w:lvl w:ilvl="1" w:tplc="04140003" w:tentative="1">
      <w:start w:val="1"/>
      <w:numFmt w:val="bullet"/>
      <w:lvlText w:val="o"/>
      <w:lvlJc w:val="left"/>
      <w:pPr>
        <w:ind w:left="1440" w:hanging="360"/>
      </w:pPr>
      <w:rPr>
        <w:rFonts w:hint="default" w:ascii="Courier New" w:hAnsi="Courier New" w:cs="Courier New"/>
      </w:rPr>
    </w:lvl>
    <w:lvl w:ilvl="2" w:tplc="04140005" w:tentative="1">
      <w:start w:val="1"/>
      <w:numFmt w:val="bullet"/>
      <w:lvlText w:val=""/>
      <w:lvlJc w:val="left"/>
      <w:pPr>
        <w:ind w:left="2160" w:hanging="360"/>
      </w:pPr>
      <w:rPr>
        <w:rFonts w:hint="default" w:ascii="Wingdings" w:hAnsi="Wingdings"/>
      </w:rPr>
    </w:lvl>
    <w:lvl w:ilvl="3" w:tplc="04140001" w:tentative="1">
      <w:start w:val="1"/>
      <w:numFmt w:val="bullet"/>
      <w:lvlText w:val=""/>
      <w:lvlJc w:val="left"/>
      <w:pPr>
        <w:ind w:left="2880" w:hanging="360"/>
      </w:pPr>
      <w:rPr>
        <w:rFonts w:hint="default" w:ascii="Symbol" w:hAnsi="Symbol"/>
      </w:rPr>
    </w:lvl>
    <w:lvl w:ilvl="4" w:tplc="04140003" w:tentative="1">
      <w:start w:val="1"/>
      <w:numFmt w:val="bullet"/>
      <w:lvlText w:val="o"/>
      <w:lvlJc w:val="left"/>
      <w:pPr>
        <w:ind w:left="3600" w:hanging="360"/>
      </w:pPr>
      <w:rPr>
        <w:rFonts w:hint="default" w:ascii="Courier New" w:hAnsi="Courier New" w:cs="Courier New"/>
      </w:rPr>
    </w:lvl>
    <w:lvl w:ilvl="5" w:tplc="04140005" w:tentative="1">
      <w:start w:val="1"/>
      <w:numFmt w:val="bullet"/>
      <w:lvlText w:val=""/>
      <w:lvlJc w:val="left"/>
      <w:pPr>
        <w:ind w:left="4320" w:hanging="360"/>
      </w:pPr>
      <w:rPr>
        <w:rFonts w:hint="default" w:ascii="Wingdings" w:hAnsi="Wingdings"/>
      </w:rPr>
    </w:lvl>
    <w:lvl w:ilvl="6" w:tplc="04140001" w:tentative="1">
      <w:start w:val="1"/>
      <w:numFmt w:val="bullet"/>
      <w:lvlText w:val=""/>
      <w:lvlJc w:val="left"/>
      <w:pPr>
        <w:ind w:left="5040" w:hanging="360"/>
      </w:pPr>
      <w:rPr>
        <w:rFonts w:hint="default" w:ascii="Symbol" w:hAnsi="Symbol"/>
      </w:rPr>
    </w:lvl>
    <w:lvl w:ilvl="7" w:tplc="04140003" w:tentative="1">
      <w:start w:val="1"/>
      <w:numFmt w:val="bullet"/>
      <w:lvlText w:val="o"/>
      <w:lvlJc w:val="left"/>
      <w:pPr>
        <w:ind w:left="5760" w:hanging="360"/>
      </w:pPr>
      <w:rPr>
        <w:rFonts w:hint="default" w:ascii="Courier New" w:hAnsi="Courier New" w:cs="Courier New"/>
      </w:rPr>
    </w:lvl>
    <w:lvl w:ilvl="8" w:tplc="04140005" w:tentative="1">
      <w:start w:val="1"/>
      <w:numFmt w:val="bullet"/>
      <w:lvlText w:val=""/>
      <w:lvlJc w:val="left"/>
      <w:pPr>
        <w:ind w:left="6480" w:hanging="360"/>
      </w:pPr>
      <w:rPr>
        <w:rFonts w:hint="default" w:ascii="Wingdings" w:hAnsi="Wingdings"/>
      </w:rPr>
    </w:lvl>
  </w:abstractNum>
  <w:abstractNum w:abstractNumId="19" w15:restartNumberingAfterBreak="0">
    <w:nsid w:val="37EE543B"/>
    <w:multiLevelType w:val="multilevel"/>
    <w:tmpl w:val="4B8812D2"/>
    <w:lvl w:ilvl="0">
      <w:start w:val="21"/>
      <w:numFmt w:val="decimal"/>
      <w:lvlText w:val="%1"/>
      <w:lvlJc w:val="left"/>
      <w:pPr>
        <w:tabs>
          <w:tab w:val="num" w:pos="675"/>
        </w:tabs>
        <w:ind w:left="675" w:hanging="675"/>
      </w:pPr>
      <w:rPr>
        <w:rFonts w:hint="default"/>
      </w:rPr>
    </w:lvl>
    <w:lvl w:ilvl="1">
      <w:start w:val="1"/>
      <w:numFmt w:val="decimal"/>
      <w:lvlText w:val="%1.%2"/>
      <w:lvlJc w:val="left"/>
      <w:pPr>
        <w:tabs>
          <w:tab w:val="num" w:pos="675"/>
        </w:tabs>
        <w:ind w:left="675" w:hanging="6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15:restartNumberingAfterBreak="0">
    <w:nsid w:val="3F893BA6"/>
    <w:multiLevelType w:val="singleLevel"/>
    <w:tmpl w:val="04140001"/>
    <w:lvl w:ilvl="0">
      <w:start w:val="1"/>
      <w:numFmt w:val="bullet"/>
      <w:lvlText w:val=""/>
      <w:lvlJc w:val="left"/>
      <w:pPr>
        <w:tabs>
          <w:tab w:val="num" w:pos="360"/>
        </w:tabs>
        <w:ind w:left="360" w:hanging="360"/>
      </w:pPr>
      <w:rPr>
        <w:rFonts w:hint="default" w:ascii="Symbol" w:hAnsi="Symbol"/>
      </w:rPr>
    </w:lvl>
  </w:abstractNum>
  <w:abstractNum w:abstractNumId="21" w15:restartNumberingAfterBreak="0">
    <w:nsid w:val="3FD17BDD"/>
    <w:multiLevelType w:val="multilevel"/>
    <w:tmpl w:val="562A19B0"/>
    <w:lvl w:ilvl="0">
      <w:start w:val="9"/>
      <w:numFmt w:val="decimal"/>
      <w:lvlText w:val="%1"/>
      <w:lvlJc w:val="left"/>
      <w:pPr>
        <w:tabs>
          <w:tab w:val="num" w:pos="705"/>
        </w:tabs>
        <w:ind w:left="705" w:hanging="705"/>
      </w:pPr>
    </w:lvl>
    <w:lvl w:ilvl="1">
      <w:start w:val="3"/>
      <w:numFmt w:val="decimal"/>
      <w:lvlText w:val="%1.%2"/>
      <w:lvlJc w:val="left"/>
      <w:pPr>
        <w:tabs>
          <w:tab w:val="num" w:pos="705"/>
        </w:tabs>
        <w:ind w:left="705" w:hanging="705"/>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22" w15:restartNumberingAfterBreak="0">
    <w:nsid w:val="473E5744"/>
    <w:multiLevelType w:val="hybridMultilevel"/>
    <w:tmpl w:val="5B346C50"/>
    <w:lvl w:ilvl="0" w:tplc="04140001">
      <w:start w:val="1"/>
      <w:numFmt w:val="bullet"/>
      <w:lvlText w:val=""/>
      <w:lvlJc w:val="left"/>
      <w:pPr>
        <w:ind w:left="1428" w:hanging="360"/>
      </w:pPr>
      <w:rPr>
        <w:rFonts w:hint="default" w:ascii="Symbol" w:hAnsi="Symbol"/>
      </w:rPr>
    </w:lvl>
    <w:lvl w:ilvl="1" w:tplc="04140003" w:tentative="1">
      <w:start w:val="1"/>
      <w:numFmt w:val="bullet"/>
      <w:lvlText w:val="o"/>
      <w:lvlJc w:val="left"/>
      <w:pPr>
        <w:ind w:left="2148" w:hanging="360"/>
      </w:pPr>
      <w:rPr>
        <w:rFonts w:hint="default" w:ascii="Courier New" w:hAnsi="Courier New" w:cs="Courier New"/>
      </w:rPr>
    </w:lvl>
    <w:lvl w:ilvl="2" w:tplc="04140005" w:tentative="1">
      <w:start w:val="1"/>
      <w:numFmt w:val="bullet"/>
      <w:lvlText w:val=""/>
      <w:lvlJc w:val="left"/>
      <w:pPr>
        <w:ind w:left="2868" w:hanging="360"/>
      </w:pPr>
      <w:rPr>
        <w:rFonts w:hint="default" w:ascii="Wingdings" w:hAnsi="Wingdings"/>
      </w:rPr>
    </w:lvl>
    <w:lvl w:ilvl="3" w:tplc="04140001" w:tentative="1">
      <w:start w:val="1"/>
      <w:numFmt w:val="bullet"/>
      <w:lvlText w:val=""/>
      <w:lvlJc w:val="left"/>
      <w:pPr>
        <w:ind w:left="3588" w:hanging="360"/>
      </w:pPr>
      <w:rPr>
        <w:rFonts w:hint="default" w:ascii="Symbol" w:hAnsi="Symbol"/>
      </w:rPr>
    </w:lvl>
    <w:lvl w:ilvl="4" w:tplc="04140003" w:tentative="1">
      <w:start w:val="1"/>
      <w:numFmt w:val="bullet"/>
      <w:lvlText w:val="o"/>
      <w:lvlJc w:val="left"/>
      <w:pPr>
        <w:ind w:left="4308" w:hanging="360"/>
      </w:pPr>
      <w:rPr>
        <w:rFonts w:hint="default" w:ascii="Courier New" w:hAnsi="Courier New" w:cs="Courier New"/>
      </w:rPr>
    </w:lvl>
    <w:lvl w:ilvl="5" w:tplc="04140005" w:tentative="1">
      <w:start w:val="1"/>
      <w:numFmt w:val="bullet"/>
      <w:lvlText w:val=""/>
      <w:lvlJc w:val="left"/>
      <w:pPr>
        <w:ind w:left="5028" w:hanging="360"/>
      </w:pPr>
      <w:rPr>
        <w:rFonts w:hint="default" w:ascii="Wingdings" w:hAnsi="Wingdings"/>
      </w:rPr>
    </w:lvl>
    <w:lvl w:ilvl="6" w:tplc="04140001" w:tentative="1">
      <w:start w:val="1"/>
      <w:numFmt w:val="bullet"/>
      <w:lvlText w:val=""/>
      <w:lvlJc w:val="left"/>
      <w:pPr>
        <w:ind w:left="5748" w:hanging="360"/>
      </w:pPr>
      <w:rPr>
        <w:rFonts w:hint="default" w:ascii="Symbol" w:hAnsi="Symbol"/>
      </w:rPr>
    </w:lvl>
    <w:lvl w:ilvl="7" w:tplc="04140003" w:tentative="1">
      <w:start w:val="1"/>
      <w:numFmt w:val="bullet"/>
      <w:lvlText w:val="o"/>
      <w:lvlJc w:val="left"/>
      <w:pPr>
        <w:ind w:left="6468" w:hanging="360"/>
      </w:pPr>
      <w:rPr>
        <w:rFonts w:hint="default" w:ascii="Courier New" w:hAnsi="Courier New" w:cs="Courier New"/>
      </w:rPr>
    </w:lvl>
    <w:lvl w:ilvl="8" w:tplc="04140005" w:tentative="1">
      <w:start w:val="1"/>
      <w:numFmt w:val="bullet"/>
      <w:lvlText w:val=""/>
      <w:lvlJc w:val="left"/>
      <w:pPr>
        <w:ind w:left="7188" w:hanging="360"/>
      </w:pPr>
      <w:rPr>
        <w:rFonts w:hint="default" w:ascii="Wingdings" w:hAnsi="Wingdings"/>
      </w:rPr>
    </w:lvl>
  </w:abstractNum>
  <w:abstractNum w:abstractNumId="23" w15:restartNumberingAfterBreak="0">
    <w:nsid w:val="4B566015"/>
    <w:multiLevelType w:val="multilevel"/>
    <w:tmpl w:val="C172B68C"/>
    <w:lvl w:ilvl="0">
      <w:start w:val="6"/>
      <w:numFmt w:val="decimal"/>
      <w:lvlText w:val="%1"/>
      <w:lvlJc w:val="left"/>
      <w:pPr>
        <w:tabs>
          <w:tab w:val="num" w:pos="705"/>
        </w:tabs>
        <w:ind w:left="705" w:hanging="705"/>
      </w:pPr>
    </w:lvl>
    <w:lvl w:ilvl="1">
      <w:start w:val="1"/>
      <w:numFmt w:val="decimal"/>
      <w:lvlText w:val="%1.%2"/>
      <w:lvlJc w:val="left"/>
      <w:pPr>
        <w:tabs>
          <w:tab w:val="num" w:pos="705"/>
        </w:tabs>
        <w:ind w:left="705" w:hanging="705"/>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24" w15:restartNumberingAfterBreak="0">
    <w:nsid w:val="60821878"/>
    <w:multiLevelType w:val="multilevel"/>
    <w:tmpl w:val="D3F020BC"/>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8890E13"/>
    <w:multiLevelType w:val="hybridMultilevel"/>
    <w:tmpl w:val="37D8C502"/>
    <w:lvl w:ilvl="0" w:tplc="04090001">
      <w:start w:val="1"/>
      <w:numFmt w:val="bullet"/>
      <w:lvlText w:val=""/>
      <w:lvlJc w:val="left"/>
      <w:pPr>
        <w:tabs>
          <w:tab w:val="num" w:pos="1068"/>
        </w:tabs>
        <w:ind w:left="1068" w:hanging="360"/>
      </w:pPr>
      <w:rPr>
        <w:rFonts w:hint="default" w:ascii="Symbol" w:hAnsi="Symbol"/>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6F100E59"/>
    <w:multiLevelType w:val="singleLevel"/>
    <w:tmpl w:val="04140001"/>
    <w:lvl w:ilvl="0">
      <w:start w:val="1"/>
      <w:numFmt w:val="bullet"/>
      <w:lvlText w:val=""/>
      <w:lvlJc w:val="left"/>
      <w:pPr>
        <w:tabs>
          <w:tab w:val="num" w:pos="360"/>
        </w:tabs>
        <w:ind w:left="360" w:hanging="360"/>
      </w:pPr>
      <w:rPr>
        <w:rFonts w:hint="default" w:ascii="Symbol" w:hAnsi="Symbol"/>
      </w:rPr>
    </w:lvl>
  </w:abstractNum>
  <w:abstractNum w:abstractNumId="27" w15:restartNumberingAfterBreak="0">
    <w:nsid w:val="71C1575B"/>
    <w:multiLevelType w:val="hybridMultilevel"/>
    <w:tmpl w:val="115E9FC2"/>
    <w:lvl w:ilvl="0" w:tplc="04140001">
      <w:start w:val="1"/>
      <w:numFmt w:val="bullet"/>
      <w:lvlText w:val=""/>
      <w:lvlJc w:val="left"/>
      <w:pPr>
        <w:tabs>
          <w:tab w:val="num" w:pos="1068"/>
        </w:tabs>
        <w:ind w:left="1068" w:hanging="360"/>
      </w:pPr>
      <w:rPr>
        <w:rFonts w:hint="default" w:ascii="Symbol" w:hAnsi="Symbol"/>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1F929CA"/>
    <w:multiLevelType w:val="multilevel"/>
    <w:tmpl w:val="C172B68C"/>
    <w:lvl w:ilvl="0">
      <w:start w:val="8"/>
      <w:numFmt w:val="decimal"/>
      <w:lvlText w:val="%1"/>
      <w:lvlJc w:val="left"/>
      <w:pPr>
        <w:tabs>
          <w:tab w:val="num" w:pos="705"/>
        </w:tabs>
        <w:ind w:left="705" w:hanging="705"/>
      </w:pPr>
    </w:lvl>
    <w:lvl w:ilvl="1">
      <w:start w:val="9"/>
      <w:numFmt w:val="decimal"/>
      <w:lvlText w:val="%1.%2"/>
      <w:lvlJc w:val="left"/>
      <w:pPr>
        <w:tabs>
          <w:tab w:val="num" w:pos="705"/>
        </w:tabs>
        <w:ind w:left="705" w:hanging="705"/>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29" w15:restartNumberingAfterBreak="0">
    <w:nsid w:val="7A124A3E"/>
    <w:multiLevelType w:val="singleLevel"/>
    <w:tmpl w:val="04140001"/>
    <w:lvl w:ilvl="0">
      <w:start w:val="1"/>
      <w:numFmt w:val="bullet"/>
      <w:lvlText w:val=""/>
      <w:lvlJc w:val="left"/>
      <w:pPr>
        <w:tabs>
          <w:tab w:val="num" w:pos="360"/>
        </w:tabs>
        <w:ind w:left="360" w:hanging="360"/>
      </w:pPr>
      <w:rPr>
        <w:rFonts w:hint="default" w:ascii="Symbol" w:hAnsi="Symbol"/>
      </w:rPr>
    </w:lvl>
  </w:abstractNum>
  <w:num w:numId="1" w16cid:durableId="1103113987">
    <w:abstractNumId w:val="10"/>
  </w:num>
  <w:num w:numId="2" w16cid:durableId="1618172372">
    <w:abstractNumId w:val="8"/>
  </w:num>
  <w:num w:numId="3" w16cid:durableId="588738497">
    <w:abstractNumId w:val="3"/>
  </w:num>
  <w:num w:numId="4" w16cid:durableId="1077552288">
    <w:abstractNumId w:val="2"/>
  </w:num>
  <w:num w:numId="5" w16cid:durableId="1310785888">
    <w:abstractNumId w:val="1"/>
  </w:num>
  <w:num w:numId="6" w16cid:durableId="1222323366">
    <w:abstractNumId w:val="0"/>
  </w:num>
  <w:num w:numId="7" w16cid:durableId="1382359512">
    <w:abstractNumId w:val="9"/>
  </w:num>
  <w:num w:numId="8" w16cid:durableId="1116413364">
    <w:abstractNumId w:val="7"/>
  </w:num>
  <w:num w:numId="9" w16cid:durableId="1073048913">
    <w:abstractNumId w:val="6"/>
  </w:num>
  <w:num w:numId="10" w16cid:durableId="930160366">
    <w:abstractNumId w:val="5"/>
  </w:num>
  <w:num w:numId="11" w16cid:durableId="152993520">
    <w:abstractNumId w:val="4"/>
  </w:num>
  <w:num w:numId="12" w16cid:durableId="1280143735">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578031">
    <w:abstractNumId w:val="28"/>
    <w:lvlOverride w:ilvl="0">
      <w:startOverride w:val="8"/>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76783288">
    <w:abstractNumId w:val="21"/>
    <w:lvlOverride w:ilvl="0">
      <w:startOverride w:val="9"/>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5934960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94910254">
    <w:abstractNumId w:val="14"/>
  </w:num>
  <w:num w:numId="17" w16cid:durableId="1385830629">
    <w:abstractNumId w:val="26"/>
  </w:num>
  <w:num w:numId="18" w16cid:durableId="269778683">
    <w:abstractNumId w:val="16"/>
  </w:num>
  <w:num w:numId="19" w16cid:durableId="1085225469">
    <w:abstractNumId w:val="13"/>
  </w:num>
  <w:num w:numId="20" w16cid:durableId="763452571">
    <w:abstractNumId w:val="29"/>
  </w:num>
  <w:num w:numId="21" w16cid:durableId="206571210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10845678">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5701763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39464868">
    <w:abstractNumId w:val="11"/>
  </w:num>
  <w:num w:numId="25" w16cid:durableId="1966232503">
    <w:abstractNumId w:val="20"/>
  </w:num>
  <w:num w:numId="26" w16cid:durableId="21631653">
    <w:abstractNumId w:val="19"/>
  </w:num>
  <w:num w:numId="27" w16cid:durableId="300773485">
    <w:abstractNumId w:val="24"/>
  </w:num>
  <w:num w:numId="28" w16cid:durableId="1746027073">
    <w:abstractNumId w:val="17"/>
  </w:num>
  <w:num w:numId="29" w16cid:durableId="1093553612">
    <w:abstractNumId w:val="18"/>
  </w:num>
  <w:num w:numId="30" w16cid:durableId="1119180437">
    <w:abstractNumId w:val="22"/>
  </w:num>
  <w:numIdMacAtCleanup w:val="2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17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A9A"/>
    <w:rsid w:val="00052BFD"/>
    <w:rsid w:val="00053FBF"/>
    <w:rsid w:val="0005769D"/>
    <w:rsid w:val="00063796"/>
    <w:rsid w:val="00071EB5"/>
    <w:rsid w:val="000741C5"/>
    <w:rsid w:val="00084FDC"/>
    <w:rsid w:val="00093ACB"/>
    <w:rsid w:val="00095276"/>
    <w:rsid w:val="000B6A9A"/>
    <w:rsid w:val="000C228A"/>
    <w:rsid w:val="000C4BB5"/>
    <w:rsid w:val="000E46EF"/>
    <w:rsid w:val="001123C0"/>
    <w:rsid w:val="00123924"/>
    <w:rsid w:val="00126A32"/>
    <w:rsid w:val="00132BE6"/>
    <w:rsid w:val="00146257"/>
    <w:rsid w:val="001653D7"/>
    <w:rsid w:val="00172097"/>
    <w:rsid w:val="00192FD1"/>
    <w:rsid w:val="00193B19"/>
    <w:rsid w:val="001C231F"/>
    <w:rsid w:val="001E2714"/>
    <w:rsid w:val="001E5ACD"/>
    <w:rsid w:val="001F35F6"/>
    <w:rsid w:val="001F3CFC"/>
    <w:rsid w:val="001F6915"/>
    <w:rsid w:val="00211C94"/>
    <w:rsid w:val="002318A2"/>
    <w:rsid w:val="00231F8A"/>
    <w:rsid w:val="00247831"/>
    <w:rsid w:val="00277E77"/>
    <w:rsid w:val="00293B3C"/>
    <w:rsid w:val="002B2860"/>
    <w:rsid w:val="002D0499"/>
    <w:rsid w:val="002D3A99"/>
    <w:rsid w:val="002D48D8"/>
    <w:rsid w:val="003109CB"/>
    <w:rsid w:val="003160FD"/>
    <w:rsid w:val="00322CC3"/>
    <w:rsid w:val="00325E06"/>
    <w:rsid w:val="003300F6"/>
    <w:rsid w:val="003501F8"/>
    <w:rsid w:val="003566BD"/>
    <w:rsid w:val="003863ED"/>
    <w:rsid w:val="003A7D0C"/>
    <w:rsid w:val="003B0915"/>
    <w:rsid w:val="00402146"/>
    <w:rsid w:val="00403284"/>
    <w:rsid w:val="00413227"/>
    <w:rsid w:val="0041764F"/>
    <w:rsid w:val="00424F3F"/>
    <w:rsid w:val="00430325"/>
    <w:rsid w:val="004354C0"/>
    <w:rsid w:val="00446C6A"/>
    <w:rsid w:val="004527EA"/>
    <w:rsid w:val="00472113"/>
    <w:rsid w:val="00487C8E"/>
    <w:rsid w:val="004A4630"/>
    <w:rsid w:val="004B1A22"/>
    <w:rsid w:val="004C1E2A"/>
    <w:rsid w:val="004C41CC"/>
    <w:rsid w:val="004C4AB4"/>
    <w:rsid w:val="004D0C10"/>
    <w:rsid w:val="004D192C"/>
    <w:rsid w:val="004D39CF"/>
    <w:rsid w:val="004E2299"/>
    <w:rsid w:val="004F0D92"/>
    <w:rsid w:val="004F42E5"/>
    <w:rsid w:val="0050091F"/>
    <w:rsid w:val="00507DC3"/>
    <w:rsid w:val="00510998"/>
    <w:rsid w:val="005305E3"/>
    <w:rsid w:val="00533671"/>
    <w:rsid w:val="005577F5"/>
    <w:rsid w:val="005654AF"/>
    <w:rsid w:val="0056642E"/>
    <w:rsid w:val="005A46B2"/>
    <w:rsid w:val="005B63EF"/>
    <w:rsid w:val="005D13A1"/>
    <w:rsid w:val="005D61B6"/>
    <w:rsid w:val="00622D1A"/>
    <w:rsid w:val="00637C94"/>
    <w:rsid w:val="00640302"/>
    <w:rsid w:val="00651BF7"/>
    <w:rsid w:val="00665E72"/>
    <w:rsid w:val="00673422"/>
    <w:rsid w:val="006A0551"/>
    <w:rsid w:val="006E3EEA"/>
    <w:rsid w:val="006E4FD2"/>
    <w:rsid w:val="006F09DE"/>
    <w:rsid w:val="006F2548"/>
    <w:rsid w:val="006F4E0E"/>
    <w:rsid w:val="006F7A9E"/>
    <w:rsid w:val="007030CA"/>
    <w:rsid w:val="00723268"/>
    <w:rsid w:val="00727E94"/>
    <w:rsid w:val="00740BAA"/>
    <w:rsid w:val="00744655"/>
    <w:rsid w:val="00764B97"/>
    <w:rsid w:val="0078317C"/>
    <w:rsid w:val="007B49AD"/>
    <w:rsid w:val="007D44CE"/>
    <w:rsid w:val="008052B5"/>
    <w:rsid w:val="00816F4B"/>
    <w:rsid w:val="00816FAC"/>
    <w:rsid w:val="00822F15"/>
    <w:rsid w:val="00837BC4"/>
    <w:rsid w:val="00850806"/>
    <w:rsid w:val="0085682C"/>
    <w:rsid w:val="00867DEF"/>
    <w:rsid w:val="00884300"/>
    <w:rsid w:val="008B082F"/>
    <w:rsid w:val="008B354B"/>
    <w:rsid w:val="008C3103"/>
    <w:rsid w:val="008C36BD"/>
    <w:rsid w:val="008D24D9"/>
    <w:rsid w:val="008F0FFF"/>
    <w:rsid w:val="009071F1"/>
    <w:rsid w:val="00914CA9"/>
    <w:rsid w:val="00916125"/>
    <w:rsid w:val="00924C5C"/>
    <w:rsid w:val="00932A56"/>
    <w:rsid w:val="00946B82"/>
    <w:rsid w:val="009528B4"/>
    <w:rsid w:val="0095385E"/>
    <w:rsid w:val="00965903"/>
    <w:rsid w:val="00967F30"/>
    <w:rsid w:val="009735ED"/>
    <w:rsid w:val="0097513A"/>
    <w:rsid w:val="00975628"/>
    <w:rsid w:val="009764C0"/>
    <w:rsid w:val="00983E02"/>
    <w:rsid w:val="009A02F0"/>
    <w:rsid w:val="009A7012"/>
    <w:rsid w:val="009B5079"/>
    <w:rsid w:val="009C1086"/>
    <w:rsid w:val="009C59AD"/>
    <w:rsid w:val="009D7152"/>
    <w:rsid w:val="009E71A5"/>
    <w:rsid w:val="009F0089"/>
    <w:rsid w:val="00A31D09"/>
    <w:rsid w:val="00A3781C"/>
    <w:rsid w:val="00A40790"/>
    <w:rsid w:val="00A40D7E"/>
    <w:rsid w:val="00A47901"/>
    <w:rsid w:val="00A52F76"/>
    <w:rsid w:val="00A749CD"/>
    <w:rsid w:val="00A95B5D"/>
    <w:rsid w:val="00AB7BDB"/>
    <w:rsid w:val="00AC238D"/>
    <w:rsid w:val="00AE3E68"/>
    <w:rsid w:val="00AF09EF"/>
    <w:rsid w:val="00AF1FBD"/>
    <w:rsid w:val="00B0244A"/>
    <w:rsid w:val="00B33F5B"/>
    <w:rsid w:val="00B47A10"/>
    <w:rsid w:val="00B50678"/>
    <w:rsid w:val="00B66357"/>
    <w:rsid w:val="00B81AC9"/>
    <w:rsid w:val="00B9114A"/>
    <w:rsid w:val="00B95643"/>
    <w:rsid w:val="00BA220B"/>
    <w:rsid w:val="00BB0F39"/>
    <w:rsid w:val="00BD75FB"/>
    <w:rsid w:val="00BE1355"/>
    <w:rsid w:val="00C23EDA"/>
    <w:rsid w:val="00C448FF"/>
    <w:rsid w:val="00C54004"/>
    <w:rsid w:val="00C73C7D"/>
    <w:rsid w:val="00C8362F"/>
    <w:rsid w:val="00C84C92"/>
    <w:rsid w:val="00C8537B"/>
    <w:rsid w:val="00C87596"/>
    <w:rsid w:val="00C94F14"/>
    <w:rsid w:val="00C97928"/>
    <w:rsid w:val="00CA1F4C"/>
    <w:rsid w:val="00CB0A19"/>
    <w:rsid w:val="00CB5D37"/>
    <w:rsid w:val="00CE0069"/>
    <w:rsid w:val="00CF5BFE"/>
    <w:rsid w:val="00D03633"/>
    <w:rsid w:val="00D24185"/>
    <w:rsid w:val="00D27F33"/>
    <w:rsid w:val="00D45939"/>
    <w:rsid w:val="00D50DCF"/>
    <w:rsid w:val="00D60AD5"/>
    <w:rsid w:val="00D62037"/>
    <w:rsid w:val="00D95DA9"/>
    <w:rsid w:val="00D96224"/>
    <w:rsid w:val="00DA6A8A"/>
    <w:rsid w:val="00DA6C31"/>
    <w:rsid w:val="00DA7EF5"/>
    <w:rsid w:val="00DB482E"/>
    <w:rsid w:val="00DB6072"/>
    <w:rsid w:val="00DC641C"/>
    <w:rsid w:val="00DD4E43"/>
    <w:rsid w:val="00DD5C4F"/>
    <w:rsid w:val="00E033D3"/>
    <w:rsid w:val="00E0574A"/>
    <w:rsid w:val="00E17F63"/>
    <w:rsid w:val="00E25FEA"/>
    <w:rsid w:val="00E2747C"/>
    <w:rsid w:val="00E44E32"/>
    <w:rsid w:val="00E613B8"/>
    <w:rsid w:val="00E664FE"/>
    <w:rsid w:val="00E672AD"/>
    <w:rsid w:val="00E7748F"/>
    <w:rsid w:val="00E77752"/>
    <w:rsid w:val="00F03C1F"/>
    <w:rsid w:val="00F20CCE"/>
    <w:rsid w:val="00F36CBF"/>
    <w:rsid w:val="00F467CC"/>
    <w:rsid w:val="00F470FC"/>
    <w:rsid w:val="00F53CB2"/>
    <w:rsid w:val="00F615D1"/>
    <w:rsid w:val="00F77E27"/>
    <w:rsid w:val="00F80FEC"/>
    <w:rsid w:val="00F832E0"/>
    <w:rsid w:val="00F9132E"/>
    <w:rsid w:val="00F94329"/>
    <w:rsid w:val="00FB76DE"/>
    <w:rsid w:val="00FD6350"/>
    <w:rsid w:val="00FD7077"/>
    <w:rsid w:val="00FE67A9"/>
    <w:rsid w:val="00FF3947"/>
    <w:rsid w:val="00FF57C3"/>
    <w:rsid w:val="01AAF76A"/>
    <w:rsid w:val="04DA6CD3"/>
    <w:rsid w:val="04DFC238"/>
    <w:rsid w:val="083414D7"/>
    <w:rsid w:val="08D5FE78"/>
    <w:rsid w:val="0A2CB55D"/>
    <w:rsid w:val="0E6550F7"/>
    <w:rsid w:val="10D13790"/>
    <w:rsid w:val="15956453"/>
    <w:rsid w:val="17845AD7"/>
    <w:rsid w:val="17F2A00B"/>
    <w:rsid w:val="1A72F412"/>
    <w:rsid w:val="1A862144"/>
    <w:rsid w:val="1B131D2C"/>
    <w:rsid w:val="1EBF2093"/>
    <w:rsid w:val="2462AF57"/>
    <w:rsid w:val="24868854"/>
    <w:rsid w:val="256777FC"/>
    <w:rsid w:val="25EDA1FB"/>
    <w:rsid w:val="29151241"/>
    <w:rsid w:val="2A4B5463"/>
    <w:rsid w:val="2C048F14"/>
    <w:rsid w:val="2CAB3B48"/>
    <w:rsid w:val="3036A33D"/>
    <w:rsid w:val="318E3976"/>
    <w:rsid w:val="31D68FE4"/>
    <w:rsid w:val="3339CF55"/>
    <w:rsid w:val="35DD6E92"/>
    <w:rsid w:val="3935CC8E"/>
    <w:rsid w:val="3A76B367"/>
    <w:rsid w:val="3B3B40BF"/>
    <w:rsid w:val="400C524C"/>
    <w:rsid w:val="4199C5DD"/>
    <w:rsid w:val="465C5F41"/>
    <w:rsid w:val="48272202"/>
    <w:rsid w:val="4A6A7C40"/>
    <w:rsid w:val="4CAA48A0"/>
    <w:rsid w:val="558F3183"/>
    <w:rsid w:val="5791D718"/>
    <w:rsid w:val="590F1B46"/>
    <w:rsid w:val="59D8929C"/>
    <w:rsid w:val="5A0442D0"/>
    <w:rsid w:val="6118334D"/>
    <w:rsid w:val="615A96AE"/>
    <w:rsid w:val="61EDAABC"/>
    <w:rsid w:val="630DDD68"/>
    <w:rsid w:val="6504ED9A"/>
    <w:rsid w:val="693EB7F2"/>
    <w:rsid w:val="6A604EE2"/>
    <w:rsid w:val="6C14F3FA"/>
    <w:rsid w:val="6DA315BF"/>
    <w:rsid w:val="701E73AE"/>
    <w:rsid w:val="7065E570"/>
    <w:rsid w:val="7082C941"/>
    <w:rsid w:val="70E10280"/>
    <w:rsid w:val="72D6F80A"/>
    <w:rsid w:val="74599908"/>
    <w:rsid w:val="76BEE8CD"/>
    <w:rsid w:val="7DB4B294"/>
    <w:rsid w:val="7F89A50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269978"/>
  <w15:docId w15:val="{23C7B6A6-7552-4C19-A855-91981676E0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D13A1"/>
    <w:rPr>
      <w:rFonts w:ascii="Verdana" w:hAnsi="Verdana"/>
    </w:rPr>
  </w:style>
  <w:style w:type="paragraph" w:styleId="Overskrift1">
    <w:name w:val="heading 1"/>
    <w:basedOn w:val="Normal"/>
    <w:next w:val="Normal"/>
    <w:qFormat/>
    <w:rsid w:val="005D13A1"/>
    <w:pPr>
      <w:keepNext/>
      <w:numPr>
        <w:numId w:val="1"/>
      </w:numPr>
      <w:spacing w:before="240" w:after="60"/>
      <w:outlineLvl w:val="0"/>
    </w:pPr>
    <w:rPr>
      <w:b/>
      <w:kern w:val="28"/>
      <w:sz w:val="28"/>
    </w:rPr>
  </w:style>
  <w:style w:type="paragraph" w:styleId="Overskrift2">
    <w:name w:val="heading 2"/>
    <w:basedOn w:val="Normal"/>
    <w:next w:val="Normal"/>
    <w:qFormat/>
    <w:rsid w:val="005D13A1"/>
    <w:pPr>
      <w:keepNext/>
      <w:numPr>
        <w:ilvl w:val="1"/>
        <w:numId w:val="1"/>
      </w:numPr>
      <w:spacing w:before="240" w:after="60"/>
      <w:outlineLvl w:val="1"/>
    </w:pPr>
    <w:rPr>
      <w:b/>
      <w:sz w:val="24"/>
    </w:rPr>
  </w:style>
  <w:style w:type="paragraph" w:styleId="Overskrift3">
    <w:name w:val="heading 3"/>
    <w:basedOn w:val="Normal"/>
    <w:next w:val="Normal"/>
    <w:qFormat/>
    <w:rsid w:val="005D13A1"/>
    <w:pPr>
      <w:keepNext/>
      <w:numPr>
        <w:ilvl w:val="2"/>
        <w:numId w:val="1"/>
      </w:numPr>
      <w:spacing w:before="240" w:after="60"/>
      <w:ind w:left="0" w:firstLine="0"/>
      <w:outlineLvl w:val="2"/>
    </w:pPr>
    <w:rPr>
      <w:b/>
    </w:rPr>
  </w:style>
  <w:style w:type="paragraph" w:styleId="Overskrift4">
    <w:name w:val="heading 4"/>
    <w:basedOn w:val="Normal"/>
    <w:next w:val="Normal"/>
    <w:qFormat/>
    <w:rsid w:val="005D13A1"/>
    <w:pPr>
      <w:keepNext/>
      <w:numPr>
        <w:ilvl w:val="3"/>
        <w:numId w:val="1"/>
      </w:numPr>
      <w:tabs>
        <w:tab w:val="left" w:pos="0"/>
      </w:tabs>
      <w:spacing w:before="240" w:after="60"/>
      <w:outlineLvl w:val="3"/>
    </w:pPr>
    <w:rPr>
      <w:b/>
      <w:i/>
    </w:rPr>
  </w:style>
  <w:style w:type="paragraph" w:styleId="Overskrift5">
    <w:name w:val="heading 5"/>
    <w:basedOn w:val="Normal"/>
    <w:next w:val="Normal"/>
    <w:qFormat/>
    <w:rsid w:val="005D13A1"/>
    <w:pPr>
      <w:numPr>
        <w:ilvl w:val="4"/>
        <w:numId w:val="1"/>
      </w:numPr>
      <w:tabs>
        <w:tab w:val="left" w:pos="0"/>
      </w:tabs>
      <w:spacing w:before="240" w:after="60"/>
      <w:outlineLvl w:val="4"/>
    </w:pPr>
    <w:rPr>
      <w:b/>
      <w:sz w:val="18"/>
    </w:rPr>
  </w:style>
  <w:style w:type="paragraph" w:styleId="Overskrift6">
    <w:name w:val="heading 6"/>
    <w:basedOn w:val="Normal"/>
    <w:next w:val="Normal"/>
    <w:qFormat/>
    <w:rsid w:val="005D13A1"/>
    <w:pPr>
      <w:numPr>
        <w:ilvl w:val="5"/>
        <w:numId w:val="1"/>
      </w:numPr>
      <w:tabs>
        <w:tab w:val="left" w:pos="0"/>
      </w:tabs>
      <w:spacing w:before="240" w:after="60"/>
      <w:outlineLvl w:val="5"/>
    </w:pPr>
    <w:rPr>
      <w:b/>
      <w:i/>
      <w:sz w:val="18"/>
    </w:rPr>
  </w:style>
  <w:style w:type="paragraph" w:styleId="Overskrift7">
    <w:name w:val="heading 7"/>
    <w:basedOn w:val="Normal"/>
    <w:next w:val="Normal"/>
    <w:qFormat/>
    <w:rsid w:val="005D13A1"/>
    <w:pPr>
      <w:numPr>
        <w:ilvl w:val="6"/>
        <w:numId w:val="1"/>
      </w:numPr>
      <w:tabs>
        <w:tab w:val="left" w:pos="0"/>
      </w:tabs>
      <w:spacing w:before="240" w:after="60"/>
      <w:outlineLvl w:val="6"/>
    </w:pPr>
    <w:rPr>
      <w:b/>
      <w:sz w:val="16"/>
    </w:rPr>
  </w:style>
  <w:style w:type="paragraph" w:styleId="Overskrift8">
    <w:name w:val="heading 8"/>
    <w:basedOn w:val="Normal"/>
    <w:next w:val="Normal"/>
    <w:qFormat/>
    <w:rsid w:val="005D13A1"/>
    <w:pPr>
      <w:numPr>
        <w:ilvl w:val="7"/>
        <w:numId w:val="1"/>
      </w:numPr>
      <w:tabs>
        <w:tab w:val="left" w:pos="0"/>
      </w:tabs>
      <w:spacing w:before="240" w:after="60"/>
      <w:outlineLvl w:val="7"/>
    </w:pPr>
    <w:rPr>
      <w:b/>
      <w:i/>
      <w:sz w:val="16"/>
    </w:rPr>
  </w:style>
  <w:style w:type="paragraph" w:styleId="Overskrift9">
    <w:name w:val="heading 9"/>
    <w:basedOn w:val="Normal"/>
    <w:next w:val="Normal"/>
    <w:qFormat/>
    <w:rsid w:val="005D13A1"/>
    <w:pPr>
      <w:numPr>
        <w:ilvl w:val="8"/>
        <w:numId w:val="1"/>
      </w:numPr>
      <w:tabs>
        <w:tab w:val="left" w:pos="0"/>
      </w:tabs>
      <w:spacing w:before="240" w:after="60"/>
      <w:outlineLvl w:val="8"/>
    </w:pPr>
    <w:rPr>
      <w:sz w:val="16"/>
    </w:rPr>
  </w:style>
  <w:style w:type="character" w:styleId="Standardskriftforavsnitt" w:default="1">
    <w:name w:val="Default Paragraph Font"/>
    <w:uiPriority w:val="1"/>
    <w:semiHidden/>
    <w:unhideWhenUsed/>
  </w:style>
  <w:style w:type="table" w:styleId="Vanligtabell" w:default="1">
    <w:name w:val="Normal Table"/>
    <w:uiPriority w:val="99"/>
    <w:semiHidden/>
    <w:unhideWhenUsed/>
    <w:tblPr>
      <w:tblInd w:w="0" w:type="dxa"/>
      <w:tblCellMar>
        <w:top w:w="0" w:type="dxa"/>
        <w:left w:w="108" w:type="dxa"/>
        <w:bottom w:w="0" w:type="dxa"/>
        <w:right w:w="108" w:type="dxa"/>
      </w:tblCellMar>
    </w:tblPr>
  </w:style>
  <w:style w:type="numbering" w:styleId="Ingenliste" w:default="1">
    <w:name w:val="No List"/>
    <w:uiPriority w:val="99"/>
    <w:semiHidden/>
    <w:unhideWhenUsed/>
  </w:style>
  <w:style w:type="paragraph" w:styleId="Topptekst">
    <w:name w:val="header"/>
    <w:basedOn w:val="Normal"/>
    <w:rsid w:val="005D13A1"/>
    <w:pPr>
      <w:tabs>
        <w:tab w:val="center" w:pos="4536"/>
        <w:tab w:val="right" w:pos="9072"/>
      </w:tabs>
    </w:pPr>
  </w:style>
  <w:style w:type="paragraph" w:styleId="Bunntekst">
    <w:name w:val="footer"/>
    <w:basedOn w:val="Normal"/>
    <w:rsid w:val="005D13A1"/>
    <w:pPr>
      <w:tabs>
        <w:tab w:val="center" w:pos="4536"/>
        <w:tab w:val="right" w:pos="9072"/>
      </w:tabs>
    </w:pPr>
  </w:style>
  <w:style w:type="character" w:styleId="Sidetall">
    <w:name w:val="page number"/>
    <w:basedOn w:val="Standardskriftforavsnitt"/>
    <w:rsid w:val="005D13A1"/>
    <w:rPr>
      <w:rFonts w:ascii="Verdana" w:hAnsi="Verdana"/>
    </w:rPr>
  </w:style>
  <w:style w:type="paragraph" w:styleId="INNH2">
    <w:name w:val="toc 2"/>
    <w:basedOn w:val="Normal"/>
    <w:next w:val="Normal"/>
    <w:autoRedefine/>
    <w:semiHidden/>
    <w:rsid w:val="005D13A1"/>
    <w:pPr>
      <w:tabs>
        <w:tab w:val="left" w:pos="800"/>
        <w:tab w:val="right" w:leader="dot" w:pos="9060"/>
      </w:tabs>
      <w:ind w:left="240"/>
    </w:pPr>
    <w:rPr>
      <w:i/>
      <w:smallCaps/>
      <w:noProof/>
    </w:rPr>
  </w:style>
  <w:style w:type="paragraph" w:styleId="BodyTextIndent21" w:customStyle="1">
    <w:name w:val="Body Text Indent 21"/>
    <w:basedOn w:val="Normal"/>
    <w:rsid w:val="005D13A1"/>
    <w:pPr>
      <w:ind w:left="709"/>
    </w:pPr>
  </w:style>
  <w:style w:type="paragraph" w:styleId="Brdtekstinnrykk">
    <w:name w:val="Body Text Indent"/>
    <w:basedOn w:val="Normal"/>
    <w:rsid w:val="005D13A1"/>
    <w:pPr>
      <w:ind w:left="709"/>
    </w:pPr>
    <w:rPr>
      <w:b/>
    </w:rPr>
  </w:style>
  <w:style w:type="paragraph" w:styleId="Tabelltekst" w:customStyle="1">
    <w:name w:val="Tabelltekst"/>
    <w:basedOn w:val="Normal"/>
    <w:rsid w:val="005D13A1"/>
    <w:rPr>
      <w:noProof/>
    </w:rPr>
  </w:style>
  <w:style w:type="paragraph" w:styleId="BodyText21" w:customStyle="1">
    <w:name w:val="Body Text 21"/>
    <w:basedOn w:val="Normal"/>
    <w:rsid w:val="005D13A1"/>
    <w:pPr>
      <w:tabs>
        <w:tab w:val="left" w:pos="1276"/>
        <w:tab w:val="left" w:pos="2424"/>
      </w:tabs>
      <w:ind w:left="709"/>
    </w:pPr>
    <w:rPr>
      <w:color w:val="000000"/>
    </w:rPr>
  </w:style>
  <w:style w:type="paragraph" w:styleId="BodyTextIndent31" w:customStyle="1">
    <w:name w:val="Body Text Indent 31"/>
    <w:basedOn w:val="Normal"/>
    <w:rsid w:val="005D13A1"/>
    <w:pPr>
      <w:ind w:left="708"/>
    </w:pPr>
  </w:style>
  <w:style w:type="paragraph" w:styleId="Dokumentkart">
    <w:name w:val="Document Map"/>
    <w:basedOn w:val="Normal"/>
    <w:semiHidden/>
    <w:rsid w:val="005D13A1"/>
    <w:pPr>
      <w:shd w:val="clear" w:color="auto" w:fill="000080"/>
    </w:pPr>
  </w:style>
  <w:style w:type="paragraph" w:styleId="Brdtekstinnrykk2">
    <w:name w:val="Body Text Indent 2"/>
    <w:basedOn w:val="Normal"/>
    <w:rsid w:val="005D13A1"/>
    <w:pPr>
      <w:ind w:left="1418"/>
    </w:pPr>
  </w:style>
  <w:style w:type="paragraph" w:styleId="Brdtekst">
    <w:name w:val="Body Text"/>
    <w:basedOn w:val="Normal"/>
    <w:rsid w:val="005D13A1"/>
    <w:pPr>
      <w:tabs>
        <w:tab w:val="left" w:pos="-720"/>
      </w:tabs>
      <w:jc w:val="both"/>
    </w:pPr>
    <w:rPr>
      <w:i/>
    </w:rPr>
  </w:style>
  <w:style w:type="paragraph" w:styleId="Brdtekst2">
    <w:name w:val="Body Text 2"/>
    <w:basedOn w:val="Normal"/>
    <w:rsid w:val="005D13A1"/>
    <w:pPr>
      <w:tabs>
        <w:tab w:val="left" w:pos="-720"/>
      </w:tabs>
      <w:jc w:val="both"/>
    </w:pPr>
    <w:rPr>
      <w:sz w:val="22"/>
    </w:rPr>
  </w:style>
  <w:style w:type="paragraph" w:styleId="Enkel" w:customStyle="1">
    <w:name w:val="Enkel"/>
    <w:basedOn w:val="Normal"/>
    <w:autoRedefine/>
    <w:rsid w:val="005D13A1"/>
    <w:pPr>
      <w:widowControl w:val="0"/>
    </w:pPr>
  </w:style>
  <w:style w:type="paragraph" w:styleId="Blokktekst">
    <w:name w:val="Block Text"/>
    <w:basedOn w:val="Normal"/>
    <w:rsid w:val="005D13A1"/>
    <w:pPr>
      <w:spacing w:after="120"/>
      <w:ind w:left="1440" w:right="1440"/>
    </w:pPr>
  </w:style>
  <w:style w:type="paragraph" w:styleId="Avsenderadresse">
    <w:name w:val="envelope return"/>
    <w:basedOn w:val="Normal"/>
    <w:rsid w:val="005D13A1"/>
  </w:style>
  <w:style w:type="character" w:styleId="Fotnotereferanse">
    <w:name w:val="footnote reference"/>
    <w:basedOn w:val="Standardskriftforavsnitt"/>
    <w:semiHidden/>
    <w:rsid w:val="005D13A1"/>
    <w:rPr>
      <w:rFonts w:ascii="Verdana" w:hAnsi="Verdana"/>
      <w:vertAlign w:val="superscript"/>
    </w:rPr>
  </w:style>
  <w:style w:type="character" w:styleId="Fulgthyperkobling">
    <w:name w:val="FollowedHyperlink"/>
    <w:basedOn w:val="Standardskriftforavsnitt"/>
    <w:rsid w:val="005D13A1"/>
    <w:rPr>
      <w:rFonts w:ascii="Verdana" w:hAnsi="Verdana"/>
      <w:color w:val="800080"/>
      <w:u w:val="single"/>
    </w:rPr>
  </w:style>
  <w:style w:type="character" w:styleId="Hyperkobling">
    <w:name w:val="Hyperlink"/>
    <w:basedOn w:val="Standardskriftforavsnitt"/>
    <w:rsid w:val="005D13A1"/>
    <w:rPr>
      <w:rFonts w:ascii="Verdana" w:hAnsi="Verdana"/>
      <w:color w:val="0000FF"/>
      <w:u w:val="single"/>
    </w:rPr>
  </w:style>
  <w:style w:type="paragraph" w:styleId="Kildelisteoverskrift">
    <w:name w:val="toa heading"/>
    <w:basedOn w:val="Normal"/>
    <w:next w:val="Normal"/>
    <w:semiHidden/>
    <w:rsid w:val="005D13A1"/>
    <w:pPr>
      <w:spacing w:before="120"/>
    </w:pPr>
    <w:rPr>
      <w:b/>
      <w:sz w:val="24"/>
    </w:rPr>
  </w:style>
  <w:style w:type="paragraph" w:styleId="Bildetekst">
    <w:name w:val="caption"/>
    <w:basedOn w:val="Normal"/>
    <w:next w:val="Normal"/>
    <w:qFormat/>
    <w:rsid w:val="005D13A1"/>
    <w:pPr>
      <w:spacing w:before="120" w:after="120"/>
    </w:pPr>
    <w:rPr>
      <w:b/>
    </w:rPr>
  </w:style>
  <w:style w:type="paragraph" w:styleId="Brdtekst-frsteinnrykk">
    <w:name w:val="Body Text First Indent"/>
    <w:basedOn w:val="Brdtekst"/>
    <w:rsid w:val="005D13A1"/>
    <w:pPr>
      <w:tabs>
        <w:tab w:val="clear" w:pos="-720"/>
      </w:tabs>
      <w:spacing w:after="120"/>
      <w:ind w:firstLine="210"/>
      <w:jc w:val="left"/>
    </w:pPr>
    <w:rPr>
      <w:i w:val="0"/>
    </w:rPr>
  </w:style>
  <w:style w:type="paragraph" w:styleId="Brdtekst-frsteinnrykk2">
    <w:name w:val="Body Text First Indent 2"/>
    <w:basedOn w:val="Brdtekstinnrykk"/>
    <w:rsid w:val="005D13A1"/>
    <w:pPr>
      <w:spacing w:after="120"/>
      <w:ind w:left="283" w:firstLine="210"/>
    </w:pPr>
    <w:rPr>
      <w:b w:val="0"/>
    </w:rPr>
  </w:style>
  <w:style w:type="paragraph" w:styleId="Brdtekst3">
    <w:name w:val="Body Text 3"/>
    <w:basedOn w:val="Normal"/>
    <w:link w:val="Brdtekst3Tegn"/>
    <w:rsid w:val="005D13A1"/>
    <w:pPr>
      <w:spacing w:after="120"/>
    </w:pPr>
    <w:rPr>
      <w:sz w:val="16"/>
    </w:rPr>
  </w:style>
  <w:style w:type="paragraph" w:styleId="Brdtekstinnrykk3">
    <w:name w:val="Body Text Indent 3"/>
    <w:basedOn w:val="Normal"/>
    <w:rsid w:val="005D13A1"/>
    <w:pPr>
      <w:spacing w:after="120"/>
      <w:ind w:left="283"/>
    </w:pPr>
    <w:rPr>
      <w:sz w:val="16"/>
    </w:rPr>
  </w:style>
  <w:style w:type="paragraph" w:styleId="Dato">
    <w:name w:val="Date"/>
    <w:basedOn w:val="Normal"/>
    <w:next w:val="Normal"/>
    <w:rsid w:val="005D13A1"/>
  </w:style>
  <w:style w:type="paragraph" w:styleId="Figurliste">
    <w:name w:val="table of figures"/>
    <w:basedOn w:val="Normal"/>
    <w:next w:val="Normal"/>
    <w:semiHidden/>
    <w:rsid w:val="005D13A1"/>
    <w:pPr>
      <w:ind w:left="400" w:hanging="400"/>
    </w:pPr>
  </w:style>
  <w:style w:type="paragraph" w:styleId="Fotnotetekst">
    <w:name w:val="footnote text"/>
    <w:basedOn w:val="Normal"/>
    <w:semiHidden/>
    <w:rsid w:val="005D13A1"/>
  </w:style>
  <w:style w:type="paragraph" w:styleId="Hilsen">
    <w:name w:val="Closing"/>
    <w:basedOn w:val="Normal"/>
    <w:rsid w:val="005D13A1"/>
    <w:pPr>
      <w:ind w:left="4252"/>
    </w:pPr>
  </w:style>
  <w:style w:type="paragraph" w:styleId="INNH1">
    <w:name w:val="toc 1"/>
    <w:basedOn w:val="Normal"/>
    <w:next w:val="Normal"/>
    <w:autoRedefine/>
    <w:semiHidden/>
    <w:rsid w:val="005D13A1"/>
    <w:pPr>
      <w:tabs>
        <w:tab w:val="left" w:pos="400"/>
        <w:tab w:val="right" w:leader="dot" w:pos="9060"/>
      </w:tabs>
    </w:pPr>
    <w:rPr>
      <w:b/>
      <w:smallCaps/>
      <w:noProof/>
    </w:rPr>
  </w:style>
  <w:style w:type="paragraph" w:styleId="INNH3">
    <w:name w:val="toc 3"/>
    <w:basedOn w:val="Normal"/>
    <w:next w:val="Normal"/>
    <w:autoRedefine/>
    <w:semiHidden/>
    <w:rsid w:val="005D13A1"/>
    <w:pPr>
      <w:ind w:left="400"/>
    </w:pPr>
    <w:rPr>
      <w:smallCaps/>
    </w:rPr>
  </w:style>
  <w:style w:type="paragraph" w:styleId="INNH4">
    <w:name w:val="toc 4"/>
    <w:basedOn w:val="Normal"/>
    <w:next w:val="Normal"/>
    <w:autoRedefine/>
    <w:semiHidden/>
    <w:rsid w:val="005D13A1"/>
    <w:pPr>
      <w:ind w:left="600"/>
    </w:pPr>
    <w:rPr>
      <w:smallCaps/>
    </w:rPr>
  </w:style>
  <w:style w:type="paragraph" w:styleId="INNH5">
    <w:name w:val="toc 5"/>
    <w:basedOn w:val="Normal"/>
    <w:next w:val="Normal"/>
    <w:autoRedefine/>
    <w:semiHidden/>
    <w:rsid w:val="005D13A1"/>
    <w:pPr>
      <w:ind w:left="800"/>
    </w:pPr>
    <w:rPr>
      <w:smallCaps/>
    </w:rPr>
  </w:style>
  <w:style w:type="paragraph" w:styleId="INNH6">
    <w:name w:val="toc 6"/>
    <w:basedOn w:val="Normal"/>
    <w:next w:val="Normal"/>
    <w:autoRedefine/>
    <w:semiHidden/>
    <w:rsid w:val="005D13A1"/>
    <w:pPr>
      <w:ind w:left="1000"/>
    </w:pPr>
    <w:rPr>
      <w:smallCaps/>
    </w:rPr>
  </w:style>
  <w:style w:type="paragraph" w:styleId="INNH7">
    <w:name w:val="toc 7"/>
    <w:basedOn w:val="Normal"/>
    <w:next w:val="Normal"/>
    <w:autoRedefine/>
    <w:semiHidden/>
    <w:rsid w:val="005D13A1"/>
    <w:pPr>
      <w:ind w:left="1200"/>
    </w:pPr>
    <w:rPr>
      <w:smallCaps/>
    </w:rPr>
  </w:style>
  <w:style w:type="paragraph" w:styleId="INNH8">
    <w:name w:val="toc 8"/>
    <w:basedOn w:val="Normal"/>
    <w:next w:val="Normal"/>
    <w:autoRedefine/>
    <w:semiHidden/>
    <w:rsid w:val="005D13A1"/>
    <w:pPr>
      <w:ind w:left="1400"/>
    </w:pPr>
    <w:rPr>
      <w:smallCaps/>
    </w:rPr>
  </w:style>
  <w:style w:type="paragraph" w:styleId="INNH9">
    <w:name w:val="toc 9"/>
    <w:basedOn w:val="Normal"/>
    <w:next w:val="Normal"/>
    <w:autoRedefine/>
    <w:semiHidden/>
    <w:rsid w:val="005D13A1"/>
    <w:pPr>
      <w:ind w:left="1600"/>
    </w:pPr>
    <w:rPr>
      <w:smallCaps/>
    </w:rPr>
  </w:style>
  <w:style w:type="paragraph" w:styleId="Innledendehilsen">
    <w:name w:val="Salutation"/>
    <w:basedOn w:val="Normal"/>
    <w:next w:val="Normal"/>
    <w:rsid w:val="005D13A1"/>
  </w:style>
  <w:style w:type="paragraph" w:styleId="Kildeliste">
    <w:name w:val="table of authorities"/>
    <w:basedOn w:val="Normal"/>
    <w:next w:val="Normal"/>
    <w:semiHidden/>
    <w:rsid w:val="005D13A1"/>
    <w:pPr>
      <w:ind w:left="200" w:hanging="200"/>
    </w:pPr>
  </w:style>
  <w:style w:type="paragraph" w:styleId="Konvoluttadresse">
    <w:name w:val="envelope address"/>
    <w:basedOn w:val="Normal"/>
    <w:rsid w:val="005D13A1"/>
    <w:pPr>
      <w:framePr w:w="7920" w:h="1980" w:hSpace="141" w:wrap="auto" w:hAnchor="page" w:xAlign="center" w:yAlign="bottom" w:hRule="exact"/>
      <w:ind w:left="2880"/>
    </w:pPr>
    <w:rPr>
      <w:sz w:val="24"/>
    </w:rPr>
  </w:style>
  <w:style w:type="character" w:styleId="Linjenummer">
    <w:name w:val="line number"/>
    <w:basedOn w:val="Standardskriftforavsnitt"/>
    <w:rsid w:val="005D13A1"/>
    <w:rPr>
      <w:rFonts w:ascii="Verdana" w:hAnsi="Verdana"/>
    </w:rPr>
  </w:style>
  <w:style w:type="paragraph" w:styleId="Liste">
    <w:name w:val="List"/>
    <w:basedOn w:val="Normal"/>
    <w:rsid w:val="005D13A1"/>
    <w:pPr>
      <w:ind w:left="283" w:hanging="283"/>
    </w:pPr>
  </w:style>
  <w:style w:type="paragraph" w:styleId="Liste-forts">
    <w:name w:val="List Continue"/>
    <w:basedOn w:val="Normal"/>
    <w:rsid w:val="005D13A1"/>
    <w:pPr>
      <w:spacing w:after="120"/>
      <w:ind w:left="283"/>
    </w:pPr>
  </w:style>
  <w:style w:type="paragraph" w:styleId="Liste-forts2">
    <w:name w:val="List Continue 2"/>
    <w:basedOn w:val="Normal"/>
    <w:rsid w:val="005D13A1"/>
    <w:pPr>
      <w:spacing w:after="120"/>
      <w:ind w:left="566"/>
    </w:pPr>
  </w:style>
  <w:style w:type="paragraph" w:styleId="Liste-forts3">
    <w:name w:val="List Continue 3"/>
    <w:basedOn w:val="Normal"/>
    <w:rsid w:val="005D13A1"/>
    <w:pPr>
      <w:spacing w:after="120"/>
      <w:ind w:left="849"/>
    </w:pPr>
  </w:style>
  <w:style w:type="paragraph" w:styleId="Liste-forts4">
    <w:name w:val="List Continue 4"/>
    <w:basedOn w:val="Normal"/>
    <w:rsid w:val="005D13A1"/>
    <w:pPr>
      <w:spacing w:after="120"/>
      <w:ind w:left="1132"/>
    </w:pPr>
  </w:style>
  <w:style w:type="paragraph" w:styleId="Liste-forts5">
    <w:name w:val="List Continue 5"/>
    <w:basedOn w:val="Normal"/>
    <w:rsid w:val="005D13A1"/>
    <w:pPr>
      <w:spacing w:after="120"/>
      <w:ind w:left="1415"/>
    </w:pPr>
  </w:style>
  <w:style w:type="paragraph" w:styleId="Liste2">
    <w:name w:val="List 2"/>
    <w:basedOn w:val="Normal"/>
    <w:rsid w:val="005D13A1"/>
    <w:pPr>
      <w:ind w:left="566" w:hanging="283"/>
    </w:pPr>
  </w:style>
  <w:style w:type="paragraph" w:styleId="Liste3">
    <w:name w:val="List 3"/>
    <w:basedOn w:val="Normal"/>
    <w:rsid w:val="005D13A1"/>
    <w:pPr>
      <w:ind w:left="849" w:hanging="283"/>
    </w:pPr>
  </w:style>
  <w:style w:type="paragraph" w:styleId="Liste4">
    <w:name w:val="List 4"/>
    <w:basedOn w:val="Normal"/>
    <w:rsid w:val="005D13A1"/>
    <w:pPr>
      <w:ind w:left="1132" w:hanging="283"/>
    </w:pPr>
  </w:style>
  <w:style w:type="paragraph" w:styleId="Liste5">
    <w:name w:val="List 5"/>
    <w:basedOn w:val="Normal"/>
    <w:rsid w:val="005D13A1"/>
    <w:pPr>
      <w:ind w:left="1415" w:hanging="283"/>
    </w:pPr>
  </w:style>
  <w:style w:type="paragraph" w:styleId="Makrotekst">
    <w:name w:val="macro"/>
    <w:semiHidden/>
    <w:rsid w:val="005D13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ldingshode">
    <w:name w:val="Message Header"/>
    <w:basedOn w:val="Normal"/>
    <w:rsid w:val="005D13A1"/>
    <w:pPr>
      <w:pBdr>
        <w:top w:val="single" w:color="auto" w:sz="6" w:space="1"/>
        <w:left w:val="single" w:color="auto" w:sz="6" w:space="1"/>
        <w:bottom w:val="single" w:color="auto" w:sz="6" w:space="1"/>
        <w:right w:val="single" w:color="auto" w:sz="6" w:space="1"/>
      </w:pBdr>
      <w:shd w:val="pct20" w:color="auto" w:fill="auto"/>
      <w:ind w:left="1134" w:hanging="1134"/>
    </w:pPr>
    <w:rPr>
      <w:sz w:val="24"/>
    </w:rPr>
  </w:style>
  <w:style w:type="character" w:styleId="Merknadsreferanse">
    <w:name w:val="annotation reference"/>
    <w:basedOn w:val="Standardskriftforavsnitt"/>
    <w:semiHidden/>
    <w:rsid w:val="005D13A1"/>
    <w:rPr>
      <w:rFonts w:ascii="Verdana" w:hAnsi="Verdana"/>
      <w:sz w:val="16"/>
    </w:rPr>
  </w:style>
  <w:style w:type="paragraph" w:styleId="Merknadstekst">
    <w:name w:val="annotation text"/>
    <w:basedOn w:val="Normal"/>
    <w:semiHidden/>
    <w:rsid w:val="005D13A1"/>
  </w:style>
  <w:style w:type="paragraph" w:styleId="Notatoverskrift">
    <w:name w:val="Note Heading"/>
    <w:basedOn w:val="Normal"/>
    <w:next w:val="Normal"/>
    <w:rsid w:val="005D13A1"/>
  </w:style>
  <w:style w:type="paragraph" w:styleId="Nummerertliste">
    <w:name w:val="List Number"/>
    <w:basedOn w:val="Normal"/>
    <w:rsid w:val="005D13A1"/>
    <w:pPr>
      <w:numPr>
        <w:numId w:val="2"/>
      </w:numPr>
    </w:pPr>
  </w:style>
  <w:style w:type="paragraph" w:styleId="Nummerertliste2">
    <w:name w:val="List Number 2"/>
    <w:basedOn w:val="Normal"/>
    <w:rsid w:val="005D13A1"/>
    <w:pPr>
      <w:numPr>
        <w:numId w:val="3"/>
      </w:numPr>
    </w:pPr>
  </w:style>
  <w:style w:type="paragraph" w:styleId="Nummerertliste3">
    <w:name w:val="List Number 3"/>
    <w:basedOn w:val="Normal"/>
    <w:rsid w:val="005D13A1"/>
    <w:pPr>
      <w:numPr>
        <w:numId w:val="4"/>
      </w:numPr>
    </w:pPr>
  </w:style>
  <w:style w:type="paragraph" w:styleId="Nummerertliste4">
    <w:name w:val="List Number 4"/>
    <w:basedOn w:val="Normal"/>
    <w:rsid w:val="005D13A1"/>
    <w:pPr>
      <w:numPr>
        <w:numId w:val="5"/>
      </w:numPr>
    </w:pPr>
  </w:style>
  <w:style w:type="paragraph" w:styleId="Nummerertliste5">
    <w:name w:val="List Number 5"/>
    <w:basedOn w:val="Normal"/>
    <w:rsid w:val="005D13A1"/>
    <w:pPr>
      <w:numPr>
        <w:numId w:val="6"/>
      </w:numPr>
    </w:pPr>
  </w:style>
  <w:style w:type="paragraph" w:styleId="Punktliste">
    <w:name w:val="List Bullet"/>
    <w:basedOn w:val="Normal"/>
    <w:autoRedefine/>
    <w:rsid w:val="005D13A1"/>
    <w:pPr>
      <w:numPr>
        <w:numId w:val="7"/>
      </w:numPr>
    </w:pPr>
  </w:style>
  <w:style w:type="paragraph" w:styleId="Punktliste2">
    <w:name w:val="List Bullet 2"/>
    <w:basedOn w:val="Normal"/>
    <w:autoRedefine/>
    <w:rsid w:val="005D13A1"/>
    <w:pPr>
      <w:numPr>
        <w:numId w:val="8"/>
      </w:numPr>
    </w:pPr>
  </w:style>
  <w:style w:type="paragraph" w:styleId="Punktliste3">
    <w:name w:val="List Bullet 3"/>
    <w:basedOn w:val="Normal"/>
    <w:autoRedefine/>
    <w:rsid w:val="005D13A1"/>
    <w:pPr>
      <w:numPr>
        <w:numId w:val="9"/>
      </w:numPr>
    </w:pPr>
  </w:style>
  <w:style w:type="paragraph" w:styleId="Punktliste4">
    <w:name w:val="List Bullet 4"/>
    <w:basedOn w:val="Normal"/>
    <w:autoRedefine/>
    <w:rsid w:val="005D13A1"/>
    <w:pPr>
      <w:numPr>
        <w:numId w:val="10"/>
      </w:numPr>
    </w:pPr>
  </w:style>
  <w:style w:type="paragraph" w:styleId="Punktliste5">
    <w:name w:val="List Bullet 5"/>
    <w:basedOn w:val="Normal"/>
    <w:autoRedefine/>
    <w:rsid w:val="005D13A1"/>
    <w:pPr>
      <w:numPr>
        <w:numId w:val="11"/>
      </w:numPr>
    </w:pPr>
  </w:style>
  <w:style w:type="paragraph" w:styleId="Rentekst">
    <w:name w:val="Plain Text"/>
    <w:basedOn w:val="Normal"/>
    <w:link w:val="RentekstTegn"/>
    <w:uiPriority w:val="99"/>
    <w:rsid w:val="005D13A1"/>
  </w:style>
  <w:style w:type="character" w:styleId="Sluttnotereferanse">
    <w:name w:val="endnote reference"/>
    <w:basedOn w:val="Standardskriftforavsnitt"/>
    <w:semiHidden/>
    <w:rsid w:val="005D13A1"/>
    <w:rPr>
      <w:rFonts w:ascii="Verdana" w:hAnsi="Verdana"/>
      <w:vertAlign w:val="superscript"/>
    </w:rPr>
  </w:style>
  <w:style w:type="paragraph" w:styleId="Sluttnotetekst">
    <w:name w:val="endnote text"/>
    <w:basedOn w:val="Normal"/>
    <w:semiHidden/>
    <w:rsid w:val="005D13A1"/>
  </w:style>
  <w:style w:type="character" w:styleId="Sterk">
    <w:name w:val="Strong"/>
    <w:basedOn w:val="Standardskriftforavsnitt"/>
    <w:uiPriority w:val="22"/>
    <w:qFormat/>
    <w:rsid w:val="005D13A1"/>
    <w:rPr>
      <w:rFonts w:ascii="Verdana" w:hAnsi="Verdana"/>
      <w:b/>
    </w:rPr>
  </w:style>
  <w:style w:type="paragraph" w:styleId="Indeks1">
    <w:name w:val="index 1"/>
    <w:basedOn w:val="Normal"/>
    <w:next w:val="Normal"/>
    <w:autoRedefine/>
    <w:semiHidden/>
    <w:rsid w:val="005D13A1"/>
    <w:pPr>
      <w:ind w:left="200" w:hanging="200"/>
    </w:pPr>
  </w:style>
  <w:style w:type="paragraph" w:styleId="Indeks2">
    <w:name w:val="index 2"/>
    <w:basedOn w:val="Normal"/>
    <w:next w:val="Normal"/>
    <w:autoRedefine/>
    <w:semiHidden/>
    <w:rsid w:val="005D13A1"/>
    <w:pPr>
      <w:ind w:left="400" w:hanging="200"/>
    </w:pPr>
  </w:style>
  <w:style w:type="paragraph" w:styleId="Indeks3">
    <w:name w:val="index 3"/>
    <w:basedOn w:val="Normal"/>
    <w:next w:val="Normal"/>
    <w:autoRedefine/>
    <w:semiHidden/>
    <w:rsid w:val="005D13A1"/>
    <w:pPr>
      <w:ind w:left="600" w:hanging="200"/>
    </w:pPr>
  </w:style>
  <w:style w:type="paragraph" w:styleId="Indeks4">
    <w:name w:val="index 4"/>
    <w:basedOn w:val="Normal"/>
    <w:next w:val="Normal"/>
    <w:autoRedefine/>
    <w:semiHidden/>
    <w:rsid w:val="005D13A1"/>
    <w:pPr>
      <w:ind w:left="800" w:hanging="200"/>
    </w:pPr>
  </w:style>
  <w:style w:type="paragraph" w:styleId="Indeks5">
    <w:name w:val="index 5"/>
    <w:basedOn w:val="Normal"/>
    <w:next w:val="Normal"/>
    <w:autoRedefine/>
    <w:semiHidden/>
    <w:rsid w:val="005D13A1"/>
    <w:pPr>
      <w:ind w:left="1000" w:hanging="200"/>
    </w:pPr>
  </w:style>
  <w:style w:type="paragraph" w:styleId="Indeks6">
    <w:name w:val="index 6"/>
    <w:basedOn w:val="Normal"/>
    <w:next w:val="Normal"/>
    <w:autoRedefine/>
    <w:semiHidden/>
    <w:rsid w:val="005D13A1"/>
    <w:pPr>
      <w:ind w:left="1200" w:hanging="200"/>
    </w:pPr>
  </w:style>
  <w:style w:type="paragraph" w:styleId="Indeks7">
    <w:name w:val="index 7"/>
    <w:basedOn w:val="Normal"/>
    <w:next w:val="Normal"/>
    <w:autoRedefine/>
    <w:semiHidden/>
    <w:rsid w:val="005D13A1"/>
    <w:pPr>
      <w:ind w:left="1400" w:hanging="200"/>
    </w:pPr>
  </w:style>
  <w:style w:type="paragraph" w:styleId="Indeks8">
    <w:name w:val="index 8"/>
    <w:basedOn w:val="Normal"/>
    <w:next w:val="Normal"/>
    <w:autoRedefine/>
    <w:semiHidden/>
    <w:rsid w:val="005D13A1"/>
    <w:pPr>
      <w:ind w:left="1600" w:hanging="200"/>
    </w:pPr>
  </w:style>
  <w:style w:type="paragraph" w:styleId="Indeks9">
    <w:name w:val="index 9"/>
    <w:basedOn w:val="Normal"/>
    <w:next w:val="Normal"/>
    <w:autoRedefine/>
    <w:semiHidden/>
    <w:rsid w:val="005D13A1"/>
    <w:pPr>
      <w:ind w:left="1800" w:hanging="200"/>
    </w:pPr>
  </w:style>
  <w:style w:type="paragraph" w:styleId="Stikkordregisteroverskrift">
    <w:name w:val="index heading"/>
    <w:basedOn w:val="Normal"/>
    <w:next w:val="Indeks1"/>
    <w:semiHidden/>
    <w:rsid w:val="005D13A1"/>
    <w:rPr>
      <w:b/>
    </w:rPr>
  </w:style>
  <w:style w:type="paragraph" w:styleId="Tittel">
    <w:name w:val="Title"/>
    <w:basedOn w:val="Normal"/>
    <w:qFormat/>
    <w:rsid w:val="005D13A1"/>
    <w:pPr>
      <w:spacing w:before="240" w:after="60"/>
      <w:jc w:val="center"/>
      <w:outlineLvl w:val="0"/>
    </w:pPr>
    <w:rPr>
      <w:b/>
      <w:kern w:val="28"/>
      <w:sz w:val="32"/>
    </w:rPr>
  </w:style>
  <w:style w:type="paragraph" w:styleId="Underskrift">
    <w:name w:val="Signature"/>
    <w:basedOn w:val="Normal"/>
    <w:rsid w:val="005D13A1"/>
    <w:pPr>
      <w:ind w:left="4252"/>
    </w:pPr>
  </w:style>
  <w:style w:type="paragraph" w:styleId="Undertittel">
    <w:name w:val="Subtitle"/>
    <w:basedOn w:val="Normal"/>
    <w:qFormat/>
    <w:rsid w:val="005D13A1"/>
    <w:pPr>
      <w:spacing w:after="60"/>
      <w:jc w:val="center"/>
      <w:outlineLvl w:val="1"/>
    </w:pPr>
    <w:rPr>
      <w:sz w:val="24"/>
    </w:rPr>
  </w:style>
  <w:style w:type="character" w:styleId="Utheving">
    <w:name w:val="Emphasis"/>
    <w:basedOn w:val="Standardskriftforavsnitt"/>
    <w:uiPriority w:val="20"/>
    <w:qFormat/>
    <w:rsid w:val="005D13A1"/>
    <w:rPr>
      <w:rFonts w:ascii="Verdana" w:hAnsi="Verdana"/>
    </w:rPr>
  </w:style>
  <w:style w:type="paragraph" w:styleId="Vanliginnrykk">
    <w:name w:val="Normal Indent"/>
    <w:basedOn w:val="Normal"/>
    <w:rsid w:val="005D13A1"/>
    <w:pPr>
      <w:ind w:left="708"/>
    </w:pPr>
  </w:style>
  <w:style w:type="paragraph" w:styleId="Kommentaremne">
    <w:name w:val="annotation subject"/>
    <w:basedOn w:val="Merknadstekst"/>
    <w:next w:val="Merknadstekst"/>
    <w:semiHidden/>
    <w:rsid w:val="001123C0"/>
    <w:rPr>
      <w:b/>
      <w:bCs/>
    </w:rPr>
  </w:style>
  <w:style w:type="paragraph" w:styleId="Bobletekst">
    <w:name w:val="Balloon Text"/>
    <w:basedOn w:val="Normal"/>
    <w:semiHidden/>
    <w:rsid w:val="001123C0"/>
    <w:rPr>
      <w:rFonts w:ascii="Tahoma" w:hAnsi="Tahoma" w:cs="Tahoma"/>
      <w:sz w:val="16"/>
      <w:szCs w:val="16"/>
    </w:rPr>
  </w:style>
  <w:style w:type="character" w:styleId="RentekstTegn" w:customStyle="1">
    <w:name w:val="Ren tekst Tegn"/>
    <w:basedOn w:val="Standardskriftforavsnitt"/>
    <w:link w:val="Rentekst"/>
    <w:uiPriority w:val="99"/>
    <w:locked/>
    <w:rsid w:val="009F0089"/>
    <w:rPr>
      <w:rFonts w:ascii="Verdana" w:hAnsi="Verdana"/>
    </w:rPr>
  </w:style>
  <w:style w:type="character" w:styleId="Brdtekst3Tegn" w:customStyle="1">
    <w:name w:val="Brødtekst 3 Tegn"/>
    <w:basedOn w:val="Standardskriftforavsnitt"/>
    <w:link w:val="Brdtekst3"/>
    <w:locked/>
    <w:rsid w:val="004D39CF"/>
    <w:rPr>
      <w:rFonts w:ascii="Verdana" w:hAnsi="Verdana"/>
      <w:sz w:val="16"/>
    </w:rPr>
  </w:style>
  <w:style w:type="paragraph" w:styleId="Listeavsnitt">
    <w:name w:val="List Paragraph"/>
    <w:basedOn w:val="Normal"/>
    <w:uiPriority w:val="34"/>
    <w:qFormat/>
    <w:rsid w:val="00914CA9"/>
    <w:pPr>
      <w:ind w:left="720"/>
      <w:contextualSpacing/>
    </w:pPr>
  </w:style>
  <w:style w:type="character" w:styleId="highlight2" w:customStyle="1">
    <w:name w:val="highlight2"/>
    <w:basedOn w:val="Standardskriftforavsnitt"/>
    <w:rsid w:val="00884300"/>
    <w:rPr>
      <w:shd w:val="clear" w:color="auto" w:fill="FFF6B2"/>
    </w:rPr>
  </w:style>
  <w:style w:type="paragraph" w:styleId="NormalWeb">
    <w:name w:val="Normal (Web)"/>
    <w:basedOn w:val="Normal"/>
    <w:uiPriority w:val="99"/>
    <w:semiHidden/>
    <w:unhideWhenUsed/>
    <w:rsid w:val="001F6915"/>
    <w:pPr>
      <w:spacing w:before="100" w:beforeAutospacing="1" w:after="225" w:line="225" w:lineRule="atLeast"/>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809246">
      <w:bodyDiv w:val="1"/>
      <w:marLeft w:val="0"/>
      <w:marRight w:val="0"/>
      <w:marTop w:val="0"/>
      <w:marBottom w:val="0"/>
      <w:divBdr>
        <w:top w:val="none" w:sz="0" w:space="0" w:color="auto"/>
        <w:left w:val="none" w:sz="0" w:space="0" w:color="auto"/>
        <w:bottom w:val="none" w:sz="0" w:space="0" w:color="auto"/>
        <w:right w:val="none" w:sz="0" w:space="0" w:color="auto"/>
      </w:divBdr>
      <w:divsChild>
        <w:div w:id="1024332620">
          <w:marLeft w:val="0"/>
          <w:marRight w:val="0"/>
          <w:marTop w:val="0"/>
          <w:marBottom w:val="0"/>
          <w:divBdr>
            <w:top w:val="none" w:sz="0" w:space="0" w:color="auto"/>
            <w:left w:val="none" w:sz="0" w:space="0" w:color="auto"/>
            <w:bottom w:val="none" w:sz="0" w:space="0" w:color="auto"/>
            <w:right w:val="none" w:sz="0" w:space="0" w:color="auto"/>
          </w:divBdr>
          <w:divsChild>
            <w:div w:id="1456634593">
              <w:marLeft w:val="0"/>
              <w:marRight w:val="0"/>
              <w:marTop w:val="375"/>
              <w:marBottom w:val="0"/>
              <w:divBdr>
                <w:top w:val="none" w:sz="0" w:space="0" w:color="auto"/>
                <w:left w:val="none" w:sz="0" w:space="0" w:color="auto"/>
                <w:bottom w:val="none" w:sz="0" w:space="0" w:color="auto"/>
                <w:right w:val="none" w:sz="0" w:space="0" w:color="auto"/>
              </w:divBdr>
              <w:divsChild>
                <w:div w:id="1300183356">
                  <w:marLeft w:val="0"/>
                  <w:marRight w:val="150"/>
                  <w:marTop w:val="0"/>
                  <w:marBottom w:val="0"/>
                  <w:divBdr>
                    <w:top w:val="none" w:sz="0" w:space="0" w:color="auto"/>
                    <w:left w:val="none" w:sz="0" w:space="0" w:color="auto"/>
                    <w:bottom w:val="none" w:sz="0" w:space="0" w:color="auto"/>
                    <w:right w:val="none" w:sz="0" w:space="0" w:color="auto"/>
                  </w:divBdr>
                  <w:divsChild>
                    <w:div w:id="107093620">
                      <w:marLeft w:val="0"/>
                      <w:marRight w:val="0"/>
                      <w:marTop w:val="0"/>
                      <w:marBottom w:val="0"/>
                      <w:divBdr>
                        <w:top w:val="none" w:sz="0" w:space="0" w:color="auto"/>
                        <w:left w:val="none" w:sz="0" w:space="0" w:color="auto"/>
                        <w:bottom w:val="none" w:sz="0" w:space="0" w:color="auto"/>
                        <w:right w:val="none" w:sz="0" w:space="0" w:color="auto"/>
                      </w:divBdr>
                      <w:divsChild>
                        <w:div w:id="20587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1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header" Target="header1.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www.stami.no/stromskader" TargetMode="External" Id="rId14" /></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filer\Microsoft%20Office\Maler\Bravida%20KS-dokument%20-%20LIGGENDE.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E019458E607545A7B7D80CA9250C82" ma:contentTypeVersion="23" ma:contentTypeDescription="Create a new document." ma:contentTypeScope="" ma:versionID="990a40ea89be8782b707d3d894f93145">
  <xsd:schema xmlns:xsd="http://www.w3.org/2001/XMLSchema" xmlns:xs="http://www.w3.org/2001/XMLSchema" xmlns:p="http://schemas.microsoft.com/office/2006/metadata/properties" xmlns:ns2="0f41c3c9-00a4-45f1-b89c-6f0df394b3b8" xmlns:ns3="def84250-52de-4839-a3a3-8751f36e6a22" xmlns:ns4="81c10172-05c9-4842-8d8e-373f9419430c" targetNamespace="http://schemas.microsoft.com/office/2006/metadata/properties" ma:root="true" ma:fieldsID="3351bf4cd08587335e7036835a731260" ns2:_="" ns3:_="" ns4:_="">
    <xsd:import namespace="0f41c3c9-00a4-45f1-b89c-6f0df394b3b8"/>
    <xsd:import namespace="def84250-52de-4839-a3a3-8751f36e6a22"/>
    <xsd:import namespace="81c10172-05c9-4842-8d8e-373f9419430c"/>
    <xsd:element name="properties">
      <xsd:complexType>
        <xsd:sequence>
          <xsd:element name="documentManagement">
            <xsd:complexType>
              <xsd:all>
                <xsd:element ref="ns2:g1b715e3fd7e4445b65f015877f9c119" minOccurs="0"/>
                <xsd:element ref="ns3:TaxCatchAll" minOccurs="0"/>
                <xsd:element ref="ns2:p257d4b735f44228b220e724b649076b" minOccurs="0"/>
                <xsd:element ref="ns2:nc6505c9eba34bb8987b9602ff0eb082"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MediaServiceDateTaken" minOccurs="0"/>
                <xsd:element ref="ns4:MediaLengthInSeconds" minOccurs="0"/>
                <xsd:element ref="ns4:lcf76f155ced4ddcb4097134ff3c332f" minOccurs="0"/>
                <xsd:element ref="ns4:MediaServiceOCR" minOccurs="0"/>
                <xsd:element ref="ns4:MediaServiceGenerationTime" minOccurs="0"/>
                <xsd:element ref="ns4:MediaServiceEventHashCode" minOccurs="0"/>
                <xsd:element ref="ns4:MediaServiceObjectDetectorVersions" minOccurs="0"/>
                <xsd:element ref="ns4:MediaServiceLocation"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41c3c9-00a4-45f1-b89c-6f0df394b3b8" elementFormDefault="qualified">
    <xsd:import namespace="http://schemas.microsoft.com/office/2006/documentManagement/types"/>
    <xsd:import namespace="http://schemas.microsoft.com/office/infopath/2007/PartnerControls"/>
    <xsd:element name="g1b715e3fd7e4445b65f015877f9c119" ma:index="9" ma:taxonomy="true" ma:internalName="g1b715e3fd7e4445b65f015877f9c119" ma:taxonomyFieldName="Document_x0020_type" ma:displayName="Document type" ma:default="" ma:fieldId="{01b715e3-fd7e-4445-b65f-015877f9c119}" ma:sspId="967d6129-c6e8-4d94-b2c0-d237e0f7173f" ma:termSetId="e0a7c409-cece-4ca2-b454-aef3ce8dfdb0" ma:anchorId="00000000-0000-0000-0000-000000000000" ma:open="false" ma:isKeyword="false">
      <xsd:complexType>
        <xsd:sequence>
          <xsd:element ref="pc:Terms" minOccurs="0" maxOccurs="1"/>
        </xsd:sequence>
      </xsd:complexType>
    </xsd:element>
    <xsd:element name="p257d4b735f44228b220e724b649076b" ma:index="12" ma:taxonomy="true" ma:internalName="p257d4b735f44228b220e724b649076b" ma:taxonomyFieldName="Classification" ma:displayName="Classification" ma:default="1;#Internally|0a1f00ad-7590-421e-9d8f-4cfc5d6bf8ac" ma:fieldId="{9257d4b7-35f4-4228-b220-e724b649076b}" ma:sspId="967d6129-c6e8-4d94-b2c0-d237e0f7173f" ma:termSetId="140ea8b1-9563-48b3-937b-bc7646a7cfb9" ma:anchorId="00000000-0000-0000-0000-000000000000" ma:open="false" ma:isKeyword="false">
      <xsd:complexType>
        <xsd:sequence>
          <xsd:element ref="pc:Terms" minOccurs="0" maxOccurs="1"/>
        </xsd:sequence>
      </xsd:complexType>
    </xsd:element>
    <xsd:element name="nc6505c9eba34bb8987b9602ff0eb082" ma:index="14" nillable="true" ma:taxonomy="true" ma:internalName="nc6505c9eba34bb8987b9602ff0eb082" ma:taxonomyFieldName="Country" ma:displayName="Country" ma:default="" ma:fieldId="{7c6505c9-eba3-4bb8-987b-9602ff0eb082}" ma:sspId="967d6129-c6e8-4d94-b2c0-d237e0f7173f" ma:termSetId="12b4d779-e642-4b7b-a5e7-a239eae8a878" ma:anchorId="00000000-0000-0000-0000-000000000000" ma:open="false" ma:isKeyword="false">
      <xsd:complexType>
        <xsd:sequence>
          <xsd:element ref="pc:Terms" minOccurs="0" maxOccurs="1"/>
        </xsd:sequence>
      </xsd:complexType>
    </xsd:element>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ef84250-52de-4839-a3a3-8751f36e6a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6fae964-7a86-4f0b-8ccb-eefbd444395c}" ma:internalName="TaxCatchAll" ma:showField="CatchAllData" ma:web="def84250-52de-4839-a3a3-8751f36e6a2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1c10172-05c9-4842-8d8e-373f9419430c" elementFormDefault="qualified">
    <xsd:import namespace="http://schemas.microsoft.com/office/2006/documentManagement/types"/>
    <xsd:import namespace="http://schemas.microsoft.com/office/infopath/2007/PartnerControls"/>
    <xsd:element name="MediaServiceDateTaken" ma:index="21" nillable="true" ma:displayName="MediaServiceDateTaken" ma:hidden="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967d6129-c6e8-4d94-b2c0-d237e0f7173f" ma:termSetId="09814cd3-568e-fe90-9814-8d621ff8fb84" ma:anchorId="fba54fb3-c3e1-fe81-a776-ca4b69148c4d" ma:open="true" ma:isKeyword="false">
      <xsd:complexType>
        <xsd:sequence>
          <xsd:element ref="pc:Terms" minOccurs="0" maxOccurs="1"/>
        </xsd:sequence>
      </xsd:complexType>
    </xsd:element>
    <xsd:element name="MediaServiceOCR" ma:index="25" nillable="true" ma:displayName="Extracted Text" ma:internalName="MediaServiceOCR" ma:readOnly="true">
      <xsd:simpleType>
        <xsd:restriction base="dms:Note">
          <xsd:maxLength value="255"/>
        </xsd:restriction>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Location" ma:index="29" nillable="true" ma:displayName="Location" ma:indexed="true" ma:internalName="MediaServiceLocation" ma:readOnly="true">
      <xsd:simpleType>
        <xsd:restriction base="dms:Text"/>
      </xsd:simpleType>
    </xsd:element>
    <xsd:element name="MediaServiceSearchProperties" ma:index="3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ef84250-52de-4839-a3a3-8751f36e6a22">
      <Value>1</Value>
    </TaxCatchAll>
    <lcf76f155ced4ddcb4097134ff3c332f xmlns="81c10172-05c9-4842-8d8e-373f9419430c">
      <Terms xmlns="http://schemas.microsoft.com/office/infopath/2007/PartnerControls"/>
    </lcf76f155ced4ddcb4097134ff3c332f>
    <g1b715e3fd7e4445b65f015877f9c119 xmlns="0f41c3c9-00a4-45f1-b89c-6f0df394b3b8">
      <Terms xmlns="http://schemas.microsoft.com/office/infopath/2007/PartnerControls"/>
    </g1b715e3fd7e4445b65f015877f9c119>
    <p257d4b735f44228b220e724b649076b xmlns="0f41c3c9-00a4-45f1-b89c-6f0df394b3b8">
      <Terms xmlns="http://schemas.microsoft.com/office/infopath/2007/PartnerControls">
        <TermInfo xmlns="http://schemas.microsoft.com/office/infopath/2007/PartnerControls">
          <TermName xmlns="http://schemas.microsoft.com/office/infopath/2007/PartnerControls">Internally</TermName>
          <TermId xmlns="http://schemas.microsoft.com/office/infopath/2007/PartnerControls">0a1f00ad-7590-421e-9d8f-4cfc5d6bf8ac</TermId>
        </TermInfo>
      </Terms>
    </p257d4b735f44228b220e724b649076b>
    <nc6505c9eba34bb8987b9602ff0eb082 xmlns="0f41c3c9-00a4-45f1-b89c-6f0df394b3b8">
      <Terms xmlns="http://schemas.microsoft.com/office/infopath/2007/PartnerControls"/>
    </nc6505c9eba34bb8987b9602ff0eb082>
  </documentManagement>
</p:properties>
</file>

<file path=customXml/itemProps1.xml><?xml version="1.0" encoding="utf-8"?>
<ds:datastoreItem xmlns:ds="http://schemas.openxmlformats.org/officeDocument/2006/customXml" ds:itemID="{BE3EED76-81A5-4D27-B429-3937694E5679}">
  <ds:schemaRefs>
    <ds:schemaRef ds:uri="http://schemas.microsoft.com/sharepoint/v3/contenttype/forms"/>
  </ds:schemaRefs>
</ds:datastoreItem>
</file>

<file path=customXml/itemProps2.xml><?xml version="1.0" encoding="utf-8"?>
<ds:datastoreItem xmlns:ds="http://schemas.openxmlformats.org/officeDocument/2006/customXml" ds:itemID="{26AD103A-3DFD-454E-857C-E1E0571B50DE}"/>
</file>

<file path=customXml/itemProps3.xml><?xml version="1.0" encoding="utf-8"?>
<ds:datastoreItem xmlns:ds="http://schemas.openxmlformats.org/officeDocument/2006/customXml" ds:itemID="{2E28D51C-9F72-4893-BD24-DDEE3B45DF61}">
  <ds:schemaRefs>
    <ds:schemaRef ds:uri="http://purl.org/dc/elements/1.1/"/>
    <ds:schemaRef ds:uri="http://schemas.microsoft.com/office/2006/metadata/properties"/>
    <ds:schemaRef ds:uri="0f41c3c9-00a4-45f1-b89c-6f0df394b3b8"/>
    <ds:schemaRef ds:uri="http://schemas.microsoft.com/office/2006/documentManagement/types"/>
    <ds:schemaRef ds:uri="http://schemas.microsoft.com/office/infopath/2007/PartnerControls"/>
    <ds:schemaRef ds:uri="http://purl.org/dc/dcmitype/"/>
    <ds:schemaRef ds:uri="def84250-52de-4839-a3a3-8751f36e6a22"/>
    <ds:schemaRef ds:uri="http://schemas.openxmlformats.org/package/2006/metadata/core-properties"/>
    <ds:schemaRef ds:uri="81c10172-05c9-4842-8d8e-373f9419430c"/>
    <ds:schemaRef ds:uri="http://www.w3.org/XML/1998/namespace"/>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Bravida KS-dokument - LIGGENDE</ap:Template>
  <ap:Application>Microsoft Word for the web</ap:Application>
  <ap:DocSecurity>0</ap:DocSecurity>
  <ap:ScaleCrop>false</ap:ScaleCrop>
  <ap:Company>Bravida Norge AS</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HMS-dokument</dc:title>
  <dc:subject>HMS</dc:subject>
  <dc:creator>Tor Larsen</dc:creator>
  <cp:keywords>HMS, QA, Kvalitet</cp:keywords>
  <dc:description/>
  <cp:lastModifiedBy>Paulsson Kristofer (Bravida)</cp:lastModifiedBy>
  <cp:revision>35</cp:revision>
  <cp:lastPrinted>2015-09-11T13:24:00Z</cp:lastPrinted>
  <dcterms:created xsi:type="dcterms:W3CDTF">2024-11-12T09:44:00Z</dcterms:created>
  <dcterms:modified xsi:type="dcterms:W3CDTF">2025-03-07T09:21:39Z</dcterms:modified>
  <cp:category>HMS</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0x010100C8E019458E607545A7B7D80CA9250C82</vt:lpwstr>
  </property>
  <property fmtid="{D5CDD505-2E9C-101B-9397-08002B2CF9AE}" pid="3" name="Classification">
    <vt:lpwstr>1;#Internally|0a1f00ad-7590-421e-9d8f-4cfc5d6bf8ac</vt:lpwstr>
  </property>
  <property fmtid="{D5CDD505-2E9C-101B-9397-08002B2CF9AE}" pid="4" name="Country">
    <vt:lpwstr/>
  </property>
  <property fmtid="{D5CDD505-2E9C-101B-9397-08002B2CF9AE}" pid="5" name="Document type">
    <vt:lpwstr/>
  </property>
  <property fmtid="{D5CDD505-2E9C-101B-9397-08002B2CF9AE}" pid="6" name="MediaServiceImageTags">
    <vt:lpwstr/>
  </property>
  <property fmtid="{D5CDD505-2E9C-101B-9397-08002B2CF9AE}" pid="7" name="Virksomhet">
    <vt:lpwstr/>
  </property>
  <property fmtid="{D5CDD505-2E9C-101B-9397-08002B2CF9AE}" pid="8" name="Teknikk">
    <vt:lpwstr/>
  </property>
  <property fmtid="{D5CDD505-2E9C-101B-9397-08002B2CF9AE}" pid="9" name="Dokument type">
    <vt:lpwstr/>
  </property>
  <property fmtid="{D5CDD505-2E9C-101B-9397-08002B2CF9AE}" pid="10" name="Dokument_x0020_type">
    <vt:lpwstr/>
  </property>
  <property fmtid="{D5CDD505-2E9C-101B-9397-08002B2CF9AE}" pid="11" name="Document_x0020_type">
    <vt:lpwstr/>
  </property>
</Properties>
</file>